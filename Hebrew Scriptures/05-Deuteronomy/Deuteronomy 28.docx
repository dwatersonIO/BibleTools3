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C670DB" w14:textId="3282C3DB" w:rsidR="00C62663" w:rsidRPr="00E4413C" w:rsidRDefault="00C62663" w:rsidP="00C62663">
      <w:pPr>
        <w:rPr>
          <w:rFonts w:ascii="Arial" w:eastAsia="Arial" w:hAnsi="Arial" w:cs="MEPS Bookman WTS"/>
        </w:rPr>
      </w:pPr>
      <w:r w:rsidRPr="00E4413C">
        <w:rPr>
          <w:rFonts w:ascii="Arial" w:eastAsia="Arial" w:hAnsi="Arial" w:cs="Arial"/>
          <w:b/>
        </w:rPr>
        <w:t xml:space="preserve">28:1 </w:t>
      </w:r>
      <w:r w:rsidRPr="00E4413C">
        <w:rPr>
          <w:rFonts w:ascii="Arial" w:eastAsia="Arial" w:hAnsi="Arial" w:cs="Arial"/>
        </w:rPr>
        <w:t xml:space="preserve">“U jekk int tassew tismaʼ minn leħen </w:t>
      </w:r>
      <w:r w:rsidR="00E90C92">
        <w:rPr>
          <w:rFonts w:ascii="Arial" w:eastAsia="Arial" w:hAnsi="Arial" w:cs="Arial"/>
        </w:rPr>
        <w:t>Ġeħova l-Alla tiegħek</w:t>
      </w:r>
      <w:r w:rsidRPr="00E4413C">
        <w:rPr>
          <w:rFonts w:ascii="Arial" w:eastAsia="Arial" w:hAnsi="Arial" w:cs="Arial"/>
        </w:rPr>
        <w:t xml:space="preserve"> billi toqgħod attent li tagħmel il</w:t>
      </w:r>
      <w:r w:rsidR="00983D22" w:rsidRPr="00E4413C">
        <w:rPr>
          <w:rFonts w:ascii="Arial" w:eastAsia="Arial" w:hAnsi="Arial" w:cs="Arial"/>
        </w:rPr>
        <w:t>-</w:t>
      </w:r>
      <w:r w:rsidRPr="00E4413C">
        <w:rPr>
          <w:rFonts w:ascii="Arial" w:eastAsia="Arial" w:hAnsi="Arial" w:cs="Arial"/>
        </w:rPr>
        <w:t xml:space="preserve">kmandamenti kollha tiegħu li qed nikkmandak illum, </w:t>
      </w:r>
      <w:r w:rsidR="00E90C92">
        <w:rPr>
          <w:rFonts w:ascii="Arial" w:eastAsia="Arial" w:hAnsi="Arial" w:cs="Arial"/>
        </w:rPr>
        <w:t>Ġeħova l-Alla tiegħek</w:t>
      </w:r>
      <w:r w:rsidRPr="00E4413C">
        <w:rPr>
          <w:rFonts w:ascii="Arial" w:eastAsia="Arial" w:hAnsi="Arial" w:cs="Arial"/>
        </w:rPr>
        <w:t xml:space="preserve"> żgur li se jgħollik ’il fuq mill</w:t>
      </w:r>
      <w:r w:rsidR="00983D22" w:rsidRPr="00E4413C">
        <w:rPr>
          <w:rFonts w:ascii="Arial" w:eastAsia="Arial" w:hAnsi="Arial" w:cs="Arial"/>
        </w:rPr>
        <w:t>-</w:t>
      </w:r>
      <w:r w:rsidRPr="00E4413C">
        <w:rPr>
          <w:rFonts w:ascii="Arial" w:eastAsia="Arial" w:hAnsi="Arial" w:cs="Arial"/>
        </w:rPr>
        <w:t>ġnus l</w:t>
      </w:r>
      <w:r w:rsidR="00983D22" w:rsidRPr="00E4413C">
        <w:rPr>
          <w:rFonts w:ascii="Arial" w:eastAsia="Arial" w:hAnsi="Arial" w:cs="Arial"/>
        </w:rPr>
        <w:t>-</w:t>
      </w:r>
      <w:r w:rsidRPr="00E4413C">
        <w:rPr>
          <w:rFonts w:ascii="Arial" w:eastAsia="Arial" w:hAnsi="Arial" w:cs="Arial"/>
        </w:rPr>
        <w:t xml:space="preserve">oħrajn kollha </w:t>
      </w:r>
      <w:r w:rsidR="00841D0B" w:rsidRPr="00E4413C">
        <w:rPr>
          <w:rFonts w:ascii="Arial" w:eastAsia="Arial" w:hAnsi="Arial" w:cs="Arial"/>
        </w:rPr>
        <w:t>tal</w:t>
      </w:r>
      <w:r w:rsidR="00983D22" w:rsidRPr="00E4413C">
        <w:rPr>
          <w:rFonts w:ascii="Arial" w:eastAsia="Arial" w:hAnsi="Arial" w:cs="Arial"/>
        </w:rPr>
        <w:t>-</w:t>
      </w:r>
      <w:r w:rsidRPr="00E4413C">
        <w:rPr>
          <w:rFonts w:ascii="Arial" w:eastAsia="Arial" w:hAnsi="Arial" w:cs="Arial"/>
        </w:rPr>
        <w:t xml:space="preserve">art. </w:t>
      </w:r>
      <w:r w:rsidRPr="00E4413C">
        <w:rPr>
          <w:rFonts w:ascii="Arial" w:eastAsia="Arial" w:hAnsi="Arial" w:cs="Arial"/>
          <w:b/>
        </w:rPr>
        <w:t>28:2</w:t>
      </w:r>
      <w:r w:rsidR="00983D22" w:rsidRPr="00E4413C">
        <w:rPr>
          <w:rFonts w:ascii="Arial" w:eastAsia="Arial" w:hAnsi="Arial" w:cs="Arial"/>
          <w:b/>
        </w:rPr>
        <w:t xml:space="preserve"> </w:t>
      </w:r>
      <w:r w:rsidR="0099011A" w:rsidRPr="00E4413C">
        <w:rPr>
          <w:rFonts w:ascii="Arial" w:eastAsia="Arial" w:hAnsi="Arial" w:cs="MEPS Bookman WTS"/>
        </w:rPr>
        <w:t>D</w:t>
      </w:r>
      <w:r w:rsidRPr="00E4413C">
        <w:rPr>
          <w:rFonts w:ascii="Arial" w:eastAsia="Arial" w:hAnsi="Arial" w:cs="MEPS Bookman WTS"/>
        </w:rPr>
        <w:t>awn il</w:t>
      </w:r>
      <w:r w:rsidR="00983D22" w:rsidRPr="00E4413C">
        <w:rPr>
          <w:rFonts w:ascii="Arial" w:eastAsia="Arial" w:hAnsi="Arial" w:cs="MEPS Bookman WTS"/>
        </w:rPr>
        <w:t>-</w:t>
      </w:r>
      <w:r w:rsidRPr="00E4413C">
        <w:rPr>
          <w:rFonts w:ascii="Arial" w:eastAsia="Arial" w:hAnsi="Arial" w:cs="MEPS Bookman WTS"/>
        </w:rPr>
        <w:t xml:space="preserve">barkiet kollha jiġu fuqek u jilħquk, għaliex int tibqaʼ tismaʼ minn leħen </w:t>
      </w:r>
      <w:r w:rsidR="00E90C92">
        <w:rPr>
          <w:rFonts w:ascii="Arial" w:eastAsia="Arial" w:hAnsi="Arial" w:cs="MEPS Bookman WTS"/>
        </w:rPr>
        <w:t>Ġeħova l-Alla tiegħek</w:t>
      </w:r>
      <w:r w:rsidRPr="00E4413C">
        <w:rPr>
          <w:rFonts w:ascii="Arial" w:eastAsia="Arial" w:hAnsi="Arial" w:cs="MEPS Bookman WTS"/>
        </w:rPr>
        <w:t>:</w:t>
      </w:r>
    </w:p>
    <w:p w14:paraId="1CE43C88" w14:textId="77777777" w:rsidR="00C62663" w:rsidRPr="00E4413C" w:rsidRDefault="00C62663" w:rsidP="00C62663">
      <w:pPr>
        <w:rPr>
          <w:rFonts w:ascii="Arial" w:eastAsia="Arial" w:hAnsi="Arial" w:cs="MEPS Bookman WTS"/>
        </w:rPr>
      </w:pPr>
      <w:r w:rsidRPr="00E4413C">
        <w:rPr>
          <w:rFonts w:ascii="Arial" w:eastAsia="Arial" w:hAnsi="Arial" w:cs="Arial"/>
          <w:b/>
        </w:rPr>
        <w:t>28:3</w:t>
      </w:r>
      <w:r w:rsidR="00983D22" w:rsidRPr="00E4413C">
        <w:rPr>
          <w:rFonts w:ascii="Arial" w:eastAsia="Arial" w:hAnsi="Arial" w:cs="Arial"/>
          <w:b/>
        </w:rPr>
        <w:t xml:space="preserve"> </w:t>
      </w:r>
      <w:r w:rsidRPr="00E4413C">
        <w:rPr>
          <w:rFonts w:ascii="Arial" w:eastAsia="Arial" w:hAnsi="Arial" w:cs="MEPS Bookman WTS"/>
        </w:rPr>
        <w:t>“Imbierek tkun fil</w:t>
      </w:r>
      <w:r w:rsidR="00983D22" w:rsidRPr="00E4413C">
        <w:rPr>
          <w:rFonts w:ascii="Arial" w:eastAsia="Arial" w:hAnsi="Arial" w:cs="MEPS Bookman WTS"/>
        </w:rPr>
        <w:t>-</w:t>
      </w:r>
      <w:r w:rsidRPr="00E4413C">
        <w:rPr>
          <w:rFonts w:ascii="Arial" w:eastAsia="Arial" w:hAnsi="Arial" w:cs="MEPS Bookman WTS"/>
        </w:rPr>
        <w:t>belt u mbierek tkun fl</w:t>
      </w:r>
      <w:r w:rsidR="00983D22" w:rsidRPr="00E4413C">
        <w:rPr>
          <w:rFonts w:ascii="Arial" w:eastAsia="Arial" w:hAnsi="Arial" w:cs="MEPS Bookman WTS"/>
        </w:rPr>
        <w:t>-</w:t>
      </w:r>
      <w:r w:rsidRPr="00E4413C">
        <w:rPr>
          <w:rFonts w:ascii="Arial" w:eastAsia="Arial" w:hAnsi="Arial" w:cs="MEPS Bookman WTS"/>
        </w:rPr>
        <w:t>għalqa.</w:t>
      </w:r>
    </w:p>
    <w:p w14:paraId="7AF2DF01" w14:textId="77777777" w:rsidR="00C62663" w:rsidRPr="00E4413C" w:rsidRDefault="00C62663" w:rsidP="00C62663">
      <w:pPr>
        <w:rPr>
          <w:rFonts w:ascii="Arial" w:eastAsia="Arial" w:hAnsi="Arial" w:cs="MEPS Bookman WTS"/>
        </w:rPr>
      </w:pPr>
      <w:r w:rsidRPr="00E4413C">
        <w:rPr>
          <w:rFonts w:ascii="Arial" w:eastAsia="Arial" w:hAnsi="Arial" w:cs="Arial"/>
          <w:b/>
        </w:rPr>
        <w:t>28:4</w:t>
      </w:r>
      <w:r w:rsidR="00983D22" w:rsidRPr="00E4413C">
        <w:rPr>
          <w:rFonts w:ascii="Arial" w:eastAsia="Arial" w:hAnsi="Arial" w:cs="Arial"/>
          <w:b/>
        </w:rPr>
        <w:t xml:space="preserve"> </w:t>
      </w:r>
      <w:r w:rsidRPr="00E4413C">
        <w:rPr>
          <w:rFonts w:ascii="Arial" w:eastAsia="Arial" w:hAnsi="Arial" w:cs="MEPS Bookman WTS"/>
        </w:rPr>
        <w:t>“</w:t>
      </w:r>
      <w:r w:rsidR="002E60C1" w:rsidRPr="00E4413C">
        <w:rPr>
          <w:rFonts w:ascii="Arial" w:eastAsia="Arial" w:hAnsi="Arial" w:cs="MEPS Bookman WTS"/>
        </w:rPr>
        <w:t>Imberkin</w:t>
      </w:r>
      <w:r w:rsidRPr="00E4413C">
        <w:rPr>
          <w:rFonts w:ascii="Arial" w:eastAsia="Arial" w:hAnsi="Arial" w:cs="MEPS Bookman WTS"/>
        </w:rPr>
        <w:t xml:space="preserve"> ikun</w:t>
      </w:r>
      <w:r w:rsidR="002E60C1" w:rsidRPr="00E4413C">
        <w:rPr>
          <w:rFonts w:ascii="Arial" w:eastAsia="Arial" w:hAnsi="Arial" w:cs="MEPS Bookman WTS"/>
        </w:rPr>
        <w:t>u t-tfal tiegħek</w:t>
      </w:r>
      <w:r w:rsidR="00C21B59" w:rsidRPr="00E4413C">
        <w:rPr>
          <w:rFonts w:eastAsia="Arial"/>
        </w:rPr>
        <w:t>,</w:t>
      </w:r>
      <w:r w:rsidR="00BF422B" w:rsidRPr="00E4413C">
        <w:rPr>
          <w:rFonts w:ascii="MEPS Bookman WTS" w:eastAsia="Arial" w:hAnsi="MEPS Bookman WTS" w:cs="MEPS Bookman WTS"/>
        </w:rPr>
        <w:t></w:t>
      </w:r>
      <w:r w:rsidR="00BB438C" w:rsidRPr="00E4413C">
        <w:rPr>
          <w:rFonts w:eastAsia="Arial"/>
        </w:rPr>
        <w:t xml:space="preserve"> </w:t>
      </w:r>
      <w:r w:rsidR="00C21B59" w:rsidRPr="00E4413C">
        <w:rPr>
          <w:rFonts w:eastAsia="Arial"/>
        </w:rPr>
        <w:t>i</w:t>
      </w:r>
      <w:r w:rsidRPr="00E4413C">
        <w:rPr>
          <w:rFonts w:eastAsia="Arial"/>
        </w:rPr>
        <w:t>l</w:t>
      </w:r>
      <w:r w:rsidR="00983D22" w:rsidRPr="00E4413C">
        <w:rPr>
          <w:rFonts w:eastAsia="Arial"/>
        </w:rPr>
        <w:t>-</w:t>
      </w:r>
      <w:r w:rsidRPr="00E4413C">
        <w:rPr>
          <w:rFonts w:eastAsia="Arial"/>
        </w:rPr>
        <w:t>prodott</w:t>
      </w:r>
      <w:r w:rsidRPr="00E4413C">
        <w:rPr>
          <w:rFonts w:ascii="Arial" w:eastAsia="Arial" w:hAnsi="Arial" w:cs="MEPS Bookman WTS"/>
        </w:rPr>
        <w:t xml:space="preserve"> tal</w:t>
      </w:r>
      <w:r w:rsidR="00983D22" w:rsidRPr="00E4413C">
        <w:rPr>
          <w:rFonts w:ascii="Arial" w:eastAsia="Arial" w:hAnsi="Arial" w:cs="MEPS Bookman WTS"/>
        </w:rPr>
        <w:t>-</w:t>
      </w:r>
      <w:r w:rsidR="00C71E67" w:rsidRPr="00E4413C">
        <w:rPr>
          <w:rFonts w:ascii="Arial" w:eastAsia="Arial" w:hAnsi="Arial" w:cs="MEPS Bookman WTS"/>
        </w:rPr>
        <w:t>art</w:t>
      </w:r>
      <w:r w:rsidRPr="00E4413C">
        <w:rPr>
          <w:rFonts w:ascii="Arial" w:eastAsia="Arial" w:hAnsi="Arial" w:cs="MEPS Bookman WTS"/>
        </w:rPr>
        <w:t xml:space="preserve"> tiegħek</w:t>
      </w:r>
      <w:r w:rsidR="00C21B59" w:rsidRPr="00E4413C">
        <w:rPr>
          <w:rFonts w:ascii="Arial" w:eastAsia="Arial" w:hAnsi="Arial" w:cs="MEPS Bookman WTS"/>
        </w:rPr>
        <w:t>,</w:t>
      </w:r>
      <w:r w:rsidRPr="00E4413C">
        <w:rPr>
          <w:rFonts w:ascii="Arial" w:eastAsia="Arial" w:hAnsi="Arial" w:cs="MEPS Bookman WTS"/>
        </w:rPr>
        <w:t xml:space="preserve"> </w:t>
      </w:r>
      <w:r w:rsidR="00E4413C" w:rsidRPr="00DA2EEA">
        <w:rPr>
          <w:rFonts w:ascii="Arial" w:eastAsia="Arial" w:hAnsi="Arial" w:cs="MEPS Bookman WTS"/>
        </w:rPr>
        <w:t xml:space="preserve">u </w:t>
      </w:r>
      <w:r w:rsidR="00C71E67" w:rsidRPr="00E4413C">
        <w:rPr>
          <w:rFonts w:ascii="Arial" w:eastAsia="Arial" w:hAnsi="Arial" w:cs="MEPS Bookman WTS"/>
        </w:rPr>
        <w:t>l-frieħ</w:t>
      </w:r>
      <w:r w:rsidRPr="00E4413C">
        <w:rPr>
          <w:rFonts w:ascii="Arial" w:eastAsia="Arial" w:hAnsi="Arial" w:cs="MEPS Bookman WTS"/>
        </w:rPr>
        <w:t xml:space="preserve"> tal</w:t>
      </w:r>
      <w:r w:rsidR="00983D22" w:rsidRPr="00E4413C">
        <w:rPr>
          <w:rFonts w:ascii="Arial" w:eastAsia="Arial" w:hAnsi="Arial" w:cs="MEPS Bookman WTS"/>
        </w:rPr>
        <w:t>-</w:t>
      </w:r>
      <w:r w:rsidR="00E4413C" w:rsidRPr="00E4413C">
        <w:rPr>
          <w:rFonts w:ascii="Arial" w:eastAsia="Arial" w:hAnsi="Arial" w:cs="MEPS Bookman WTS"/>
        </w:rPr>
        <w:t>imrieħel</w:t>
      </w:r>
      <w:r w:rsidRPr="00E4413C">
        <w:rPr>
          <w:rFonts w:ascii="Arial" w:eastAsia="Arial" w:hAnsi="Arial" w:cs="MEPS Bookman WTS"/>
        </w:rPr>
        <w:t xml:space="preserve"> tiegħek, tal</w:t>
      </w:r>
      <w:r w:rsidR="00983D22" w:rsidRPr="00E4413C">
        <w:rPr>
          <w:rFonts w:ascii="Arial" w:eastAsia="Arial" w:hAnsi="Arial" w:cs="MEPS Bookman WTS"/>
        </w:rPr>
        <w:t>-</w:t>
      </w:r>
      <w:r w:rsidRPr="00E4413C">
        <w:rPr>
          <w:rFonts w:ascii="Arial" w:eastAsia="Arial" w:hAnsi="Arial" w:cs="MEPS Bookman WTS"/>
        </w:rPr>
        <w:t xml:space="preserve">baqar </w:t>
      </w:r>
      <w:r w:rsidR="002E60C1" w:rsidRPr="00E4413C">
        <w:rPr>
          <w:rFonts w:ascii="Arial" w:eastAsia="Arial" w:hAnsi="Arial" w:cs="MEPS Bookman WTS"/>
        </w:rPr>
        <w:t xml:space="preserve">u </w:t>
      </w:r>
      <w:r w:rsidRPr="00E4413C">
        <w:rPr>
          <w:rFonts w:ascii="Arial" w:eastAsia="Arial" w:hAnsi="Arial" w:cs="MEPS Bookman WTS"/>
        </w:rPr>
        <w:t>tan</w:t>
      </w:r>
      <w:r w:rsidR="00983D22" w:rsidRPr="00E4413C">
        <w:rPr>
          <w:rFonts w:ascii="Arial" w:eastAsia="Arial" w:hAnsi="Arial" w:cs="MEPS Bookman WTS"/>
        </w:rPr>
        <w:t>-</w:t>
      </w:r>
      <w:r w:rsidRPr="00E4413C">
        <w:rPr>
          <w:rFonts w:ascii="Arial" w:eastAsia="Arial" w:hAnsi="Arial" w:cs="MEPS Bookman WTS"/>
        </w:rPr>
        <w:t>nagħaġ.</w:t>
      </w:r>
    </w:p>
    <w:p w14:paraId="52623301" w14:textId="77777777" w:rsidR="00C62663" w:rsidRPr="00E4413C" w:rsidRDefault="00C62663" w:rsidP="00C62663">
      <w:pPr>
        <w:rPr>
          <w:rFonts w:ascii="Arial" w:eastAsia="Arial" w:hAnsi="Arial" w:cs="MEPS Bookman WTS"/>
        </w:rPr>
      </w:pPr>
      <w:r w:rsidRPr="00E4413C">
        <w:rPr>
          <w:rFonts w:ascii="Arial" w:eastAsia="Arial" w:hAnsi="Arial" w:cs="Arial"/>
          <w:b/>
        </w:rPr>
        <w:t>28:5</w:t>
      </w:r>
      <w:r w:rsidR="00983D22" w:rsidRPr="00E4413C">
        <w:rPr>
          <w:rFonts w:ascii="Arial" w:eastAsia="Arial" w:hAnsi="Arial" w:cs="Arial"/>
          <w:b/>
        </w:rPr>
        <w:t xml:space="preserve"> </w:t>
      </w:r>
      <w:r w:rsidRPr="00E4413C">
        <w:rPr>
          <w:rFonts w:ascii="Arial" w:eastAsia="Arial" w:hAnsi="Arial" w:cs="MEPS Bookman WTS"/>
        </w:rPr>
        <w:t>“Imbierka tkun il</w:t>
      </w:r>
      <w:r w:rsidR="00983D22" w:rsidRPr="00E4413C">
        <w:rPr>
          <w:rFonts w:ascii="Arial" w:eastAsia="Arial" w:hAnsi="Arial" w:cs="MEPS Bookman WTS"/>
        </w:rPr>
        <w:t>-</w:t>
      </w:r>
      <w:r w:rsidRPr="00E4413C">
        <w:rPr>
          <w:rFonts w:ascii="Arial" w:eastAsia="Arial" w:hAnsi="Arial" w:cs="MEPS Bookman WTS"/>
        </w:rPr>
        <w:t>qoffa tiegħek u l</w:t>
      </w:r>
      <w:r w:rsidR="00983D22" w:rsidRPr="00E4413C">
        <w:rPr>
          <w:rFonts w:ascii="Arial" w:eastAsia="Arial" w:hAnsi="Arial" w:cs="MEPS Bookman WTS"/>
        </w:rPr>
        <w:t>-</w:t>
      </w:r>
      <w:r w:rsidR="004B0B80" w:rsidRPr="00E4413C">
        <w:rPr>
          <w:rFonts w:ascii="Arial" w:eastAsia="Arial" w:hAnsi="Arial" w:cs="MEPS Bookman WTS"/>
        </w:rPr>
        <w:t>iskutella</w:t>
      </w:r>
      <w:r w:rsidRPr="00E4413C">
        <w:rPr>
          <w:rFonts w:ascii="Arial" w:eastAsia="Arial" w:hAnsi="Arial" w:cs="MEPS Bookman WTS"/>
        </w:rPr>
        <w:t xml:space="preserve"> li fiha tagħġen il</w:t>
      </w:r>
      <w:r w:rsidR="00983D22" w:rsidRPr="00E4413C">
        <w:rPr>
          <w:rFonts w:ascii="Arial" w:eastAsia="Arial" w:hAnsi="Arial" w:cs="MEPS Bookman WTS"/>
        </w:rPr>
        <w:t>-</w:t>
      </w:r>
      <w:r w:rsidRPr="00E4413C">
        <w:rPr>
          <w:rFonts w:ascii="Arial" w:eastAsia="Arial" w:hAnsi="Arial" w:cs="MEPS Bookman WTS"/>
        </w:rPr>
        <w:t>ħobż.</w:t>
      </w:r>
    </w:p>
    <w:p w14:paraId="1C4BA121" w14:textId="77777777" w:rsidR="00C62663" w:rsidRPr="00E4413C" w:rsidRDefault="00C62663" w:rsidP="00C62663">
      <w:pPr>
        <w:rPr>
          <w:rFonts w:ascii="Arial" w:eastAsia="Arial" w:hAnsi="Arial" w:cs="MEPS Bookman WTS"/>
        </w:rPr>
      </w:pPr>
      <w:r w:rsidRPr="00E4413C">
        <w:rPr>
          <w:rFonts w:ascii="Arial" w:eastAsia="Arial" w:hAnsi="Arial" w:cs="Arial"/>
          <w:b/>
        </w:rPr>
        <w:t>28:6</w:t>
      </w:r>
      <w:r w:rsidR="00983D22" w:rsidRPr="00E4413C">
        <w:rPr>
          <w:rFonts w:ascii="Arial" w:eastAsia="Arial" w:hAnsi="Arial" w:cs="Arial"/>
          <w:b/>
        </w:rPr>
        <w:t xml:space="preserve"> </w:t>
      </w:r>
      <w:r w:rsidRPr="00E4413C">
        <w:rPr>
          <w:rFonts w:ascii="Arial" w:eastAsia="Arial" w:hAnsi="Arial" w:cs="MEPS Bookman WTS"/>
        </w:rPr>
        <w:t xml:space="preserve">“Imbierek tkun </w:t>
      </w:r>
      <w:r w:rsidR="00C71E67" w:rsidRPr="00E4413C">
        <w:rPr>
          <w:rFonts w:ascii="Arial" w:eastAsia="Arial" w:hAnsi="Arial" w:cs="MEPS Bookman WTS"/>
        </w:rPr>
        <w:t>kull fejn tmur u f’kulma tagħmel</w:t>
      </w:r>
      <w:r w:rsidRPr="00E4413C">
        <w:rPr>
          <w:rFonts w:ascii="Arial" w:eastAsia="Arial" w:hAnsi="Arial" w:cs="MEPS Bookman WTS"/>
        </w:rPr>
        <w:t>.</w:t>
      </w:r>
    </w:p>
    <w:p w14:paraId="1C713AD1" w14:textId="3385B5BB" w:rsidR="00C62663" w:rsidRPr="00340884" w:rsidRDefault="00C62663" w:rsidP="00C62663">
      <w:pPr>
        <w:rPr>
          <w:rFonts w:ascii="Arial" w:eastAsia="Arial" w:hAnsi="Arial" w:cs="MEPS Bookman WTS"/>
        </w:rPr>
      </w:pPr>
      <w:r w:rsidRPr="00340884">
        <w:rPr>
          <w:rFonts w:ascii="Arial" w:eastAsia="Arial" w:hAnsi="Arial" w:cs="Arial"/>
          <w:b/>
        </w:rPr>
        <w:t>28:7</w:t>
      </w:r>
      <w:r w:rsidR="00983D22" w:rsidRPr="00340884">
        <w:rPr>
          <w:rFonts w:ascii="Arial" w:eastAsia="Arial" w:hAnsi="Arial" w:cs="Arial"/>
          <w:b/>
        </w:rPr>
        <w:t xml:space="preserve"> </w:t>
      </w:r>
      <w:r w:rsidRPr="00340884">
        <w:rPr>
          <w:rFonts w:ascii="Arial" w:eastAsia="Arial" w:hAnsi="Arial" w:cs="MEPS Bookman WTS"/>
        </w:rPr>
        <w:t xml:space="preserve">“Ġeħova se </w:t>
      </w:r>
      <w:r w:rsidR="004A4B65" w:rsidRPr="00340884">
        <w:rPr>
          <w:rFonts w:ascii="Arial" w:eastAsia="Arial" w:hAnsi="Arial" w:cs="MEPS Bookman WTS"/>
        </w:rPr>
        <w:t xml:space="preserve">jegħleb quddiemek </w:t>
      </w:r>
      <w:r w:rsidRPr="00340884">
        <w:rPr>
          <w:rFonts w:ascii="Arial" w:eastAsia="Arial" w:hAnsi="Arial" w:cs="MEPS Bookman WTS"/>
        </w:rPr>
        <w:t>l</w:t>
      </w:r>
      <w:r w:rsidR="00983D22" w:rsidRPr="00340884">
        <w:rPr>
          <w:rFonts w:ascii="Arial" w:eastAsia="Arial" w:hAnsi="Arial" w:cs="MEPS Bookman WTS"/>
        </w:rPr>
        <w:t>-</w:t>
      </w:r>
      <w:r w:rsidRPr="00340884">
        <w:rPr>
          <w:rFonts w:ascii="Arial" w:eastAsia="Arial" w:hAnsi="Arial" w:cs="MEPS Bookman WTS"/>
        </w:rPr>
        <w:t>għedewwa tiegħek li j</w:t>
      </w:r>
      <w:r w:rsidR="004A4B65" w:rsidRPr="00340884">
        <w:rPr>
          <w:rFonts w:ascii="Arial" w:eastAsia="Arial" w:hAnsi="Arial" w:cs="MEPS Bookman WTS"/>
        </w:rPr>
        <w:t>iħduha</w:t>
      </w:r>
      <w:r w:rsidRPr="00340884">
        <w:rPr>
          <w:rFonts w:ascii="Arial" w:eastAsia="Arial" w:hAnsi="Arial" w:cs="MEPS Bookman WTS"/>
        </w:rPr>
        <w:t xml:space="preserve"> kontrik. </w:t>
      </w:r>
      <w:r w:rsidR="004A4B65" w:rsidRPr="00340884">
        <w:rPr>
          <w:rFonts w:ascii="Arial" w:eastAsia="Arial" w:hAnsi="Arial" w:cs="MEPS Bookman WTS"/>
        </w:rPr>
        <w:t>Huma s</w:t>
      </w:r>
      <w:r w:rsidR="002E60C1" w:rsidRPr="00340884">
        <w:rPr>
          <w:rFonts w:ascii="Arial" w:eastAsia="Arial" w:hAnsi="Arial" w:cs="MEPS Bookman WTS"/>
        </w:rPr>
        <w:t>e jattakkawk minn direzzjoni waħda</w:t>
      </w:r>
      <w:r w:rsidRPr="00340884">
        <w:rPr>
          <w:rFonts w:ascii="Arial" w:eastAsia="Arial" w:hAnsi="Arial" w:cs="MEPS Bookman WTS"/>
        </w:rPr>
        <w:t xml:space="preserve">, imma </w:t>
      </w:r>
      <w:r w:rsidR="00A6768C" w:rsidRPr="00340884">
        <w:rPr>
          <w:rFonts w:ascii="Arial" w:eastAsia="Arial" w:hAnsi="Arial" w:cs="MEPS Bookman WTS"/>
        </w:rPr>
        <w:t xml:space="preserve">jaħarbu </w:t>
      </w:r>
      <w:r w:rsidRPr="00340884">
        <w:rPr>
          <w:rFonts w:ascii="Arial" w:eastAsia="Arial" w:hAnsi="Arial" w:cs="MEPS Bookman WTS"/>
        </w:rPr>
        <w:t xml:space="preserve">minn sebaʼ </w:t>
      </w:r>
      <w:r w:rsidR="00A6768C" w:rsidRPr="00340884">
        <w:rPr>
          <w:rFonts w:ascii="Arial" w:eastAsia="Arial" w:hAnsi="Arial" w:cs="MEPS Bookman WTS"/>
        </w:rPr>
        <w:t>direzzjonijiet</w:t>
      </w:r>
      <w:r w:rsidRPr="00340884">
        <w:rPr>
          <w:rFonts w:ascii="Arial" w:eastAsia="Arial" w:hAnsi="Arial" w:cs="MEPS Bookman WTS"/>
        </w:rPr>
        <w:t xml:space="preserve">. </w:t>
      </w:r>
      <w:r w:rsidRPr="00340884">
        <w:rPr>
          <w:rFonts w:ascii="Arial" w:eastAsia="Arial" w:hAnsi="Arial" w:cs="Arial"/>
          <w:b/>
        </w:rPr>
        <w:t>28:8</w:t>
      </w:r>
      <w:r w:rsidR="00983D22" w:rsidRPr="00340884">
        <w:rPr>
          <w:rFonts w:ascii="Arial" w:eastAsia="Arial" w:hAnsi="Arial" w:cs="Arial"/>
          <w:b/>
        </w:rPr>
        <w:t xml:space="preserve"> </w:t>
      </w:r>
      <w:r w:rsidRPr="00340884">
        <w:rPr>
          <w:rFonts w:eastAsia="Arial"/>
        </w:rPr>
        <w:t>Ġeħova se j</w:t>
      </w:r>
      <w:r w:rsidR="005D3C57" w:rsidRPr="005D3C57">
        <w:rPr>
          <w:rFonts w:eastAsia="Arial"/>
        </w:rPr>
        <w:t>bierek</w:t>
      </w:r>
      <w:r w:rsidR="004A4B65" w:rsidRPr="00340884">
        <w:commentReference w:id="0"/>
      </w:r>
      <w:r w:rsidRPr="00340884">
        <w:rPr>
          <w:rFonts w:eastAsia="Arial"/>
        </w:rPr>
        <w:t xml:space="preserve"> l</w:t>
      </w:r>
      <w:r w:rsidR="00983D22" w:rsidRPr="00340884">
        <w:rPr>
          <w:rFonts w:eastAsia="Arial"/>
        </w:rPr>
        <w:t>-</w:t>
      </w:r>
      <w:r w:rsidRPr="00340884">
        <w:rPr>
          <w:rFonts w:eastAsia="Arial"/>
        </w:rPr>
        <w:t xml:space="preserve">imħażen tiegħek u </w:t>
      </w:r>
      <w:r w:rsidRPr="00340884">
        <w:rPr>
          <w:rFonts w:ascii="Arial" w:eastAsia="Arial" w:hAnsi="Arial" w:cs="MEPS Bookman WTS"/>
        </w:rPr>
        <w:t>kull xogħol li tagħmel</w:t>
      </w:r>
      <w:r w:rsidR="009A0C30" w:rsidRPr="00340884">
        <w:rPr>
          <w:rFonts w:ascii="Arial" w:eastAsia="Arial" w:hAnsi="Arial" w:cs="MEPS Bookman WTS"/>
        </w:rPr>
        <w:t>.</w:t>
      </w:r>
      <w:r w:rsidRPr="00340884">
        <w:rPr>
          <w:rFonts w:ascii="Arial" w:eastAsia="Arial" w:hAnsi="Arial" w:cs="MEPS Bookman WTS"/>
        </w:rPr>
        <w:t xml:space="preserve"> </w:t>
      </w:r>
      <w:r w:rsidR="009A0C30" w:rsidRPr="00340884">
        <w:rPr>
          <w:rFonts w:ascii="Arial" w:eastAsia="Arial" w:hAnsi="Arial" w:cs="MEPS Bookman WTS"/>
        </w:rPr>
        <w:t>H</w:t>
      </w:r>
      <w:r w:rsidRPr="00340884">
        <w:rPr>
          <w:rFonts w:ascii="Arial" w:eastAsia="Arial" w:hAnsi="Arial" w:cs="MEPS Bookman WTS"/>
        </w:rPr>
        <w:t>u żgur li jbierkek fl</w:t>
      </w:r>
      <w:r w:rsidR="00983D22" w:rsidRPr="00340884">
        <w:rPr>
          <w:rFonts w:ascii="Arial" w:eastAsia="Arial" w:hAnsi="Arial" w:cs="MEPS Bookman WTS"/>
        </w:rPr>
        <w:t>-</w:t>
      </w:r>
      <w:r w:rsidRPr="00340884">
        <w:rPr>
          <w:rFonts w:ascii="Arial" w:eastAsia="Arial" w:hAnsi="Arial" w:cs="MEPS Bookman WTS"/>
        </w:rPr>
        <w:t xml:space="preserve">art li qed jagħtik </w:t>
      </w:r>
      <w:r w:rsidR="00E90C92">
        <w:rPr>
          <w:rFonts w:ascii="Arial" w:eastAsia="Arial" w:hAnsi="Arial" w:cs="MEPS Bookman WTS"/>
        </w:rPr>
        <w:t>Ġeħova l-Alla tiegħek</w:t>
      </w:r>
      <w:r w:rsidRPr="00340884">
        <w:rPr>
          <w:rFonts w:ascii="Arial" w:eastAsia="Arial" w:hAnsi="Arial" w:cs="MEPS Bookman WTS"/>
        </w:rPr>
        <w:t xml:space="preserve">. </w:t>
      </w:r>
      <w:r w:rsidRPr="00340884">
        <w:rPr>
          <w:rFonts w:ascii="Arial" w:eastAsia="Arial" w:hAnsi="Arial" w:cs="Arial"/>
          <w:b/>
        </w:rPr>
        <w:t>28:9</w:t>
      </w:r>
      <w:r w:rsidR="00983D22" w:rsidRPr="00340884">
        <w:rPr>
          <w:rFonts w:ascii="Arial" w:eastAsia="Arial" w:hAnsi="Arial" w:cs="Arial"/>
          <w:b/>
        </w:rPr>
        <w:t xml:space="preserve"> </w:t>
      </w:r>
      <w:r w:rsidRPr="00340884">
        <w:rPr>
          <w:rFonts w:ascii="Arial" w:eastAsia="Arial" w:hAnsi="Arial" w:cs="MEPS Bookman WTS"/>
        </w:rPr>
        <w:t>Ġeħova se jagħmlek poplu qaddis għalih stess, bħalma ħaliflek, għax int tibqaʼ t</w:t>
      </w:r>
      <w:r w:rsidR="00A6768C" w:rsidRPr="00340884">
        <w:rPr>
          <w:rFonts w:ascii="Arial" w:eastAsia="Arial" w:hAnsi="Arial" w:cs="MEPS Bookman WTS"/>
        </w:rPr>
        <w:t>obdi</w:t>
      </w:r>
      <w:r w:rsidRPr="00340884">
        <w:rPr>
          <w:rFonts w:ascii="Arial" w:eastAsia="Arial" w:hAnsi="Arial" w:cs="MEPS Bookman WTS"/>
        </w:rPr>
        <w:t xml:space="preserve"> l</w:t>
      </w:r>
      <w:r w:rsidR="00983D22" w:rsidRPr="00340884">
        <w:rPr>
          <w:rFonts w:ascii="Arial" w:eastAsia="Arial" w:hAnsi="Arial" w:cs="MEPS Bookman WTS"/>
        </w:rPr>
        <w:t>-</w:t>
      </w:r>
      <w:r w:rsidRPr="00340884">
        <w:rPr>
          <w:rFonts w:ascii="Arial" w:eastAsia="Arial" w:hAnsi="Arial" w:cs="MEPS Bookman WTS"/>
        </w:rPr>
        <w:t>kman</w:t>
      </w:r>
      <w:r w:rsidR="00DF7F48" w:rsidRPr="00340884">
        <w:rPr>
          <w:rFonts w:ascii="Arial" w:eastAsia="Arial" w:hAnsi="Arial" w:cs="MEPS Bookman WTS"/>
        </w:rPr>
        <w:t xml:space="preserve">damenti taʼ </w:t>
      </w:r>
      <w:r w:rsidR="00E90C92">
        <w:rPr>
          <w:rFonts w:ascii="Arial" w:eastAsia="Arial" w:hAnsi="Arial" w:cs="MEPS Bookman WTS"/>
        </w:rPr>
        <w:t>Ġeħova l-Alla tiegħek</w:t>
      </w:r>
      <w:r w:rsidRPr="00340884">
        <w:rPr>
          <w:rFonts w:ascii="Arial" w:eastAsia="Arial" w:hAnsi="Arial" w:cs="MEPS Bookman WTS"/>
        </w:rPr>
        <w:t xml:space="preserve"> u timxi fi triqatu. </w:t>
      </w:r>
      <w:r w:rsidRPr="00340884">
        <w:rPr>
          <w:rFonts w:ascii="Arial" w:eastAsia="Arial" w:hAnsi="Arial" w:cs="Arial"/>
          <w:b/>
        </w:rPr>
        <w:t>28:10</w:t>
      </w:r>
      <w:r w:rsidR="00983D22" w:rsidRPr="00340884">
        <w:rPr>
          <w:rFonts w:ascii="Arial" w:eastAsia="Arial" w:hAnsi="Arial" w:cs="Arial"/>
          <w:b/>
        </w:rPr>
        <w:t xml:space="preserve"> </w:t>
      </w:r>
      <w:r w:rsidR="00773186" w:rsidRPr="00340884">
        <w:rPr>
          <w:rFonts w:ascii="Arial" w:eastAsia="Arial" w:hAnsi="Arial" w:cs="MEPS Bookman WTS"/>
        </w:rPr>
        <w:t>I</w:t>
      </w:r>
      <w:r w:rsidRPr="00340884">
        <w:rPr>
          <w:rFonts w:ascii="Arial" w:eastAsia="Arial" w:hAnsi="Arial" w:cs="MEPS Bookman WTS"/>
        </w:rPr>
        <w:t>l</w:t>
      </w:r>
      <w:r w:rsidR="00983D22" w:rsidRPr="00340884">
        <w:rPr>
          <w:rFonts w:ascii="Arial" w:eastAsia="Arial" w:hAnsi="Arial" w:cs="MEPS Bookman WTS"/>
        </w:rPr>
        <w:t>-</w:t>
      </w:r>
      <w:r w:rsidRPr="00340884">
        <w:rPr>
          <w:rFonts w:ascii="Arial" w:eastAsia="Arial" w:hAnsi="Arial" w:cs="MEPS Bookman WTS"/>
        </w:rPr>
        <w:t xml:space="preserve">popli kollha </w:t>
      </w:r>
      <w:r w:rsidR="00841D0B" w:rsidRPr="00340884">
        <w:rPr>
          <w:rFonts w:ascii="Arial" w:eastAsia="Arial" w:hAnsi="Arial" w:cs="MEPS Bookman WTS"/>
        </w:rPr>
        <w:t>tal</w:t>
      </w:r>
      <w:r w:rsidR="00983D22" w:rsidRPr="00340884">
        <w:rPr>
          <w:rFonts w:ascii="Arial" w:eastAsia="Arial" w:hAnsi="Arial" w:cs="MEPS Bookman WTS"/>
        </w:rPr>
        <w:t>-</w:t>
      </w:r>
      <w:r w:rsidRPr="00340884">
        <w:rPr>
          <w:rFonts w:ascii="Arial" w:eastAsia="Arial" w:hAnsi="Arial" w:cs="MEPS Bookman WTS"/>
        </w:rPr>
        <w:t xml:space="preserve">art se </w:t>
      </w:r>
      <w:r w:rsidRPr="00340884">
        <w:rPr>
          <w:rFonts w:ascii="Arial" w:eastAsia="Arial" w:hAnsi="Arial" w:cs="MEPS Bookman WTS"/>
          <w:color w:val="000000" w:themeColor="text1"/>
        </w:rPr>
        <w:t>jkollhom jaraw li</w:t>
      </w:r>
      <w:r w:rsidR="00FE2CBE" w:rsidRPr="00340884">
        <w:rPr>
          <w:rFonts w:ascii="Arial" w:eastAsia="Arial" w:hAnsi="Arial" w:cs="MEPS Bookman WTS"/>
          <w:color w:val="000000" w:themeColor="text1"/>
        </w:rPr>
        <w:t xml:space="preserve"> int </w:t>
      </w:r>
      <w:commentRangeStart w:id="1"/>
      <w:r w:rsidR="0004490B" w:rsidRPr="00340884">
        <w:rPr>
          <w:rFonts w:ascii="Arial" w:eastAsia="Arial" w:hAnsi="Arial" w:cs="MEPS Bookman WTS"/>
          <w:color w:val="000000" w:themeColor="text1"/>
        </w:rPr>
        <w:t>t</w:t>
      </w:r>
      <w:r w:rsidR="0002037C">
        <w:rPr>
          <w:rFonts w:ascii="Arial" w:eastAsia="Arial" w:hAnsi="Arial" w:cs="MEPS Bookman WTS"/>
          <w:color w:val="000000" w:themeColor="text1"/>
        </w:rPr>
        <w:t>aʼ</w:t>
      </w:r>
      <w:commentRangeEnd w:id="1"/>
      <w:r w:rsidR="00F31E6D">
        <w:rPr>
          <w:rStyle w:val="CommentReference"/>
        </w:rPr>
        <w:commentReference w:id="1"/>
      </w:r>
      <w:r w:rsidRPr="00340884">
        <w:rPr>
          <w:rFonts w:ascii="Arial" w:eastAsia="Arial" w:hAnsi="Arial" w:cs="MEPS Bookman WTS"/>
          <w:color w:val="000000" w:themeColor="text1"/>
        </w:rPr>
        <w:t xml:space="preserve"> Ġeħova, </w:t>
      </w:r>
      <w:r w:rsidRPr="00340884">
        <w:rPr>
          <w:rFonts w:ascii="Arial" w:eastAsia="Arial" w:hAnsi="Arial" w:cs="MEPS Bookman WTS"/>
        </w:rPr>
        <w:t>u se jibżgħu minnek.</w:t>
      </w:r>
    </w:p>
    <w:p w14:paraId="3EEA36DF" w14:textId="34E545FA" w:rsidR="00C62663" w:rsidRPr="00E21411" w:rsidRDefault="00C62663" w:rsidP="00C62663">
      <w:pPr>
        <w:rPr>
          <w:rFonts w:ascii="Arial" w:eastAsia="Arial" w:hAnsi="Arial" w:cs="MEPS Bookman WTS"/>
        </w:rPr>
      </w:pPr>
      <w:r w:rsidRPr="00340884">
        <w:rPr>
          <w:rFonts w:ascii="Arial" w:eastAsia="Arial" w:hAnsi="Arial" w:cs="Arial"/>
          <w:b/>
        </w:rPr>
        <w:t>28:11</w:t>
      </w:r>
      <w:r w:rsidR="00983D22" w:rsidRPr="00340884">
        <w:rPr>
          <w:rFonts w:ascii="Arial" w:eastAsia="Arial" w:hAnsi="Arial" w:cs="Arial"/>
          <w:b/>
        </w:rPr>
        <w:t xml:space="preserve"> </w:t>
      </w:r>
      <w:r w:rsidRPr="00340884">
        <w:rPr>
          <w:rFonts w:ascii="Arial" w:eastAsia="Arial" w:hAnsi="Arial" w:cs="MEPS Bookman WTS"/>
        </w:rPr>
        <w:t xml:space="preserve">“Ġeħova se </w:t>
      </w:r>
      <w:r w:rsidR="00773186" w:rsidRPr="00340884">
        <w:rPr>
          <w:rFonts w:ascii="Arial" w:eastAsia="Arial" w:hAnsi="Arial" w:cs="MEPS Bookman WTS"/>
        </w:rPr>
        <w:t>jagħtik</w:t>
      </w:r>
      <w:r w:rsidRPr="00340884">
        <w:rPr>
          <w:rFonts w:ascii="Arial" w:eastAsia="Arial" w:hAnsi="Arial" w:cs="MEPS Bookman WTS"/>
        </w:rPr>
        <w:t xml:space="preserve"> </w:t>
      </w:r>
      <w:r w:rsidR="00773186" w:rsidRPr="00340884">
        <w:rPr>
          <w:rFonts w:ascii="Arial" w:eastAsia="Arial" w:hAnsi="Arial" w:cs="MEPS Bookman WTS"/>
        </w:rPr>
        <w:t>ħafna tfal, annimali</w:t>
      </w:r>
      <w:r w:rsidR="006D2582" w:rsidRPr="00340884">
        <w:rPr>
          <w:rFonts w:ascii="Arial" w:eastAsia="Arial" w:hAnsi="Arial" w:cs="MEPS Bookman WTS"/>
        </w:rPr>
        <w:t>,</w:t>
      </w:r>
      <w:r w:rsidR="00773186" w:rsidRPr="00340884">
        <w:rPr>
          <w:rFonts w:ascii="Arial" w:eastAsia="Arial" w:hAnsi="Arial" w:cs="MEPS Bookman WTS"/>
        </w:rPr>
        <w:t xml:space="preserve"> </w:t>
      </w:r>
      <w:r w:rsidR="006D2582" w:rsidRPr="00340884">
        <w:rPr>
          <w:rFonts w:ascii="Arial" w:eastAsia="Arial" w:hAnsi="Arial" w:cs="MEPS Bookman WTS"/>
        </w:rPr>
        <w:t xml:space="preserve">u </w:t>
      </w:r>
      <w:r w:rsidR="00DA6B41" w:rsidRPr="00340884">
        <w:rPr>
          <w:rFonts w:ascii="Arial" w:eastAsia="Arial" w:hAnsi="Arial" w:cs="MEPS Bookman WTS"/>
        </w:rPr>
        <w:t xml:space="preserve">prodotti </w:t>
      </w:r>
      <w:r w:rsidR="0035646C">
        <w:rPr>
          <w:rFonts w:ascii="Arial" w:eastAsia="Arial" w:hAnsi="Arial" w:cs="MEPS Bookman WTS"/>
        </w:rPr>
        <w:t>tal-għelieqi</w:t>
      </w:r>
      <w:r w:rsidR="0035646C" w:rsidRPr="0035646C">
        <w:rPr>
          <w:rFonts w:ascii="Arial" w:eastAsia="Arial" w:hAnsi="Arial" w:cs="MEPS Bookman WTS"/>
        </w:rPr>
        <w:t xml:space="preserve"> </w:t>
      </w:r>
      <w:r w:rsidRPr="00340884">
        <w:rPr>
          <w:rFonts w:ascii="Arial" w:eastAsia="Arial" w:hAnsi="Arial" w:cs="MEPS Bookman WTS"/>
        </w:rPr>
        <w:t>fl</w:t>
      </w:r>
      <w:r w:rsidR="00983D22" w:rsidRPr="00340884">
        <w:rPr>
          <w:rFonts w:ascii="Arial" w:eastAsia="Arial" w:hAnsi="Arial" w:cs="MEPS Bookman WTS"/>
        </w:rPr>
        <w:t>-</w:t>
      </w:r>
      <w:r w:rsidRPr="00340884">
        <w:rPr>
          <w:rFonts w:ascii="Arial" w:eastAsia="Arial" w:hAnsi="Arial" w:cs="MEPS Bookman WTS"/>
        </w:rPr>
        <w:t xml:space="preserve">art li Ġeħova ħalef lil missirijietek li jagħtik. </w:t>
      </w:r>
      <w:r w:rsidRPr="00340884">
        <w:rPr>
          <w:rFonts w:ascii="Arial" w:eastAsia="Arial" w:hAnsi="Arial" w:cs="Arial"/>
          <w:b/>
        </w:rPr>
        <w:t>28:12</w:t>
      </w:r>
      <w:r w:rsidR="00983D22" w:rsidRPr="00340884">
        <w:rPr>
          <w:rFonts w:ascii="Arial" w:eastAsia="Arial" w:hAnsi="Arial" w:cs="Arial"/>
          <w:b/>
        </w:rPr>
        <w:t xml:space="preserve"> </w:t>
      </w:r>
      <w:r w:rsidRPr="00340884">
        <w:rPr>
          <w:rFonts w:ascii="Arial" w:eastAsia="Arial" w:hAnsi="Arial" w:cs="MEPS Bookman WTS"/>
        </w:rPr>
        <w:t>Ġeħova se jiftaħlek il</w:t>
      </w:r>
      <w:r w:rsidR="00983D22" w:rsidRPr="00340884">
        <w:rPr>
          <w:rFonts w:ascii="Arial" w:eastAsia="Arial" w:hAnsi="Arial" w:cs="MEPS Bookman WTS"/>
        </w:rPr>
        <w:t>-</w:t>
      </w:r>
      <w:r w:rsidRPr="00340884">
        <w:rPr>
          <w:rFonts w:ascii="Arial" w:eastAsia="Arial" w:hAnsi="Arial" w:cs="MEPS Bookman WTS"/>
        </w:rPr>
        <w:t>maħżen tajjeb tiegħu, is</w:t>
      </w:r>
      <w:r w:rsidR="00983D22" w:rsidRPr="00340884">
        <w:rPr>
          <w:rFonts w:ascii="Arial" w:eastAsia="Arial" w:hAnsi="Arial" w:cs="MEPS Bookman WTS"/>
        </w:rPr>
        <w:t>-</w:t>
      </w:r>
      <w:r w:rsidRPr="00340884">
        <w:rPr>
          <w:rFonts w:ascii="Arial" w:eastAsia="Arial" w:hAnsi="Arial" w:cs="MEPS Bookman WTS"/>
        </w:rPr>
        <w:t>s</w:t>
      </w:r>
      <w:r w:rsidR="00114BFD">
        <w:rPr>
          <w:rFonts w:ascii="Arial" w:eastAsia="Arial" w:hAnsi="Arial" w:cs="MEPS Bookman WTS"/>
        </w:rPr>
        <w:t>ema</w:t>
      </w:r>
      <w:r w:rsidRPr="00340884">
        <w:rPr>
          <w:rFonts w:ascii="Arial" w:eastAsia="Arial" w:hAnsi="Arial" w:cs="MEPS Bookman WTS"/>
        </w:rPr>
        <w:t>, biex jagħti x</w:t>
      </w:r>
      <w:r w:rsidR="00983D22" w:rsidRPr="00340884">
        <w:rPr>
          <w:rFonts w:ascii="Arial" w:eastAsia="Arial" w:hAnsi="Arial" w:cs="MEPS Bookman WTS"/>
        </w:rPr>
        <w:t>-</w:t>
      </w:r>
      <w:r w:rsidRPr="00340884">
        <w:rPr>
          <w:rFonts w:ascii="Arial" w:eastAsia="Arial" w:hAnsi="Arial" w:cs="MEPS Bookman WTS"/>
        </w:rPr>
        <w:t xml:space="preserve">xita </w:t>
      </w:r>
      <w:r w:rsidR="00B225F7" w:rsidRPr="00340884">
        <w:rPr>
          <w:rFonts w:ascii="Arial" w:eastAsia="Arial" w:hAnsi="Arial" w:cs="MEPS Bookman WTS"/>
        </w:rPr>
        <w:t xml:space="preserve">lil </w:t>
      </w:r>
      <w:r w:rsidRPr="00340884">
        <w:rPr>
          <w:rFonts w:ascii="Arial" w:eastAsia="Arial" w:hAnsi="Arial" w:cs="MEPS Bookman WTS"/>
        </w:rPr>
        <w:t>artek fl</w:t>
      </w:r>
      <w:r w:rsidR="00983D22" w:rsidRPr="00340884">
        <w:rPr>
          <w:rFonts w:ascii="Arial" w:eastAsia="Arial" w:hAnsi="Arial" w:cs="MEPS Bookman WTS"/>
        </w:rPr>
        <w:t>-</w:t>
      </w:r>
      <w:r w:rsidRPr="00340884">
        <w:rPr>
          <w:rFonts w:ascii="Arial" w:eastAsia="Arial" w:hAnsi="Arial" w:cs="MEPS Bookman WTS"/>
        </w:rPr>
        <w:t>istaġun tagħha u biex ibierek kul</w:t>
      </w:r>
      <w:r w:rsidR="00103E37" w:rsidRPr="00340884">
        <w:rPr>
          <w:rFonts w:ascii="Arial" w:eastAsia="Arial" w:hAnsi="Arial" w:cs="MEPS Bookman WTS"/>
        </w:rPr>
        <w:t>ma tagħmel.</w:t>
      </w:r>
      <w:r w:rsidRPr="00340884">
        <w:rPr>
          <w:rFonts w:ascii="Arial" w:eastAsia="Arial" w:hAnsi="Arial" w:cs="MEPS Bookman WTS"/>
        </w:rPr>
        <w:t xml:space="preserve"> </w:t>
      </w:r>
      <w:r w:rsidR="00103E37" w:rsidRPr="00340884">
        <w:rPr>
          <w:rFonts w:ascii="Arial" w:eastAsia="Arial" w:hAnsi="Arial" w:cs="MEPS Bookman WTS"/>
        </w:rPr>
        <w:t>I</w:t>
      </w:r>
      <w:r w:rsidRPr="00340884">
        <w:rPr>
          <w:rFonts w:ascii="Arial" w:eastAsia="Arial" w:hAnsi="Arial" w:cs="MEPS Bookman WTS"/>
        </w:rPr>
        <w:t xml:space="preserve">nt issellef lil ħafna ġnus, waqt li int stess ma </w:t>
      </w:r>
      <w:r w:rsidR="00103E37" w:rsidRPr="00340884">
        <w:rPr>
          <w:rFonts w:ascii="Arial" w:eastAsia="Arial" w:hAnsi="Arial" w:cs="MEPS Bookman WTS"/>
        </w:rPr>
        <w:t xml:space="preserve">jkollokx bżonn </w:t>
      </w:r>
      <w:r w:rsidRPr="00340884">
        <w:rPr>
          <w:rFonts w:ascii="Arial" w:eastAsia="Arial" w:hAnsi="Arial" w:cs="MEPS Bookman WTS"/>
        </w:rPr>
        <w:t>tissell</w:t>
      </w:r>
      <w:r w:rsidR="00B225F7" w:rsidRPr="00340884">
        <w:rPr>
          <w:rFonts w:ascii="Arial" w:eastAsia="Arial" w:hAnsi="Arial" w:cs="MEPS Bookman WTS"/>
        </w:rPr>
        <w:t>e</w:t>
      </w:r>
      <w:r w:rsidRPr="00340884">
        <w:rPr>
          <w:rFonts w:ascii="Arial" w:eastAsia="Arial" w:hAnsi="Arial" w:cs="MEPS Bookman WTS"/>
        </w:rPr>
        <w:t xml:space="preserve">f. </w:t>
      </w:r>
      <w:r w:rsidRPr="002F4740">
        <w:rPr>
          <w:rFonts w:ascii="Arial" w:eastAsia="Arial" w:hAnsi="Arial" w:cs="Arial"/>
          <w:b/>
        </w:rPr>
        <w:t>28:13</w:t>
      </w:r>
      <w:r w:rsidR="00983D22" w:rsidRPr="002F4740">
        <w:rPr>
          <w:rFonts w:ascii="Arial" w:eastAsia="Arial" w:hAnsi="Arial" w:cs="Arial"/>
          <w:b/>
        </w:rPr>
        <w:t xml:space="preserve"> </w:t>
      </w:r>
      <w:r w:rsidRPr="002F4740">
        <w:rPr>
          <w:rFonts w:ascii="Arial" w:eastAsia="Arial" w:hAnsi="Arial" w:cs="MEPS Bookman WTS"/>
        </w:rPr>
        <w:t xml:space="preserve">Ġeħova </w:t>
      </w:r>
      <w:r w:rsidR="009242A7" w:rsidRPr="002F4740">
        <w:rPr>
          <w:rFonts w:ascii="Arial" w:eastAsia="Arial" w:hAnsi="Arial" w:cs="MEPS Bookman WTS"/>
        </w:rPr>
        <w:t xml:space="preserve">se jpoġġik fuq </w:t>
      </w:r>
      <w:commentRangeStart w:id="2"/>
      <w:r w:rsidR="009242A7" w:rsidRPr="002F4740">
        <w:rPr>
          <w:rFonts w:ascii="Arial" w:eastAsia="Arial" w:hAnsi="Arial" w:cs="MEPS Bookman WTS"/>
        </w:rPr>
        <w:t>quddiem</w:t>
      </w:r>
      <w:commentRangeEnd w:id="2"/>
      <w:r w:rsidR="009242A7" w:rsidRPr="002F4740">
        <w:rPr>
          <w:rStyle w:val="CommentReference"/>
        </w:rPr>
        <w:commentReference w:id="2"/>
      </w:r>
      <w:r w:rsidR="007D7D59" w:rsidRPr="002F4740">
        <w:rPr>
          <w:rFonts w:ascii="MEPS Bookman WTS" w:eastAsia="Arial" w:hAnsi="MEPS Bookman WTS" w:cs="MEPS Bookman WTS"/>
        </w:rPr>
        <w:t></w:t>
      </w:r>
      <w:r w:rsidR="009242A7" w:rsidRPr="002F4740">
        <w:rPr>
          <w:rFonts w:ascii="Arial" w:eastAsia="Arial" w:hAnsi="Arial" w:cs="MEPS Bookman WTS"/>
        </w:rPr>
        <w:t xml:space="preserve"> </w:t>
      </w:r>
      <w:r w:rsidRPr="002F4740">
        <w:rPr>
          <w:rFonts w:ascii="Arial" w:eastAsia="Arial" w:hAnsi="Arial" w:cs="MEPS Bookman WTS"/>
        </w:rPr>
        <w:t>u mhux f</w:t>
      </w:r>
      <w:r w:rsidR="009242A7" w:rsidRPr="002F4740">
        <w:rPr>
          <w:rFonts w:ascii="Arial" w:eastAsia="Arial" w:hAnsi="Arial" w:cs="MEPS Bookman WTS"/>
        </w:rPr>
        <w:t>uq wara</w:t>
      </w:r>
      <w:r w:rsidRPr="002F4740">
        <w:rPr>
          <w:rFonts w:ascii="Arial" w:eastAsia="Arial" w:hAnsi="Arial" w:cs="MEPS Bookman WTS"/>
        </w:rPr>
        <w:t xml:space="preserve">; u </w:t>
      </w:r>
      <w:r w:rsidR="0002247A" w:rsidRPr="002F4740">
        <w:rPr>
          <w:rFonts w:ascii="Arial" w:eastAsia="Arial" w:hAnsi="Arial" w:cs="MEPS Bookman WTS"/>
        </w:rPr>
        <w:t>jkollok pożizzjoni superjuri u mhux inferjuri</w:t>
      </w:r>
      <w:r w:rsidRPr="002F4740">
        <w:rPr>
          <w:rFonts w:ascii="Arial" w:eastAsia="Arial" w:hAnsi="Arial" w:cs="MEPS Bookman WTS"/>
        </w:rPr>
        <w:t xml:space="preserve">, </w:t>
      </w:r>
      <w:r w:rsidR="00340884" w:rsidRPr="002F4740">
        <w:rPr>
          <w:rFonts w:ascii="Arial" w:eastAsia="Arial" w:hAnsi="Arial" w:cs="MEPS Bookman WTS"/>
        </w:rPr>
        <w:t xml:space="preserve">dment li </w:t>
      </w:r>
      <w:r w:rsidRPr="002F4740">
        <w:rPr>
          <w:rFonts w:ascii="Arial" w:eastAsia="Arial" w:hAnsi="Arial" w:cs="MEPS Bookman WTS"/>
        </w:rPr>
        <w:t xml:space="preserve">tibqaʼ tobdi </w:t>
      </w:r>
      <w:r w:rsidR="00B36015" w:rsidRPr="002F4740">
        <w:rPr>
          <w:rFonts w:ascii="Arial" w:eastAsia="Arial" w:hAnsi="Arial" w:cs="MEPS Bookman WTS"/>
        </w:rPr>
        <w:t xml:space="preserve">u </w:t>
      </w:r>
      <w:commentRangeStart w:id="3"/>
      <w:r w:rsidR="00B36015" w:rsidRPr="002F4740">
        <w:rPr>
          <w:rFonts w:ascii="Arial" w:eastAsia="Arial" w:hAnsi="Arial" w:cs="MEPS Bookman WTS"/>
        </w:rPr>
        <w:t>tgħ</w:t>
      </w:r>
      <w:commentRangeEnd w:id="3"/>
      <w:r w:rsidR="002F4740" w:rsidRPr="002F4740">
        <w:rPr>
          <w:rFonts w:ascii="Arial" w:eastAsia="Arial" w:hAnsi="Arial" w:cs="MEPS Bookman WTS"/>
        </w:rPr>
        <w:t>ix fi qbil</w:t>
      </w:r>
      <w:r w:rsidR="00B36015" w:rsidRPr="002F4740">
        <w:rPr>
          <w:rStyle w:val="CommentReference"/>
        </w:rPr>
        <w:commentReference w:id="3"/>
      </w:r>
      <w:r w:rsidR="00B36015" w:rsidRPr="002F4740">
        <w:rPr>
          <w:rFonts w:ascii="Arial" w:eastAsia="Arial" w:hAnsi="Arial" w:cs="MEPS Bookman WTS"/>
        </w:rPr>
        <w:t xml:space="preserve"> </w:t>
      </w:r>
      <w:r w:rsidR="002F4740" w:rsidRPr="002F4740">
        <w:rPr>
          <w:rFonts w:ascii="Arial" w:eastAsia="Arial" w:hAnsi="Arial" w:cs="MEPS Bookman WTS"/>
        </w:rPr>
        <w:t>ma</w:t>
      </w:r>
      <w:r w:rsidRPr="002F4740">
        <w:rPr>
          <w:rFonts w:ascii="Arial" w:eastAsia="Arial" w:hAnsi="Arial" w:cs="MEPS Bookman WTS"/>
        </w:rPr>
        <w:t>l</w:t>
      </w:r>
      <w:r w:rsidR="00983D22" w:rsidRPr="002F4740">
        <w:rPr>
          <w:rFonts w:ascii="Arial" w:eastAsia="Arial" w:hAnsi="Arial" w:cs="MEPS Bookman WTS"/>
        </w:rPr>
        <w:t>-</w:t>
      </w:r>
      <w:r w:rsidRPr="002F4740">
        <w:rPr>
          <w:rFonts w:ascii="Arial" w:eastAsia="Arial" w:hAnsi="Arial" w:cs="MEPS Bookman WTS"/>
        </w:rPr>
        <w:t xml:space="preserve">kmandamenti taʼ </w:t>
      </w:r>
      <w:r w:rsidR="00E90C92">
        <w:rPr>
          <w:rFonts w:ascii="Arial" w:eastAsia="Arial" w:hAnsi="Arial" w:cs="MEPS Bookman WTS"/>
        </w:rPr>
        <w:t>Ġeħova l-Alla tiegħek</w:t>
      </w:r>
      <w:r w:rsidRPr="002F4740">
        <w:rPr>
          <w:rFonts w:ascii="Arial" w:eastAsia="Arial" w:hAnsi="Arial" w:cs="MEPS Bookman WTS"/>
        </w:rPr>
        <w:t xml:space="preserve"> li qed nikkmandak illum</w:t>
      </w:r>
      <w:r w:rsidR="00DB66CA" w:rsidRPr="002F4740">
        <w:rPr>
          <w:rStyle w:val="CommentReference"/>
        </w:rPr>
        <w:commentReference w:id="4"/>
      </w:r>
      <w:r w:rsidRPr="002F4740">
        <w:rPr>
          <w:rFonts w:ascii="Arial" w:eastAsia="Arial" w:hAnsi="Arial" w:cs="MEPS Bookman WTS"/>
        </w:rPr>
        <w:t xml:space="preserve">. </w:t>
      </w:r>
      <w:r w:rsidRPr="00E21411">
        <w:rPr>
          <w:rFonts w:ascii="Arial" w:eastAsia="Arial" w:hAnsi="Arial" w:cs="Arial"/>
          <w:b/>
        </w:rPr>
        <w:t>28:14</w:t>
      </w:r>
      <w:r w:rsidR="00983D22" w:rsidRPr="00E21411">
        <w:rPr>
          <w:rFonts w:ascii="Arial" w:eastAsia="Arial" w:hAnsi="Arial" w:cs="Arial"/>
          <w:b/>
        </w:rPr>
        <w:t xml:space="preserve"> </w:t>
      </w:r>
      <w:r w:rsidR="00E327D5" w:rsidRPr="00E21411">
        <w:rPr>
          <w:rFonts w:ascii="Arial" w:eastAsia="Arial" w:hAnsi="Arial" w:cs="MEPS Bookman WTS"/>
        </w:rPr>
        <w:t>T</w:t>
      </w:r>
      <w:r w:rsidR="00BF6429" w:rsidRPr="00E21411">
        <w:rPr>
          <w:rFonts w:ascii="Arial" w:eastAsia="Arial" w:hAnsi="Arial" w:cs="MEPS Bookman WTS"/>
        </w:rPr>
        <w:t>warrabx</w:t>
      </w:r>
      <w:r w:rsidRPr="00E21411">
        <w:rPr>
          <w:rFonts w:ascii="Arial" w:eastAsia="Arial" w:hAnsi="Arial" w:cs="MEPS Bookman WTS"/>
        </w:rPr>
        <w:t xml:space="preserve"> mill</w:t>
      </w:r>
      <w:r w:rsidR="00983D22" w:rsidRPr="00E21411">
        <w:rPr>
          <w:rFonts w:ascii="Arial" w:eastAsia="Arial" w:hAnsi="Arial" w:cs="MEPS Bookman WTS"/>
        </w:rPr>
        <w:t>-</w:t>
      </w:r>
      <w:r w:rsidRPr="00E21411">
        <w:rPr>
          <w:rFonts w:ascii="Arial" w:eastAsia="Arial" w:hAnsi="Arial" w:cs="MEPS Bookman WTS"/>
        </w:rPr>
        <w:t>kliem kollu li qed nikkmandak illum, lejn il</w:t>
      </w:r>
      <w:r w:rsidR="00983D22" w:rsidRPr="00E21411">
        <w:rPr>
          <w:rFonts w:ascii="Arial" w:eastAsia="Arial" w:hAnsi="Arial" w:cs="MEPS Bookman WTS"/>
        </w:rPr>
        <w:t>-</w:t>
      </w:r>
      <w:r w:rsidRPr="00E21411">
        <w:rPr>
          <w:rFonts w:ascii="Arial" w:eastAsia="Arial" w:hAnsi="Arial" w:cs="MEPS Bookman WTS"/>
        </w:rPr>
        <w:t>lemin jew lejn ix</w:t>
      </w:r>
      <w:r w:rsidR="00983D22" w:rsidRPr="00E21411">
        <w:rPr>
          <w:rFonts w:ascii="Arial" w:eastAsia="Arial" w:hAnsi="Arial" w:cs="MEPS Bookman WTS"/>
        </w:rPr>
        <w:t>-</w:t>
      </w:r>
      <w:r w:rsidRPr="00E21411">
        <w:rPr>
          <w:rFonts w:ascii="Arial" w:eastAsia="Arial" w:hAnsi="Arial" w:cs="MEPS Bookman WTS"/>
        </w:rPr>
        <w:t>xellug, biex timxi wara allat oħrajn ħalli taqdihom.</w:t>
      </w:r>
    </w:p>
    <w:p w14:paraId="3A47E5C6" w14:textId="1D4248DB" w:rsidR="00C62663" w:rsidRPr="00E21411" w:rsidRDefault="00C62663" w:rsidP="00C62663">
      <w:pPr>
        <w:rPr>
          <w:rFonts w:ascii="Arial" w:eastAsia="Arial" w:hAnsi="Arial" w:cs="MEPS Bookman WTS"/>
        </w:rPr>
      </w:pPr>
      <w:r w:rsidRPr="00E21411">
        <w:rPr>
          <w:rFonts w:ascii="Arial" w:eastAsia="Arial" w:hAnsi="Arial" w:cs="Arial"/>
          <w:b/>
        </w:rPr>
        <w:t>28:15</w:t>
      </w:r>
      <w:r w:rsidR="00983D22" w:rsidRPr="00E21411">
        <w:rPr>
          <w:rFonts w:ascii="Arial" w:eastAsia="Arial" w:hAnsi="Arial" w:cs="Arial"/>
          <w:b/>
        </w:rPr>
        <w:t xml:space="preserve"> </w:t>
      </w:r>
      <w:r w:rsidRPr="00E21411">
        <w:rPr>
          <w:rFonts w:ascii="Arial" w:eastAsia="Arial" w:hAnsi="Arial" w:cs="MEPS Bookman WTS"/>
        </w:rPr>
        <w:t>“</w:t>
      </w:r>
      <w:r w:rsidR="006F55D6" w:rsidRPr="00E21411">
        <w:rPr>
          <w:rFonts w:ascii="Arial" w:eastAsia="Arial" w:hAnsi="Arial" w:cs="MEPS Bookman WTS"/>
        </w:rPr>
        <w:t>Imma</w:t>
      </w:r>
      <w:r w:rsidRPr="00E21411">
        <w:rPr>
          <w:rFonts w:ascii="Arial" w:eastAsia="Arial" w:hAnsi="Arial" w:cs="MEPS Bookman WTS"/>
        </w:rPr>
        <w:t xml:space="preserve"> jekk ma tismax minn leħen </w:t>
      </w:r>
      <w:r w:rsidR="00E90C92">
        <w:rPr>
          <w:rFonts w:ascii="Arial" w:eastAsia="Arial" w:hAnsi="Arial" w:cs="MEPS Bookman WTS"/>
        </w:rPr>
        <w:t>Ġeħova l-Alla tiegħek</w:t>
      </w:r>
      <w:r w:rsidRPr="00E21411">
        <w:rPr>
          <w:rFonts w:ascii="Arial" w:eastAsia="Arial" w:hAnsi="Arial" w:cs="MEPS Bookman WTS"/>
        </w:rPr>
        <w:t xml:space="preserve"> </w:t>
      </w:r>
      <w:r w:rsidR="006F55D6" w:rsidRPr="00E21411">
        <w:rPr>
          <w:rFonts w:ascii="Arial" w:eastAsia="Arial" w:hAnsi="Arial" w:cs="MEPS Bookman WTS"/>
        </w:rPr>
        <w:t>bi</w:t>
      </w:r>
      <w:r w:rsidR="003124C4" w:rsidRPr="00E21411">
        <w:rPr>
          <w:rFonts w:ascii="Arial" w:eastAsia="Arial" w:hAnsi="Arial" w:cs="MEPS Bookman WTS"/>
        </w:rPr>
        <w:t>lli ma</w:t>
      </w:r>
      <w:r w:rsidRPr="00E21411">
        <w:rPr>
          <w:rFonts w:ascii="Arial" w:eastAsia="Arial" w:hAnsi="Arial" w:cs="MEPS Bookman WTS"/>
        </w:rPr>
        <w:t xml:space="preserve"> toqgħod</w:t>
      </w:r>
      <w:r w:rsidR="003124C4" w:rsidRPr="00E21411">
        <w:rPr>
          <w:rFonts w:ascii="Arial" w:eastAsia="Arial" w:hAnsi="Arial" w:cs="MEPS Bookman WTS"/>
        </w:rPr>
        <w:t>x</w:t>
      </w:r>
      <w:r w:rsidRPr="00E21411">
        <w:rPr>
          <w:rFonts w:ascii="Arial" w:eastAsia="Arial" w:hAnsi="Arial" w:cs="MEPS Bookman WTS"/>
        </w:rPr>
        <w:t xml:space="preserve"> attent li tagħmel il</w:t>
      </w:r>
      <w:r w:rsidR="00983D22" w:rsidRPr="00E21411">
        <w:rPr>
          <w:rFonts w:ascii="Arial" w:eastAsia="Arial" w:hAnsi="Arial" w:cs="MEPS Bookman WTS"/>
        </w:rPr>
        <w:t>-</w:t>
      </w:r>
      <w:r w:rsidRPr="00E21411">
        <w:rPr>
          <w:rFonts w:ascii="Arial" w:eastAsia="Arial" w:hAnsi="Arial" w:cs="MEPS Bookman WTS"/>
        </w:rPr>
        <w:t>kmandamenti u l</w:t>
      </w:r>
      <w:r w:rsidR="00983D22" w:rsidRPr="00E21411">
        <w:rPr>
          <w:rFonts w:ascii="Arial" w:eastAsia="Arial" w:hAnsi="Arial" w:cs="MEPS Bookman WTS"/>
        </w:rPr>
        <w:t>-</w:t>
      </w:r>
      <w:r w:rsidR="006F55D6" w:rsidRPr="00E21411">
        <w:rPr>
          <w:rFonts w:ascii="Arial" w:eastAsia="Arial" w:hAnsi="Arial" w:cs="MEPS Bookman WTS"/>
        </w:rPr>
        <w:t>liġijiet</w:t>
      </w:r>
      <w:r w:rsidRPr="00E21411">
        <w:rPr>
          <w:rFonts w:ascii="Arial" w:eastAsia="Arial" w:hAnsi="Arial" w:cs="MEPS Bookman WTS"/>
        </w:rPr>
        <w:t xml:space="preserve"> kollha tiegħu li qed nikkmandak illum</w:t>
      </w:r>
      <w:r w:rsidR="003545E4" w:rsidRPr="00E21411">
        <w:rPr>
          <w:rFonts w:ascii="Arial" w:eastAsia="Arial" w:hAnsi="Arial" w:cs="MEPS Bookman WTS"/>
        </w:rPr>
        <w:t>, jiġu fuqek u jilħquk</w:t>
      </w:r>
      <w:r w:rsidRPr="00E21411">
        <w:rPr>
          <w:rFonts w:ascii="Arial" w:eastAsia="Arial" w:hAnsi="Arial" w:cs="MEPS Bookman WTS"/>
        </w:rPr>
        <w:t xml:space="preserve"> dawn is</w:t>
      </w:r>
      <w:r w:rsidR="00983D22" w:rsidRPr="00E21411">
        <w:rPr>
          <w:rFonts w:ascii="Arial" w:eastAsia="Arial" w:hAnsi="Arial" w:cs="MEPS Bookman WTS"/>
        </w:rPr>
        <w:t>-</w:t>
      </w:r>
      <w:r w:rsidRPr="00E21411">
        <w:rPr>
          <w:rFonts w:ascii="Arial" w:eastAsia="Arial" w:hAnsi="Arial" w:cs="MEPS Bookman WTS"/>
        </w:rPr>
        <w:t>saħtiet kollha:</w:t>
      </w:r>
    </w:p>
    <w:p w14:paraId="7346B1D2" w14:textId="77777777" w:rsidR="00C62663" w:rsidRPr="00E21411" w:rsidRDefault="00C62663" w:rsidP="00C62663">
      <w:pPr>
        <w:rPr>
          <w:rFonts w:ascii="Arial" w:eastAsia="Arial" w:hAnsi="Arial" w:cs="MEPS Bookman WTS"/>
        </w:rPr>
      </w:pPr>
      <w:r w:rsidRPr="00E21411">
        <w:rPr>
          <w:rFonts w:ascii="Arial" w:eastAsia="Arial" w:hAnsi="Arial" w:cs="Arial"/>
          <w:b/>
        </w:rPr>
        <w:t>28:16</w:t>
      </w:r>
      <w:r w:rsidR="00983D22" w:rsidRPr="00E21411">
        <w:rPr>
          <w:rFonts w:ascii="Arial" w:eastAsia="Arial" w:hAnsi="Arial" w:cs="Arial"/>
          <w:b/>
        </w:rPr>
        <w:t xml:space="preserve"> </w:t>
      </w:r>
      <w:r w:rsidRPr="00E21411">
        <w:rPr>
          <w:rFonts w:ascii="Arial" w:eastAsia="Arial" w:hAnsi="Arial" w:cs="MEPS Bookman WTS"/>
        </w:rPr>
        <w:t>“Misħut tkun fil</w:t>
      </w:r>
      <w:r w:rsidR="00983D22" w:rsidRPr="00E21411">
        <w:rPr>
          <w:rFonts w:ascii="Arial" w:eastAsia="Arial" w:hAnsi="Arial" w:cs="MEPS Bookman WTS"/>
        </w:rPr>
        <w:t>-</w:t>
      </w:r>
      <w:r w:rsidRPr="00E21411">
        <w:rPr>
          <w:rFonts w:ascii="Arial" w:eastAsia="Arial" w:hAnsi="Arial" w:cs="MEPS Bookman WTS"/>
        </w:rPr>
        <w:t>belt u misħut tkun fl</w:t>
      </w:r>
      <w:r w:rsidR="00983D22" w:rsidRPr="00E21411">
        <w:rPr>
          <w:rFonts w:ascii="Arial" w:eastAsia="Arial" w:hAnsi="Arial" w:cs="MEPS Bookman WTS"/>
        </w:rPr>
        <w:t>-</w:t>
      </w:r>
      <w:r w:rsidRPr="00E21411">
        <w:rPr>
          <w:rFonts w:ascii="Arial" w:eastAsia="Arial" w:hAnsi="Arial" w:cs="MEPS Bookman WTS"/>
        </w:rPr>
        <w:t>għalqa.</w:t>
      </w:r>
    </w:p>
    <w:p w14:paraId="7A20BDC5" w14:textId="77777777" w:rsidR="00C62663" w:rsidRPr="00E21411" w:rsidRDefault="00C62663" w:rsidP="00C62663">
      <w:pPr>
        <w:rPr>
          <w:rFonts w:ascii="Arial" w:eastAsia="Arial" w:hAnsi="Arial" w:cs="MEPS Bookman WTS"/>
        </w:rPr>
      </w:pPr>
      <w:r w:rsidRPr="00E21411">
        <w:rPr>
          <w:rFonts w:ascii="Arial" w:eastAsia="Arial" w:hAnsi="Arial" w:cs="Arial"/>
          <w:b/>
        </w:rPr>
        <w:t>28:17</w:t>
      </w:r>
      <w:r w:rsidR="00983D22" w:rsidRPr="00E21411">
        <w:rPr>
          <w:rFonts w:ascii="Arial" w:eastAsia="Arial" w:hAnsi="Arial" w:cs="Arial"/>
          <w:b/>
        </w:rPr>
        <w:t xml:space="preserve"> </w:t>
      </w:r>
      <w:r w:rsidRPr="00E21411">
        <w:rPr>
          <w:rFonts w:ascii="Arial" w:eastAsia="Arial" w:hAnsi="Arial" w:cs="MEPS Bookman WTS"/>
        </w:rPr>
        <w:t>“Misħuta tkun il</w:t>
      </w:r>
      <w:r w:rsidR="00983D22" w:rsidRPr="00E21411">
        <w:rPr>
          <w:rFonts w:ascii="Arial" w:eastAsia="Arial" w:hAnsi="Arial" w:cs="MEPS Bookman WTS"/>
        </w:rPr>
        <w:t>-</w:t>
      </w:r>
      <w:r w:rsidRPr="00E21411">
        <w:rPr>
          <w:rFonts w:ascii="Arial" w:eastAsia="Arial" w:hAnsi="Arial" w:cs="MEPS Bookman WTS"/>
        </w:rPr>
        <w:t xml:space="preserve">qoffa tiegħek u </w:t>
      </w:r>
      <w:r w:rsidR="004B0B80" w:rsidRPr="00E21411">
        <w:rPr>
          <w:rFonts w:ascii="Arial" w:eastAsia="Arial" w:hAnsi="Arial" w:cs="MEPS Bookman WTS"/>
        </w:rPr>
        <w:t xml:space="preserve">l-iskutella </w:t>
      </w:r>
      <w:r w:rsidRPr="00E21411">
        <w:rPr>
          <w:rFonts w:ascii="Arial" w:eastAsia="Arial" w:hAnsi="Arial" w:cs="MEPS Bookman WTS"/>
        </w:rPr>
        <w:t>li fiha tagħġen il</w:t>
      </w:r>
      <w:r w:rsidR="00983D22" w:rsidRPr="00E21411">
        <w:rPr>
          <w:rFonts w:ascii="Arial" w:eastAsia="Arial" w:hAnsi="Arial" w:cs="MEPS Bookman WTS"/>
        </w:rPr>
        <w:t>-</w:t>
      </w:r>
      <w:r w:rsidRPr="00E21411">
        <w:rPr>
          <w:rFonts w:ascii="Arial" w:eastAsia="Arial" w:hAnsi="Arial" w:cs="MEPS Bookman WTS"/>
        </w:rPr>
        <w:t>ħobż.</w:t>
      </w:r>
    </w:p>
    <w:p w14:paraId="551D31C4" w14:textId="77777777" w:rsidR="00C62663" w:rsidRPr="00E21411" w:rsidRDefault="00C62663" w:rsidP="00C62663">
      <w:pPr>
        <w:rPr>
          <w:rFonts w:ascii="Arial" w:eastAsia="Arial" w:hAnsi="Arial" w:cs="MEPS Bookman WTS"/>
        </w:rPr>
      </w:pPr>
      <w:r w:rsidRPr="00E21411">
        <w:rPr>
          <w:rFonts w:ascii="Arial" w:eastAsia="Arial" w:hAnsi="Arial" w:cs="Arial"/>
          <w:b/>
        </w:rPr>
        <w:t>28:18</w:t>
      </w:r>
      <w:r w:rsidR="00983D22" w:rsidRPr="00E21411">
        <w:rPr>
          <w:rFonts w:ascii="Arial" w:eastAsia="Arial" w:hAnsi="Arial" w:cs="Arial"/>
          <w:b/>
        </w:rPr>
        <w:t xml:space="preserve"> </w:t>
      </w:r>
      <w:r w:rsidRPr="00E21411">
        <w:rPr>
          <w:rFonts w:ascii="Arial" w:eastAsia="Arial" w:hAnsi="Arial" w:cs="MEPS Bookman WTS"/>
        </w:rPr>
        <w:t>“Misħut</w:t>
      </w:r>
      <w:r w:rsidR="007C09AF" w:rsidRPr="00E21411">
        <w:rPr>
          <w:rFonts w:ascii="Arial" w:eastAsia="Arial" w:hAnsi="Arial" w:cs="MEPS Bookman WTS"/>
        </w:rPr>
        <w:t>in</w:t>
      </w:r>
      <w:r w:rsidRPr="00E21411">
        <w:rPr>
          <w:rFonts w:ascii="Arial" w:eastAsia="Arial" w:hAnsi="Arial" w:cs="MEPS Bookman WTS"/>
        </w:rPr>
        <w:t xml:space="preserve"> ikun</w:t>
      </w:r>
      <w:r w:rsidR="007C09AF" w:rsidRPr="00E21411">
        <w:rPr>
          <w:rFonts w:ascii="Arial" w:eastAsia="Arial" w:hAnsi="Arial" w:cs="MEPS Bookman WTS"/>
        </w:rPr>
        <w:t>u t-tfal tiegħek</w:t>
      </w:r>
      <w:r w:rsidR="001F4EFB" w:rsidRPr="00E21411">
        <w:rPr>
          <w:rFonts w:ascii="Arial" w:eastAsia="Arial" w:hAnsi="Arial" w:cs="MEPS Bookman WTS"/>
        </w:rPr>
        <w:t>,</w:t>
      </w:r>
      <w:r w:rsidR="006A3293" w:rsidRPr="00E21411">
        <w:rPr>
          <w:rFonts w:ascii="MEPS Bookman WTS" w:eastAsia="Arial" w:hAnsi="MEPS Bookman WTS" w:cs="MEPS Bookman WTS"/>
        </w:rPr>
        <w:t></w:t>
      </w:r>
      <w:r w:rsidRPr="00E21411">
        <w:rPr>
          <w:rFonts w:ascii="Arial" w:eastAsia="Arial" w:hAnsi="Arial" w:cs="MEPS Bookman WTS"/>
        </w:rPr>
        <w:t xml:space="preserve"> </w:t>
      </w:r>
      <w:r w:rsidR="001F4EFB" w:rsidRPr="00E21411">
        <w:rPr>
          <w:rFonts w:ascii="Arial" w:eastAsia="Arial" w:hAnsi="Arial" w:cs="MEPS Bookman WTS"/>
        </w:rPr>
        <w:t>i</w:t>
      </w:r>
      <w:r w:rsidRPr="00E21411">
        <w:rPr>
          <w:rFonts w:ascii="Arial" w:eastAsia="Arial" w:hAnsi="Arial" w:cs="MEPS Bookman WTS"/>
        </w:rPr>
        <w:t>l</w:t>
      </w:r>
      <w:r w:rsidR="00983D22" w:rsidRPr="00E21411">
        <w:rPr>
          <w:rFonts w:ascii="Arial" w:eastAsia="Arial" w:hAnsi="Arial" w:cs="MEPS Bookman WTS"/>
        </w:rPr>
        <w:t>-</w:t>
      </w:r>
      <w:r w:rsidRPr="00E21411">
        <w:rPr>
          <w:rFonts w:ascii="Arial" w:eastAsia="Arial" w:hAnsi="Arial" w:cs="MEPS Bookman WTS"/>
        </w:rPr>
        <w:t>prodott tal</w:t>
      </w:r>
      <w:r w:rsidR="00983D22" w:rsidRPr="00E21411">
        <w:rPr>
          <w:rFonts w:ascii="Arial" w:eastAsia="Arial" w:hAnsi="Arial" w:cs="MEPS Bookman WTS"/>
        </w:rPr>
        <w:t>-</w:t>
      </w:r>
      <w:r w:rsidR="001F4EFB" w:rsidRPr="00E21411">
        <w:rPr>
          <w:rFonts w:ascii="Arial" w:eastAsia="Arial" w:hAnsi="Arial" w:cs="MEPS Bookman WTS"/>
        </w:rPr>
        <w:t>art</w:t>
      </w:r>
      <w:r w:rsidR="00344587" w:rsidRPr="00E21411">
        <w:rPr>
          <w:rFonts w:ascii="Arial" w:eastAsia="Arial" w:hAnsi="Arial" w:cs="MEPS Bookman WTS"/>
        </w:rPr>
        <w:t xml:space="preserve"> tiegħek</w:t>
      </w:r>
      <w:r w:rsidRPr="00E21411">
        <w:rPr>
          <w:rFonts w:ascii="Arial" w:eastAsia="Arial" w:hAnsi="Arial" w:cs="MEPS Bookman WTS"/>
        </w:rPr>
        <w:t xml:space="preserve">, </w:t>
      </w:r>
      <w:r w:rsidR="001F4EFB" w:rsidRPr="00E21411">
        <w:rPr>
          <w:rFonts w:ascii="Arial" w:eastAsia="Arial" w:hAnsi="Arial" w:cs="MEPS Bookman WTS"/>
        </w:rPr>
        <w:t xml:space="preserve">u </w:t>
      </w:r>
      <w:r w:rsidR="001E0D39" w:rsidRPr="00E21411">
        <w:rPr>
          <w:rFonts w:ascii="Arial" w:eastAsia="Arial" w:hAnsi="Arial" w:cs="MEPS Bookman WTS"/>
        </w:rPr>
        <w:t xml:space="preserve">ż-żgħar </w:t>
      </w:r>
      <w:r w:rsidRPr="00E21411">
        <w:rPr>
          <w:rFonts w:ascii="Arial" w:eastAsia="Arial" w:hAnsi="Arial" w:cs="MEPS Bookman WTS"/>
        </w:rPr>
        <w:t>tal</w:t>
      </w:r>
      <w:r w:rsidR="00983D22" w:rsidRPr="00E21411">
        <w:rPr>
          <w:rFonts w:ascii="Arial" w:eastAsia="Arial" w:hAnsi="Arial" w:cs="MEPS Bookman WTS"/>
        </w:rPr>
        <w:t>-</w:t>
      </w:r>
      <w:r w:rsidRPr="00E21411">
        <w:rPr>
          <w:rFonts w:ascii="Arial" w:eastAsia="Arial" w:hAnsi="Arial" w:cs="MEPS Bookman WTS"/>
        </w:rPr>
        <w:t xml:space="preserve">baqar </w:t>
      </w:r>
      <w:r w:rsidR="001F4EFB" w:rsidRPr="00E21411">
        <w:rPr>
          <w:rFonts w:ascii="Arial" w:eastAsia="Arial" w:hAnsi="Arial" w:cs="MEPS Bookman WTS"/>
        </w:rPr>
        <w:t>u</w:t>
      </w:r>
      <w:r w:rsidRPr="00E21411">
        <w:rPr>
          <w:rFonts w:ascii="Arial" w:eastAsia="Arial" w:hAnsi="Arial" w:cs="MEPS Bookman WTS"/>
        </w:rPr>
        <w:t xml:space="preserve"> tan</w:t>
      </w:r>
      <w:r w:rsidR="00983D22" w:rsidRPr="00E21411">
        <w:rPr>
          <w:rFonts w:ascii="Arial" w:eastAsia="Arial" w:hAnsi="Arial" w:cs="MEPS Bookman WTS"/>
        </w:rPr>
        <w:t>-</w:t>
      </w:r>
      <w:r w:rsidRPr="00E21411">
        <w:rPr>
          <w:rFonts w:ascii="Arial" w:eastAsia="Arial" w:hAnsi="Arial" w:cs="MEPS Bookman WTS"/>
        </w:rPr>
        <w:t>nagħaġ tiegħek.</w:t>
      </w:r>
    </w:p>
    <w:p w14:paraId="5C0B0824" w14:textId="77777777" w:rsidR="00C62663" w:rsidRPr="00E21411" w:rsidRDefault="00C62663" w:rsidP="00C62663">
      <w:pPr>
        <w:rPr>
          <w:rFonts w:ascii="Arial" w:eastAsia="Arial" w:hAnsi="Arial" w:cs="MEPS Bookman WTS"/>
        </w:rPr>
      </w:pPr>
      <w:r w:rsidRPr="00E21411">
        <w:rPr>
          <w:rFonts w:ascii="Arial" w:eastAsia="Arial" w:hAnsi="Arial" w:cs="Arial"/>
          <w:b/>
        </w:rPr>
        <w:t>28:19</w:t>
      </w:r>
      <w:r w:rsidR="00983D22" w:rsidRPr="00E21411">
        <w:rPr>
          <w:rFonts w:ascii="Arial" w:eastAsia="Arial" w:hAnsi="Arial" w:cs="Arial"/>
          <w:b/>
        </w:rPr>
        <w:t xml:space="preserve"> </w:t>
      </w:r>
      <w:r w:rsidRPr="00E21411">
        <w:rPr>
          <w:rFonts w:ascii="Arial" w:eastAsia="Arial" w:hAnsi="Arial" w:cs="MEPS Bookman WTS"/>
        </w:rPr>
        <w:t xml:space="preserve">“Misħut </w:t>
      </w:r>
      <w:r w:rsidR="008D36AA" w:rsidRPr="00E21411">
        <w:rPr>
          <w:rFonts w:ascii="Arial" w:eastAsia="Arial" w:hAnsi="Arial" w:cs="MEPS Bookman WTS"/>
        </w:rPr>
        <w:t>tkun kull fejn tmur u f’kulma tagħmel</w:t>
      </w:r>
      <w:r w:rsidRPr="00E21411">
        <w:rPr>
          <w:rFonts w:ascii="Arial" w:eastAsia="Arial" w:hAnsi="Arial" w:cs="MEPS Bookman WTS"/>
        </w:rPr>
        <w:t>.</w:t>
      </w:r>
    </w:p>
    <w:p w14:paraId="2E44220C" w14:textId="1DCF7606" w:rsidR="00C62663" w:rsidRPr="00421096" w:rsidRDefault="00C62663" w:rsidP="00C62663">
      <w:pPr>
        <w:rPr>
          <w:rFonts w:ascii="Arial" w:eastAsia="Arial" w:hAnsi="Arial" w:cs="MEPS Bookman WTS"/>
        </w:rPr>
      </w:pPr>
      <w:r w:rsidRPr="00E21411">
        <w:rPr>
          <w:rFonts w:ascii="Arial" w:eastAsia="Arial" w:hAnsi="Arial" w:cs="Arial"/>
          <w:b/>
        </w:rPr>
        <w:t>28:20</w:t>
      </w:r>
      <w:r w:rsidR="00983D22" w:rsidRPr="00E21411">
        <w:rPr>
          <w:rFonts w:ascii="Arial" w:eastAsia="Arial" w:hAnsi="Arial" w:cs="Arial"/>
          <w:b/>
        </w:rPr>
        <w:t xml:space="preserve"> </w:t>
      </w:r>
      <w:r w:rsidRPr="00E21411">
        <w:rPr>
          <w:rFonts w:ascii="Arial" w:eastAsia="Arial" w:hAnsi="Arial" w:cs="MEPS Bookman WTS"/>
        </w:rPr>
        <w:t>“Ġeħova jisħ</w:t>
      </w:r>
      <w:r w:rsidR="004026B1" w:rsidRPr="00E21411">
        <w:rPr>
          <w:rFonts w:ascii="Arial" w:eastAsia="Arial" w:hAnsi="Arial" w:cs="MEPS Bookman WTS"/>
        </w:rPr>
        <w:t>e</w:t>
      </w:r>
      <w:r w:rsidRPr="00E21411">
        <w:rPr>
          <w:rFonts w:ascii="Arial" w:eastAsia="Arial" w:hAnsi="Arial" w:cs="MEPS Bookman WTS"/>
        </w:rPr>
        <w:t>t</w:t>
      </w:r>
      <w:r w:rsidR="004026B1" w:rsidRPr="00E21411">
        <w:rPr>
          <w:rFonts w:ascii="Arial" w:eastAsia="Arial" w:hAnsi="Arial" w:cs="MEPS Bookman WTS"/>
        </w:rPr>
        <w:t xml:space="preserve"> kull ħaġa li tagħmel. Hu jġiegħlek tippanikja </w:t>
      </w:r>
      <w:r w:rsidR="00506F2B" w:rsidRPr="00E21411">
        <w:rPr>
          <w:rFonts w:ascii="Arial" w:eastAsia="Arial" w:hAnsi="Arial" w:cs="MEPS Bookman WTS"/>
        </w:rPr>
        <w:t>u</w:t>
      </w:r>
      <w:r w:rsidR="004026B1" w:rsidRPr="00E21411">
        <w:rPr>
          <w:rFonts w:ascii="Arial" w:eastAsia="Arial" w:hAnsi="Arial" w:cs="MEPS Bookman WTS"/>
        </w:rPr>
        <w:t xml:space="preserve"> jikkastigak </w:t>
      </w:r>
      <w:r w:rsidRPr="00E21411">
        <w:rPr>
          <w:rFonts w:ascii="Arial" w:eastAsia="Arial" w:hAnsi="Arial" w:cs="MEPS Bookman WTS"/>
          <w:color w:val="000000" w:themeColor="text1"/>
        </w:rPr>
        <w:t xml:space="preserve">sakemm </w:t>
      </w:r>
      <w:r w:rsidR="004026B1" w:rsidRPr="00E21411">
        <w:rPr>
          <w:rFonts w:ascii="Arial" w:eastAsia="Arial" w:hAnsi="Arial" w:cs="MEPS Bookman WTS"/>
          <w:color w:val="000000" w:themeColor="text1"/>
        </w:rPr>
        <w:t xml:space="preserve">tiġi </w:t>
      </w:r>
      <w:r w:rsidRPr="00E21411">
        <w:rPr>
          <w:rFonts w:ascii="Arial" w:eastAsia="Arial" w:hAnsi="Arial" w:cs="MEPS Bookman WTS"/>
          <w:color w:val="000000" w:themeColor="text1"/>
        </w:rPr>
        <w:t>fix</w:t>
      </w:r>
      <w:r w:rsidR="00983D22" w:rsidRPr="00E21411">
        <w:rPr>
          <w:rFonts w:ascii="Arial" w:eastAsia="Arial" w:hAnsi="Arial" w:cs="MEPS Bookman WTS"/>
          <w:color w:val="000000" w:themeColor="text1"/>
        </w:rPr>
        <w:t>-</w:t>
      </w:r>
      <w:r w:rsidRPr="00E21411">
        <w:rPr>
          <w:rFonts w:ascii="Arial" w:eastAsia="Arial" w:hAnsi="Arial" w:cs="MEPS Bookman WTS"/>
          <w:color w:val="000000" w:themeColor="text1"/>
        </w:rPr>
        <w:t>xejn u t</w:t>
      </w:r>
      <w:r w:rsidR="00A818B7" w:rsidRPr="00E21411">
        <w:rPr>
          <w:rFonts w:ascii="Arial" w:eastAsia="Arial" w:hAnsi="Arial" w:cs="MEPS Bookman WTS"/>
          <w:color w:val="000000" w:themeColor="text1"/>
        </w:rPr>
        <w:t>inqered malajr</w:t>
      </w:r>
      <w:r w:rsidRPr="00E21411">
        <w:rPr>
          <w:rFonts w:ascii="Arial" w:eastAsia="Arial" w:hAnsi="Arial" w:cs="MEPS Bookman WTS"/>
          <w:color w:val="000000" w:themeColor="text1"/>
        </w:rPr>
        <w:t>, minħabba l</w:t>
      </w:r>
      <w:r w:rsidR="00983D22" w:rsidRPr="00E21411">
        <w:rPr>
          <w:rFonts w:ascii="Arial" w:eastAsia="Arial" w:hAnsi="Arial" w:cs="MEPS Bookman WTS"/>
          <w:color w:val="000000" w:themeColor="text1"/>
        </w:rPr>
        <w:t>-</w:t>
      </w:r>
      <w:r w:rsidR="006B60CF" w:rsidRPr="00E21411">
        <w:rPr>
          <w:rFonts w:ascii="Arial" w:eastAsia="Arial" w:hAnsi="Arial" w:cs="MEPS Bookman WTS"/>
          <w:color w:val="000000" w:themeColor="text1"/>
        </w:rPr>
        <w:t xml:space="preserve">prattiki </w:t>
      </w:r>
      <w:r w:rsidRPr="00E21411">
        <w:rPr>
          <w:rFonts w:ascii="Arial" w:eastAsia="Arial" w:hAnsi="Arial" w:cs="MEPS Bookman WTS"/>
          <w:color w:val="000000" w:themeColor="text1"/>
        </w:rPr>
        <w:t>ħż</w:t>
      </w:r>
      <w:r w:rsidR="006B60CF" w:rsidRPr="00E21411">
        <w:rPr>
          <w:rFonts w:ascii="Arial" w:eastAsia="Arial" w:hAnsi="Arial" w:cs="MEPS Bookman WTS"/>
          <w:color w:val="000000" w:themeColor="text1"/>
        </w:rPr>
        <w:t>i</w:t>
      </w:r>
      <w:r w:rsidRPr="00E21411">
        <w:rPr>
          <w:rFonts w:ascii="Arial" w:eastAsia="Arial" w:hAnsi="Arial" w:cs="MEPS Bookman WTS"/>
          <w:color w:val="000000" w:themeColor="text1"/>
        </w:rPr>
        <w:t>en</w:t>
      </w:r>
      <w:r w:rsidR="006B60CF" w:rsidRPr="00E21411">
        <w:rPr>
          <w:rFonts w:ascii="Arial" w:eastAsia="Arial" w:hAnsi="Arial" w:cs="MEPS Bookman WTS"/>
          <w:color w:val="000000" w:themeColor="text1"/>
        </w:rPr>
        <w:t>a</w:t>
      </w:r>
      <w:r w:rsidRPr="00E21411">
        <w:rPr>
          <w:rFonts w:ascii="Arial" w:eastAsia="Arial" w:hAnsi="Arial" w:cs="MEPS Bookman WTS"/>
          <w:color w:val="000000" w:themeColor="text1"/>
        </w:rPr>
        <w:t xml:space="preserve"> </w:t>
      </w:r>
      <w:r w:rsidR="006B60CF" w:rsidRPr="00E21411">
        <w:rPr>
          <w:rFonts w:ascii="Arial" w:eastAsia="Arial" w:hAnsi="Arial" w:cs="MEPS Bookman WTS"/>
          <w:color w:val="000000" w:themeColor="text1"/>
        </w:rPr>
        <w:t>tiegħek u minħabba li</w:t>
      </w:r>
      <w:r w:rsidRPr="00E21411">
        <w:rPr>
          <w:rFonts w:ascii="Arial" w:eastAsia="Arial" w:hAnsi="Arial" w:cs="MEPS Bookman WTS"/>
          <w:color w:val="000000" w:themeColor="text1"/>
        </w:rPr>
        <w:t xml:space="preserve"> </w:t>
      </w:r>
      <w:commentRangeStart w:id="5"/>
      <w:r w:rsidRPr="00E21411">
        <w:rPr>
          <w:rFonts w:ascii="Arial" w:eastAsia="Arial" w:hAnsi="Arial" w:cs="MEPS Bookman WTS"/>
          <w:color w:val="000000" w:themeColor="text1"/>
        </w:rPr>
        <w:t>abbandunajt</w:t>
      </w:r>
      <w:r w:rsidR="00506F2B" w:rsidRPr="00E21411">
        <w:rPr>
          <w:rFonts w:ascii="Arial" w:eastAsia="Arial" w:hAnsi="Arial" w:cs="MEPS Bookman WTS"/>
          <w:color w:val="000000" w:themeColor="text1"/>
        </w:rPr>
        <w:t>u</w:t>
      </w:r>
      <w:commentRangeEnd w:id="5"/>
      <w:r w:rsidR="007D69EE" w:rsidRPr="00E21411">
        <w:rPr>
          <w:rStyle w:val="CommentReference"/>
          <w:color w:val="000000" w:themeColor="text1"/>
        </w:rPr>
        <w:commentReference w:id="5"/>
      </w:r>
      <w:r w:rsidRPr="00E21411">
        <w:rPr>
          <w:rFonts w:ascii="Arial" w:eastAsia="Arial" w:hAnsi="Arial" w:cs="MEPS Bookman WTS"/>
          <w:color w:val="000000" w:themeColor="text1"/>
        </w:rPr>
        <w:t>.</w:t>
      </w:r>
      <w:r w:rsidR="00DD7CA7" w:rsidRPr="00E21411">
        <w:rPr>
          <w:rFonts w:ascii="MEPS Bookman WTS" w:eastAsia="Arial" w:hAnsi="MEPS Bookman WTS" w:cs="MEPS Bookman WTS"/>
        </w:rPr>
        <w:t></w:t>
      </w:r>
      <w:r w:rsidRPr="00E21411">
        <w:rPr>
          <w:rFonts w:ascii="Arial" w:eastAsia="Arial" w:hAnsi="Arial" w:cs="MEPS Bookman WTS"/>
        </w:rPr>
        <w:t xml:space="preserve"> </w:t>
      </w:r>
      <w:r w:rsidRPr="00E21411">
        <w:rPr>
          <w:rFonts w:ascii="Arial" w:eastAsia="Arial" w:hAnsi="Arial" w:cs="Arial"/>
          <w:b/>
        </w:rPr>
        <w:t>28:21</w:t>
      </w:r>
      <w:r w:rsidR="00983D22" w:rsidRPr="00E21411">
        <w:rPr>
          <w:rFonts w:ascii="Arial" w:eastAsia="Arial" w:hAnsi="Arial" w:cs="Arial"/>
          <w:b/>
        </w:rPr>
        <w:t xml:space="preserve"> </w:t>
      </w:r>
      <w:r w:rsidRPr="00E21411">
        <w:rPr>
          <w:rFonts w:ascii="Arial" w:eastAsia="Arial" w:hAnsi="Arial" w:cs="MEPS Bookman WTS"/>
        </w:rPr>
        <w:t>Ġeħova se jġiegħel li l</w:t>
      </w:r>
      <w:r w:rsidR="00983D22" w:rsidRPr="00E21411">
        <w:rPr>
          <w:rFonts w:ascii="Arial" w:eastAsia="Arial" w:hAnsi="Arial" w:cs="MEPS Bookman WTS"/>
        </w:rPr>
        <w:t>-</w:t>
      </w:r>
      <w:r w:rsidR="00A4787B" w:rsidRPr="00E21411">
        <w:rPr>
          <w:rFonts w:ascii="Arial" w:eastAsia="Arial" w:hAnsi="Arial" w:cs="MEPS Bookman WTS"/>
        </w:rPr>
        <w:t>mard</w:t>
      </w:r>
      <w:r w:rsidRPr="00E21411">
        <w:rPr>
          <w:rFonts w:ascii="Arial" w:eastAsia="Arial" w:hAnsi="Arial" w:cs="MEPS Bookman WTS"/>
        </w:rPr>
        <w:t xml:space="preserve"> </w:t>
      </w:r>
      <w:r w:rsidR="00B06517" w:rsidRPr="00E21411">
        <w:rPr>
          <w:rFonts w:ascii="Arial" w:eastAsia="Arial" w:hAnsi="Arial" w:cs="MEPS Bookman WTS"/>
        </w:rPr>
        <w:t>j</w:t>
      </w:r>
      <w:r w:rsidRPr="00E21411">
        <w:rPr>
          <w:rFonts w:ascii="Arial" w:eastAsia="Arial" w:hAnsi="Arial" w:cs="MEPS Bookman WTS"/>
        </w:rPr>
        <w:t>ibqaʼ fuqek sakemm jeqirdek għalkollox minn fuq l</w:t>
      </w:r>
      <w:r w:rsidR="00983D22" w:rsidRPr="00E21411">
        <w:rPr>
          <w:rFonts w:ascii="Arial" w:eastAsia="Arial" w:hAnsi="Arial" w:cs="MEPS Bookman WTS"/>
        </w:rPr>
        <w:t>-</w:t>
      </w:r>
      <w:r w:rsidRPr="00E21411">
        <w:rPr>
          <w:rFonts w:ascii="Arial" w:eastAsia="Arial" w:hAnsi="Arial" w:cs="MEPS Bookman WTS"/>
        </w:rPr>
        <w:t xml:space="preserve">art li int sejjer fiha biex tiħodha f’idejk. </w:t>
      </w:r>
      <w:r w:rsidRPr="00B46050">
        <w:rPr>
          <w:rFonts w:ascii="Arial" w:eastAsia="Arial" w:hAnsi="Arial" w:cs="Arial"/>
          <w:b/>
        </w:rPr>
        <w:t>28:22</w:t>
      </w:r>
      <w:r w:rsidR="00983D22" w:rsidRPr="00B46050">
        <w:rPr>
          <w:rFonts w:ascii="Arial" w:eastAsia="Arial" w:hAnsi="Arial" w:cs="Arial"/>
          <w:b/>
        </w:rPr>
        <w:t xml:space="preserve"> </w:t>
      </w:r>
      <w:commentRangeStart w:id="6"/>
      <w:r w:rsidRPr="00B46050">
        <w:rPr>
          <w:rFonts w:ascii="Arial" w:eastAsia="Arial" w:hAnsi="Arial" w:cs="MEPS Bookman WTS"/>
        </w:rPr>
        <w:t>Ġeħova se j</w:t>
      </w:r>
      <w:r w:rsidR="0039530C" w:rsidRPr="00B46050">
        <w:rPr>
          <w:rFonts w:ascii="Arial" w:eastAsia="Arial" w:hAnsi="Arial" w:cs="MEPS Bookman WTS"/>
        </w:rPr>
        <w:t>ġib fuqek</w:t>
      </w:r>
      <w:commentRangeEnd w:id="6"/>
      <w:r w:rsidR="00DF0CF8" w:rsidRPr="00B46050">
        <w:rPr>
          <w:rStyle w:val="CommentReference"/>
        </w:rPr>
        <w:commentReference w:id="6"/>
      </w:r>
      <w:r w:rsidR="0039530C" w:rsidRPr="00B46050">
        <w:rPr>
          <w:rFonts w:ascii="Arial" w:eastAsia="Arial" w:hAnsi="Arial" w:cs="MEPS Bookman WTS"/>
        </w:rPr>
        <w:t xml:space="preserve"> </w:t>
      </w:r>
      <w:r w:rsidRPr="00B46050">
        <w:rPr>
          <w:rFonts w:ascii="Arial" w:eastAsia="Arial" w:hAnsi="Arial" w:cs="MEPS Bookman WTS"/>
        </w:rPr>
        <w:t xml:space="preserve">tuberkulosi, deni qawwi, infjammazzjoni, sħana </w:t>
      </w:r>
      <w:r w:rsidR="001659DB" w:rsidRPr="00B46050">
        <w:rPr>
          <w:rFonts w:ascii="Arial" w:eastAsia="Arial" w:hAnsi="Arial" w:cs="MEPS Bookman WTS"/>
        </w:rPr>
        <w:t>kbira</w:t>
      </w:r>
      <w:r w:rsidRPr="00B46050">
        <w:rPr>
          <w:rFonts w:ascii="Arial" w:eastAsia="Arial" w:hAnsi="Arial" w:cs="MEPS Bookman WTS"/>
        </w:rPr>
        <w:t xml:space="preserve">, </w:t>
      </w:r>
      <w:r w:rsidR="008954EC">
        <w:rPr>
          <w:rFonts w:ascii="Arial" w:eastAsia="Arial" w:hAnsi="Arial" w:cs="MEPS Bookman WTS"/>
        </w:rPr>
        <w:t>xabla</w:t>
      </w:r>
      <w:r w:rsidR="008F4328" w:rsidRPr="00B46050">
        <w:rPr>
          <w:rFonts w:ascii="Arial" w:eastAsia="Arial" w:hAnsi="Arial" w:cs="MEPS Bookman WTS"/>
        </w:rPr>
        <w:t xml:space="preserve">, </w:t>
      </w:r>
      <w:r w:rsidRPr="00B46050">
        <w:rPr>
          <w:rFonts w:ascii="Arial" w:eastAsia="Arial" w:hAnsi="Arial" w:cs="MEPS Bookman WTS"/>
        </w:rPr>
        <w:t>riħ jaħraq, u moffa</w:t>
      </w:r>
      <w:r w:rsidR="00F11B8A" w:rsidRPr="00B46050">
        <w:rPr>
          <w:rFonts w:ascii="Arial" w:eastAsia="Arial" w:hAnsi="Arial" w:cs="MEPS Bookman WTS"/>
        </w:rPr>
        <w:t>.</w:t>
      </w:r>
      <w:r w:rsidRPr="00B46050">
        <w:rPr>
          <w:rFonts w:ascii="Arial" w:eastAsia="Arial" w:hAnsi="Arial" w:cs="MEPS Bookman WTS"/>
        </w:rPr>
        <w:t xml:space="preserve"> </w:t>
      </w:r>
      <w:r w:rsidR="00F11B8A" w:rsidRPr="00B46050">
        <w:rPr>
          <w:rFonts w:ascii="Arial" w:eastAsia="Arial" w:hAnsi="Arial" w:cs="MEPS Bookman WTS"/>
        </w:rPr>
        <w:t xml:space="preserve">U </w:t>
      </w:r>
      <w:r w:rsidRPr="00B46050">
        <w:rPr>
          <w:rFonts w:ascii="Arial" w:eastAsia="Arial" w:hAnsi="Arial" w:cs="MEPS Bookman WTS"/>
        </w:rPr>
        <w:t xml:space="preserve">dawn jibqgħu jiġru warajk sakemm </w:t>
      </w:r>
      <w:r w:rsidR="00725845" w:rsidRPr="00B46050">
        <w:rPr>
          <w:rFonts w:ascii="Arial" w:eastAsia="Arial" w:hAnsi="Arial" w:cs="MEPS Bookman WTS"/>
        </w:rPr>
        <w:t>tinqered</w:t>
      </w:r>
      <w:r w:rsidRPr="00B46050">
        <w:rPr>
          <w:rFonts w:ascii="Arial" w:eastAsia="Arial" w:hAnsi="Arial" w:cs="MEPS Bookman WTS"/>
        </w:rPr>
        <w:t xml:space="preserve">. </w:t>
      </w:r>
      <w:r w:rsidRPr="00B46050">
        <w:rPr>
          <w:rFonts w:ascii="Arial" w:eastAsia="Arial" w:hAnsi="Arial" w:cs="Arial"/>
          <w:b/>
        </w:rPr>
        <w:t>28:23</w:t>
      </w:r>
      <w:r w:rsidR="00983D22" w:rsidRPr="00B46050">
        <w:rPr>
          <w:rFonts w:ascii="Arial" w:eastAsia="Arial" w:hAnsi="Arial" w:cs="Arial"/>
          <w:b/>
        </w:rPr>
        <w:t xml:space="preserve"> </w:t>
      </w:r>
      <w:r w:rsidR="005519A5" w:rsidRPr="00B46050">
        <w:rPr>
          <w:rFonts w:eastAsia="Arial"/>
        </w:rPr>
        <w:t xml:space="preserve">Se </w:t>
      </w:r>
      <w:r w:rsidR="005519A5" w:rsidRPr="002F4740">
        <w:rPr>
          <w:rFonts w:eastAsia="Arial"/>
        </w:rPr>
        <w:t>j</w:t>
      </w:r>
      <w:r w:rsidR="00D27EE2" w:rsidRPr="00B46050">
        <w:rPr>
          <w:rFonts w:eastAsia="Arial"/>
        </w:rPr>
        <w:t>a</w:t>
      </w:r>
      <w:commentRangeStart w:id="7"/>
      <w:r w:rsidR="00D27EE2" w:rsidRPr="00B46050">
        <w:rPr>
          <w:rFonts w:eastAsia="Arial"/>
        </w:rPr>
        <w:t>għlaq</w:t>
      </w:r>
      <w:commentRangeEnd w:id="7"/>
      <w:r w:rsidR="007C5B51" w:rsidRPr="00B46050">
        <w:rPr>
          <w:rStyle w:val="CommentReference"/>
        </w:rPr>
        <w:commentReference w:id="7"/>
      </w:r>
      <w:r w:rsidR="00D27EE2" w:rsidRPr="00B46050">
        <w:rPr>
          <w:rFonts w:eastAsia="Arial"/>
        </w:rPr>
        <w:t xml:space="preserve"> i</w:t>
      </w:r>
      <w:r w:rsidRPr="00B46050">
        <w:rPr>
          <w:rFonts w:ascii="Arial" w:eastAsia="Arial" w:hAnsi="Arial" w:cs="MEPS Bookman WTS"/>
        </w:rPr>
        <w:t>s-s</w:t>
      </w:r>
      <w:r w:rsidR="00114BFD">
        <w:rPr>
          <w:rFonts w:ascii="Arial" w:eastAsia="Arial" w:hAnsi="Arial" w:cs="MEPS Bookman WTS"/>
        </w:rPr>
        <w:t>e</w:t>
      </w:r>
      <w:bookmarkStart w:id="8" w:name="_GoBack"/>
      <w:bookmarkEnd w:id="8"/>
      <w:r w:rsidR="00114BFD">
        <w:rPr>
          <w:rFonts w:ascii="Arial" w:eastAsia="Arial" w:hAnsi="Arial" w:cs="MEPS Bookman WTS"/>
        </w:rPr>
        <w:t>ma</w:t>
      </w:r>
      <w:r w:rsidRPr="00B46050">
        <w:rPr>
          <w:rFonts w:ascii="Arial" w:eastAsia="Arial" w:hAnsi="Arial" w:cs="MEPS Bookman WTS"/>
        </w:rPr>
        <w:t xml:space="preserve"> </w:t>
      </w:r>
      <w:r w:rsidR="00D27EE2" w:rsidRPr="00B46050">
        <w:rPr>
          <w:rFonts w:ascii="Arial" w:eastAsia="Arial" w:hAnsi="Arial" w:cs="MEPS Bookman WTS"/>
        </w:rPr>
        <w:t>sabiex ma tagħmilx xita</w:t>
      </w:r>
      <w:r w:rsidR="00611DF9" w:rsidRPr="00B46050">
        <w:rPr>
          <w:rFonts w:ascii="MEPS Bookman WTS" w:eastAsia="Arial" w:hAnsi="MEPS Bookman WTS" w:cs="MEPS Bookman WTS"/>
        </w:rPr>
        <w:t></w:t>
      </w:r>
      <w:r w:rsidR="00D27EE2" w:rsidRPr="00B46050">
        <w:rPr>
          <w:rFonts w:ascii="Arial" w:eastAsia="Arial" w:hAnsi="Arial" w:cs="MEPS Bookman WTS"/>
        </w:rPr>
        <w:t xml:space="preserve"> </w:t>
      </w:r>
      <w:r w:rsidRPr="00B46050">
        <w:rPr>
          <w:rFonts w:ascii="Arial" w:eastAsia="Arial" w:hAnsi="Arial" w:cs="MEPS Bookman WTS"/>
        </w:rPr>
        <w:t xml:space="preserve">u </w:t>
      </w:r>
      <w:r w:rsidR="00D27EE2" w:rsidRPr="00B46050">
        <w:rPr>
          <w:rFonts w:ascii="Arial" w:eastAsia="Arial" w:hAnsi="Arial" w:cs="MEPS Bookman WTS"/>
        </w:rPr>
        <w:t xml:space="preserve">ma </w:t>
      </w:r>
      <w:r w:rsidR="005519A5" w:rsidRPr="00B46050">
        <w:rPr>
          <w:rFonts w:eastAsia="Arial"/>
        </w:rPr>
        <w:t>j</w:t>
      </w:r>
      <w:r w:rsidR="00D27EE2" w:rsidRPr="00B46050">
        <w:rPr>
          <w:rFonts w:eastAsia="Arial"/>
        </w:rPr>
        <w:t>ħallix</w:t>
      </w:r>
      <w:r w:rsidR="00D27EE2" w:rsidRPr="00B46050">
        <w:rPr>
          <w:rFonts w:ascii="Arial" w:eastAsia="Arial" w:hAnsi="Arial" w:cs="MEPS Bookman WTS"/>
        </w:rPr>
        <w:t xml:space="preserve"> l-</w:t>
      </w:r>
      <w:r w:rsidRPr="00B46050">
        <w:rPr>
          <w:rFonts w:ascii="Arial" w:eastAsia="Arial" w:hAnsi="Arial" w:cs="MEPS Bookman WTS"/>
        </w:rPr>
        <w:t xml:space="preserve">art </w:t>
      </w:r>
      <w:r w:rsidR="00D27EE2" w:rsidRPr="00B46050">
        <w:rPr>
          <w:rFonts w:ascii="Arial" w:eastAsia="Arial" w:hAnsi="Arial" w:cs="MEPS Bookman WTS"/>
        </w:rPr>
        <w:t>tagħti l-prodott tagħha</w:t>
      </w:r>
      <w:r w:rsidRPr="00B46050">
        <w:rPr>
          <w:rFonts w:ascii="Arial" w:eastAsia="Arial" w:hAnsi="Arial" w:cs="MEPS Bookman WTS"/>
        </w:rPr>
        <w:t>.</w:t>
      </w:r>
      <w:r w:rsidR="0048144B" w:rsidRPr="00B46050">
        <w:rPr>
          <w:rFonts w:ascii="MEPS Bookman WTS" w:eastAsia="Arial" w:hAnsi="MEPS Bookman WTS" w:cs="MEPS Bookman WTS"/>
        </w:rPr>
        <w:t></w:t>
      </w:r>
      <w:r w:rsidRPr="00B46050">
        <w:rPr>
          <w:rFonts w:ascii="Arial" w:eastAsia="Arial" w:hAnsi="Arial" w:cs="MEPS Bookman WTS"/>
        </w:rPr>
        <w:t xml:space="preserve"> </w:t>
      </w:r>
      <w:r w:rsidRPr="0032315B">
        <w:rPr>
          <w:rFonts w:ascii="Arial" w:eastAsia="Arial" w:hAnsi="Arial" w:cs="Arial"/>
          <w:b/>
        </w:rPr>
        <w:t>28:24</w:t>
      </w:r>
      <w:r w:rsidR="00983D22" w:rsidRPr="0032315B">
        <w:rPr>
          <w:rFonts w:ascii="Arial" w:eastAsia="Arial" w:hAnsi="Arial" w:cs="Arial"/>
          <w:b/>
        </w:rPr>
        <w:t xml:space="preserve"> </w:t>
      </w:r>
      <w:r w:rsidR="00ED557B" w:rsidRPr="0032315B">
        <w:rPr>
          <w:rFonts w:eastAsia="Arial"/>
        </w:rPr>
        <w:t xml:space="preserve">Ix-xita </w:t>
      </w:r>
      <w:commentRangeStart w:id="9"/>
      <w:r w:rsidR="00ED557B" w:rsidRPr="0032315B">
        <w:rPr>
          <w:rFonts w:eastAsia="Arial"/>
        </w:rPr>
        <w:t>t</w:t>
      </w:r>
      <w:r w:rsidR="00B46050" w:rsidRPr="0032315B">
        <w:rPr>
          <w:rFonts w:eastAsia="Arial"/>
        </w:rPr>
        <w:t>’</w:t>
      </w:r>
      <w:r w:rsidR="00ED557B" w:rsidRPr="0032315B">
        <w:rPr>
          <w:rFonts w:eastAsia="Arial"/>
        </w:rPr>
        <w:t>artek</w:t>
      </w:r>
      <w:commentRangeEnd w:id="9"/>
      <w:r w:rsidR="007B5C68" w:rsidRPr="0032315B">
        <w:rPr>
          <w:rStyle w:val="CommentReference"/>
        </w:rPr>
        <w:commentReference w:id="9"/>
      </w:r>
      <w:r w:rsidR="00ED557B" w:rsidRPr="0032315B">
        <w:rPr>
          <w:rFonts w:eastAsia="Arial"/>
        </w:rPr>
        <w:t xml:space="preserve"> </w:t>
      </w:r>
      <w:r w:rsidRPr="0032315B">
        <w:rPr>
          <w:rFonts w:ascii="Arial" w:eastAsia="Arial" w:hAnsi="Arial" w:cs="MEPS Bookman WTS"/>
        </w:rPr>
        <w:t>Ġeħova se j</w:t>
      </w:r>
      <w:r w:rsidR="00ED557B" w:rsidRPr="0032315B">
        <w:rPr>
          <w:rFonts w:ascii="Arial" w:eastAsia="Arial" w:hAnsi="Arial" w:cs="MEPS Bookman WTS"/>
        </w:rPr>
        <w:t xml:space="preserve">agħmilha </w:t>
      </w:r>
      <w:r w:rsidRPr="0032315B">
        <w:rPr>
          <w:rFonts w:ascii="Arial" w:eastAsia="Arial" w:hAnsi="Arial" w:cs="MEPS Bookman WTS"/>
        </w:rPr>
        <w:t>ramel u trab</w:t>
      </w:r>
      <w:r w:rsidR="00C57FEE" w:rsidRPr="0032315B">
        <w:rPr>
          <w:rFonts w:ascii="Arial" w:eastAsia="Arial" w:hAnsi="Arial" w:cs="MEPS Bookman WTS"/>
        </w:rPr>
        <w:t>, u din</w:t>
      </w:r>
      <w:r w:rsidR="00ED557B" w:rsidRPr="0032315B">
        <w:rPr>
          <w:rFonts w:ascii="Arial" w:eastAsia="Arial" w:hAnsi="Arial" w:cs="MEPS Bookman WTS"/>
        </w:rPr>
        <w:t xml:space="preserve"> tiġ</w:t>
      </w:r>
      <w:r w:rsidR="00C07B8A" w:rsidRPr="0032315B">
        <w:rPr>
          <w:rFonts w:ascii="Arial" w:eastAsia="Arial" w:hAnsi="Arial" w:cs="MEPS Bookman WTS"/>
        </w:rPr>
        <w:t>i</w:t>
      </w:r>
      <w:r w:rsidR="00ED557B" w:rsidRPr="0032315B">
        <w:rPr>
          <w:rFonts w:ascii="Arial" w:eastAsia="Arial" w:hAnsi="Arial" w:cs="MEPS Bookman WTS"/>
        </w:rPr>
        <w:t xml:space="preserve"> </w:t>
      </w:r>
      <w:r w:rsidRPr="0032315B">
        <w:rPr>
          <w:rFonts w:ascii="Arial" w:eastAsia="Arial" w:hAnsi="Arial" w:cs="MEPS Bookman WTS"/>
        </w:rPr>
        <w:t>fuq</w:t>
      </w:r>
      <w:r w:rsidR="00ED557B" w:rsidRPr="0032315B">
        <w:rPr>
          <w:rFonts w:ascii="Arial" w:eastAsia="Arial" w:hAnsi="Arial" w:cs="MEPS Bookman WTS"/>
        </w:rPr>
        <w:t>ek m</w:t>
      </w:r>
      <w:r w:rsidRPr="0032315B">
        <w:rPr>
          <w:rFonts w:ascii="Arial" w:eastAsia="Arial" w:hAnsi="Arial" w:cs="MEPS Bookman WTS"/>
        </w:rPr>
        <w:t>is</w:t>
      </w:r>
      <w:r w:rsidR="00983D22" w:rsidRPr="0032315B">
        <w:rPr>
          <w:rFonts w:ascii="Arial" w:eastAsia="Arial" w:hAnsi="Arial" w:cs="MEPS Bookman WTS"/>
        </w:rPr>
        <w:t>-</w:t>
      </w:r>
      <w:r w:rsidRPr="0032315B">
        <w:rPr>
          <w:rFonts w:ascii="Arial" w:eastAsia="Arial" w:hAnsi="Arial" w:cs="MEPS Bookman WTS"/>
        </w:rPr>
        <w:t>s</w:t>
      </w:r>
      <w:r w:rsidR="00114BFD">
        <w:rPr>
          <w:rFonts w:ascii="Arial" w:eastAsia="Arial" w:hAnsi="Arial" w:cs="MEPS Bookman WTS"/>
        </w:rPr>
        <w:t>ema</w:t>
      </w:r>
      <w:r w:rsidRPr="0032315B">
        <w:rPr>
          <w:rFonts w:ascii="Arial" w:eastAsia="Arial" w:hAnsi="Arial" w:cs="MEPS Bookman WTS"/>
        </w:rPr>
        <w:t xml:space="preserve"> sakemm int ti</w:t>
      </w:r>
      <w:r w:rsidR="00C07B8A" w:rsidRPr="0032315B">
        <w:rPr>
          <w:rFonts w:ascii="Arial" w:eastAsia="Arial" w:hAnsi="Arial" w:cs="MEPS Bookman WTS"/>
        </w:rPr>
        <w:t>ġi</w:t>
      </w:r>
      <w:r w:rsidRPr="0032315B">
        <w:rPr>
          <w:rFonts w:ascii="Arial" w:eastAsia="Arial" w:hAnsi="Arial" w:cs="MEPS Bookman WTS"/>
        </w:rPr>
        <w:t xml:space="preserve"> fix</w:t>
      </w:r>
      <w:r w:rsidR="00983D22" w:rsidRPr="0032315B">
        <w:rPr>
          <w:rFonts w:ascii="Arial" w:eastAsia="Arial" w:hAnsi="Arial" w:cs="MEPS Bookman WTS"/>
        </w:rPr>
        <w:t>-</w:t>
      </w:r>
      <w:r w:rsidRPr="0032315B">
        <w:rPr>
          <w:rFonts w:ascii="Arial" w:eastAsia="Arial" w:hAnsi="Arial" w:cs="MEPS Bookman WTS"/>
        </w:rPr>
        <w:t xml:space="preserve">xejn. </w:t>
      </w:r>
      <w:r w:rsidRPr="00421096">
        <w:rPr>
          <w:rFonts w:ascii="Arial" w:eastAsia="Arial" w:hAnsi="Arial" w:cs="Arial"/>
          <w:b/>
        </w:rPr>
        <w:t>28:25</w:t>
      </w:r>
      <w:r w:rsidR="00983D22" w:rsidRPr="00421096">
        <w:rPr>
          <w:rFonts w:ascii="Arial" w:eastAsia="Arial" w:hAnsi="Arial" w:cs="Arial"/>
          <w:b/>
        </w:rPr>
        <w:t xml:space="preserve"> </w:t>
      </w:r>
      <w:r w:rsidRPr="00421096">
        <w:rPr>
          <w:rFonts w:ascii="Arial" w:eastAsia="Arial" w:hAnsi="Arial" w:cs="MEPS Bookman WTS"/>
        </w:rPr>
        <w:t>Ġeħova se j</w:t>
      </w:r>
      <w:r w:rsidR="00231471" w:rsidRPr="00421096">
        <w:rPr>
          <w:rFonts w:ascii="Arial" w:eastAsia="Arial" w:hAnsi="Arial" w:cs="MEPS Bookman WTS"/>
        </w:rPr>
        <w:t>ħallik</w:t>
      </w:r>
      <w:r w:rsidRPr="00421096">
        <w:rPr>
          <w:rFonts w:ascii="Arial" w:eastAsia="Arial" w:hAnsi="Arial" w:cs="MEPS Bookman WTS"/>
        </w:rPr>
        <w:t xml:space="preserve"> tiġi megħlub quddiem l</w:t>
      </w:r>
      <w:r w:rsidR="00983D22" w:rsidRPr="00421096">
        <w:rPr>
          <w:rFonts w:ascii="Arial" w:eastAsia="Arial" w:hAnsi="Arial" w:cs="MEPS Bookman WTS"/>
        </w:rPr>
        <w:t>-</w:t>
      </w:r>
      <w:r w:rsidRPr="00421096">
        <w:rPr>
          <w:rFonts w:ascii="Arial" w:eastAsia="Arial" w:hAnsi="Arial" w:cs="MEPS Bookman WTS"/>
        </w:rPr>
        <w:t xml:space="preserve">għedewwa tiegħek. </w:t>
      </w:r>
      <w:r w:rsidR="002829DD" w:rsidRPr="00421096">
        <w:rPr>
          <w:rFonts w:ascii="Arial" w:eastAsia="Arial" w:hAnsi="Arial" w:cs="MEPS Bookman WTS"/>
        </w:rPr>
        <w:t xml:space="preserve">Int se tattakkahom minn direzzjoni waħda, imma </w:t>
      </w:r>
      <w:r w:rsidR="00A473F3" w:rsidRPr="00421096">
        <w:rPr>
          <w:rFonts w:ascii="Arial" w:eastAsia="Arial" w:hAnsi="Arial" w:cs="MEPS Bookman WTS"/>
        </w:rPr>
        <w:t>t</w:t>
      </w:r>
      <w:r w:rsidR="002829DD" w:rsidRPr="00421096">
        <w:rPr>
          <w:rFonts w:ascii="Arial" w:eastAsia="Arial" w:hAnsi="Arial" w:cs="MEPS Bookman WTS"/>
        </w:rPr>
        <w:t>aħr</w:t>
      </w:r>
      <w:r w:rsidR="00A473F3" w:rsidRPr="00421096">
        <w:rPr>
          <w:rFonts w:ascii="Arial" w:eastAsia="Arial" w:hAnsi="Arial" w:cs="MEPS Bookman WTS"/>
        </w:rPr>
        <w:t>a</w:t>
      </w:r>
      <w:r w:rsidR="002829DD" w:rsidRPr="00421096">
        <w:rPr>
          <w:rFonts w:ascii="Arial" w:eastAsia="Arial" w:hAnsi="Arial" w:cs="MEPS Bookman WTS"/>
        </w:rPr>
        <w:t>b minn sebaʼ direzzjonijiet.</w:t>
      </w:r>
      <w:r w:rsidRPr="00421096">
        <w:rPr>
          <w:rFonts w:ascii="Arial" w:eastAsia="Arial" w:hAnsi="Arial" w:cs="MEPS Bookman WTS"/>
        </w:rPr>
        <w:t xml:space="preserve"> </w:t>
      </w:r>
      <w:r w:rsidR="002B08A5" w:rsidRPr="00421096">
        <w:rPr>
          <w:rFonts w:ascii="Arial" w:eastAsia="Arial" w:hAnsi="Arial" w:cs="MEPS Bookman WTS"/>
        </w:rPr>
        <w:t xml:space="preserve">U </w:t>
      </w:r>
      <w:r w:rsidRPr="00421096">
        <w:rPr>
          <w:rFonts w:ascii="Arial" w:eastAsia="Arial" w:hAnsi="Arial" w:cs="MEPS Bookman WTS"/>
        </w:rPr>
        <w:t>s</w:t>
      </w:r>
      <w:r w:rsidR="00983D22" w:rsidRPr="00421096">
        <w:rPr>
          <w:rFonts w:ascii="Arial" w:eastAsia="Arial" w:hAnsi="Arial" w:cs="MEPS Bookman WTS"/>
        </w:rPr>
        <w:t>-</w:t>
      </w:r>
      <w:r w:rsidRPr="00421096">
        <w:rPr>
          <w:rFonts w:ascii="Arial" w:eastAsia="Arial" w:hAnsi="Arial" w:cs="MEPS Bookman WTS"/>
        </w:rPr>
        <w:t xml:space="preserve">saltniet kollha </w:t>
      </w:r>
      <w:r w:rsidR="00841D0B" w:rsidRPr="00421096">
        <w:rPr>
          <w:rFonts w:ascii="Arial" w:eastAsia="Arial" w:hAnsi="Arial" w:cs="MEPS Bookman WTS"/>
        </w:rPr>
        <w:t>tal</w:t>
      </w:r>
      <w:r w:rsidR="00983D22" w:rsidRPr="00421096">
        <w:rPr>
          <w:rFonts w:ascii="Arial" w:eastAsia="Arial" w:hAnsi="Arial" w:cs="MEPS Bookman WTS"/>
        </w:rPr>
        <w:t>-</w:t>
      </w:r>
      <w:r w:rsidRPr="00421096">
        <w:rPr>
          <w:rFonts w:ascii="Arial" w:eastAsia="Arial" w:hAnsi="Arial" w:cs="MEPS Bookman WTS"/>
        </w:rPr>
        <w:t>art</w:t>
      </w:r>
      <w:r w:rsidR="00A04C11" w:rsidRPr="00421096">
        <w:rPr>
          <w:rFonts w:ascii="Arial" w:eastAsia="Arial" w:hAnsi="Arial" w:cs="MEPS Bookman WTS"/>
        </w:rPr>
        <w:t xml:space="preserve"> se jibżgħu meta jaraw l-affarijiet koroh li qed </w:t>
      </w:r>
      <w:r w:rsidR="001D1283" w:rsidRPr="00421096">
        <w:rPr>
          <w:rFonts w:ascii="Arial" w:eastAsia="Arial" w:hAnsi="Arial" w:cs="MEPS Bookman WTS"/>
        </w:rPr>
        <w:t>tgħaddi minnhom</w:t>
      </w:r>
      <w:r w:rsidRPr="00421096">
        <w:rPr>
          <w:rFonts w:ascii="Arial" w:eastAsia="Arial" w:hAnsi="Arial" w:cs="MEPS Bookman WTS"/>
        </w:rPr>
        <w:t xml:space="preserve">. </w:t>
      </w:r>
      <w:r w:rsidRPr="00421096">
        <w:rPr>
          <w:rFonts w:ascii="Arial" w:eastAsia="Arial" w:hAnsi="Arial" w:cs="Arial"/>
          <w:b/>
        </w:rPr>
        <w:t>28:26</w:t>
      </w:r>
      <w:r w:rsidR="00983D22" w:rsidRPr="00421096">
        <w:rPr>
          <w:rFonts w:ascii="Arial" w:eastAsia="Arial" w:hAnsi="Arial" w:cs="Arial"/>
          <w:b/>
        </w:rPr>
        <w:t xml:space="preserve"> </w:t>
      </w:r>
      <w:r w:rsidRPr="00421096">
        <w:rPr>
          <w:rFonts w:ascii="Arial" w:eastAsia="Arial" w:hAnsi="Arial" w:cs="MEPS Bookman WTS"/>
        </w:rPr>
        <w:t>U l</w:t>
      </w:r>
      <w:r w:rsidR="00983D22" w:rsidRPr="00421096">
        <w:rPr>
          <w:rFonts w:ascii="Arial" w:eastAsia="Arial" w:hAnsi="Arial" w:cs="MEPS Bookman WTS"/>
        </w:rPr>
        <w:t>-</w:t>
      </w:r>
      <w:r w:rsidRPr="00421096">
        <w:rPr>
          <w:rFonts w:ascii="Arial" w:eastAsia="Arial" w:hAnsi="Arial" w:cs="MEPS Bookman WTS"/>
        </w:rPr>
        <w:t>ġisem mejjet tiegħek isir ikel għal</w:t>
      </w:r>
      <w:r w:rsidR="00442F21" w:rsidRPr="00421096">
        <w:rPr>
          <w:rFonts w:ascii="Arial" w:eastAsia="Arial" w:hAnsi="Arial" w:cs="MEPS Bookman WTS"/>
        </w:rPr>
        <w:t>l-għasafar kollha u għall-annimali</w:t>
      </w:r>
      <w:r w:rsidR="00C76B69" w:rsidRPr="00421096">
        <w:rPr>
          <w:rFonts w:ascii="Arial" w:eastAsia="Arial" w:hAnsi="Arial" w:cs="MEPS Bookman WTS"/>
        </w:rPr>
        <w:t>, u ma jkun</w:t>
      </w:r>
      <w:r w:rsidRPr="00421096">
        <w:rPr>
          <w:rFonts w:ascii="Arial" w:eastAsia="Arial" w:hAnsi="Arial" w:cs="MEPS Bookman WTS"/>
        </w:rPr>
        <w:t xml:space="preserve"> hemm </w:t>
      </w:r>
      <w:r w:rsidR="00C76B69" w:rsidRPr="00421096">
        <w:rPr>
          <w:rFonts w:ascii="Arial" w:eastAsia="Arial" w:hAnsi="Arial" w:cs="MEPS Bookman WTS"/>
        </w:rPr>
        <w:t xml:space="preserve">ħadd </w:t>
      </w:r>
      <w:r w:rsidR="005A10A4" w:rsidRPr="00421096">
        <w:rPr>
          <w:rFonts w:ascii="Arial" w:eastAsia="Arial" w:hAnsi="Arial" w:cs="MEPS Bookman WTS"/>
        </w:rPr>
        <w:t xml:space="preserve">biex </w:t>
      </w:r>
      <w:r w:rsidRPr="00421096">
        <w:rPr>
          <w:rFonts w:ascii="Arial" w:eastAsia="Arial" w:hAnsi="Arial" w:cs="MEPS Bookman WTS"/>
        </w:rPr>
        <w:t>i</w:t>
      </w:r>
      <w:r w:rsidR="006F3DB3" w:rsidRPr="00421096">
        <w:rPr>
          <w:rFonts w:ascii="Arial" w:eastAsia="Arial" w:hAnsi="Arial" w:cs="MEPS Bookman WTS"/>
        </w:rPr>
        <w:t>keċċihom</w:t>
      </w:r>
      <w:r w:rsidRPr="00421096">
        <w:rPr>
          <w:rFonts w:ascii="Arial" w:eastAsia="Arial" w:hAnsi="Arial" w:cs="MEPS Bookman WTS"/>
        </w:rPr>
        <w:t>.</w:t>
      </w:r>
    </w:p>
    <w:p w14:paraId="06DAFF74" w14:textId="67FAC542" w:rsidR="00C62663" w:rsidRPr="005E0270" w:rsidRDefault="00C62663" w:rsidP="00C62663">
      <w:pPr>
        <w:rPr>
          <w:rFonts w:ascii="Arial" w:eastAsia="Arial" w:hAnsi="Arial" w:cs="MEPS Bookman WTS"/>
        </w:rPr>
      </w:pPr>
      <w:r w:rsidRPr="005E0270">
        <w:rPr>
          <w:rFonts w:ascii="Arial" w:eastAsia="Arial" w:hAnsi="Arial" w:cs="Arial"/>
          <w:b/>
        </w:rPr>
        <w:t>28:27</w:t>
      </w:r>
      <w:r w:rsidR="00983D22" w:rsidRPr="005E0270">
        <w:rPr>
          <w:rFonts w:ascii="Arial" w:eastAsia="Arial" w:hAnsi="Arial" w:cs="Arial"/>
          <w:b/>
        </w:rPr>
        <w:t xml:space="preserve"> </w:t>
      </w:r>
      <w:r w:rsidRPr="005E0270">
        <w:rPr>
          <w:rFonts w:ascii="Arial" w:eastAsia="Arial" w:hAnsi="Arial" w:cs="MEPS Bookman WTS"/>
        </w:rPr>
        <w:t>“Ġeħova se j</w:t>
      </w:r>
      <w:r w:rsidR="007135CA" w:rsidRPr="005E0270">
        <w:rPr>
          <w:rFonts w:ascii="Arial" w:eastAsia="Arial" w:hAnsi="Arial" w:cs="MEPS Bookman WTS"/>
        </w:rPr>
        <w:t>ġib fuq</w:t>
      </w:r>
      <w:r w:rsidR="000260EA" w:rsidRPr="005E0270">
        <w:rPr>
          <w:rFonts w:ascii="Arial" w:eastAsia="Arial" w:hAnsi="Arial" w:cs="MEPS Bookman WTS"/>
        </w:rPr>
        <w:t>e</w:t>
      </w:r>
      <w:r w:rsidR="007135CA" w:rsidRPr="005E0270">
        <w:rPr>
          <w:rFonts w:ascii="Arial" w:eastAsia="Arial" w:hAnsi="Arial" w:cs="MEPS Bookman WTS"/>
        </w:rPr>
        <w:t xml:space="preserve">k </w:t>
      </w:r>
      <w:r w:rsidR="000260EA" w:rsidRPr="005E0270">
        <w:rPr>
          <w:rFonts w:ascii="Arial" w:eastAsia="Arial" w:hAnsi="Arial" w:cs="MEPS Bookman WTS"/>
        </w:rPr>
        <w:t>l-</w:t>
      </w:r>
      <w:r w:rsidRPr="005E0270">
        <w:rPr>
          <w:rFonts w:ascii="Arial" w:eastAsia="Arial" w:hAnsi="Arial" w:cs="MEPS Bookman WTS"/>
        </w:rPr>
        <w:t xml:space="preserve">imsiemer </w:t>
      </w:r>
      <w:r w:rsidR="00841D0B" w:rsidRPr="005E0270">
        <w:rPr>
          <w:rFonts w:ascii="Arial" w:eastAsia="Arial" w:hAnsi="Arial" w:cs="MEPS Bookman WTS"/>
        </w:rPr>
        <w:t>tal</w:t>
      </w:r>
      <w:r w:rsidR="00983D22" w:rsidRPr="005E0270">
        <w:rPr>
          <w:rFonts w:ascii="Arial" w:eastAsia="Arial" w:hAnsi="Arial" w:cs="MEPS Bookman WTS"/>
        </w:rPr>
        <w:t>-</w:t>
      </w:r>
      <w:r w:rsidR="007135CA" w:rsidRPr="005E0270">
        <w:rPr>
          <w:rFonts w:ascii="Arial" w:eastAsia="Arial" w:hAnsi="Arial" w:cs="MEPS Bookman WTS"/>
        </w:rPr>
        <w:t xml:space="preserve">Eġittu, </w:t>
      </w:r>
      <w:r w:rsidRPr="005E0270">
        <w:rPr>
          <w:rFonts w:ascii="Arial" w:eastAsia="Arial" w:hAnsi="Arial" w:cs="MEPS Bookman WTS"/>
        </w:rPr>
        <w:t xml:space="preserve">murliti, </w:t>
      </w:r>
      <w:r w:rsidR="007135CA" w:rsidRPr="005E0270">
        <w:rPr>
          <w:rFonts w:ascii="Arial" w:eastAsia="Arial" w:hAnsi="Arial" w:cs="MEPS Bookman WTS"/>
        </w:rPr>
        <w:t>ekżema</w:t>
      </w:r>
      <w:r w:rsidRPr="005E0270">
        <w:rPr>
          <w:rFonts w:ascii="Arial" w:eastAsia="Arial" w:hAnsi="Arial" w:cs="MEPS Bookman WTS"/>
        </w:rPr>
        <w:t>, u raxx fuq il</w:t>
      </w:r>
      <w:r w:rsidR="00983D22" w:rsidRPr="005E0270">
        <w:rPr>
          <w:rFonts w:ascii="Arial" w:eastAsia="Arial" w:hAnsi="Arial" w:cs="MEPS Bookman WTS"/>
        </w:rPr>
        <w:t>-</w:t>
      </w:r>
      <w:r w:rsidRPr="005E0270">
        <w:rPr>
          <w:rFonts w:ascii="Arial" w:eastAsia="Arial" w:hAnsi="Arial" w:cs="MEPS Bookman WTS"/>
        </w:rPr>
        <w:t xml:space="preserve">ġilda, li ma tkunx tistaʼ tfiq </w:t>
      </w:r>
      <w:r w:rsidRPr="005E0270">
        <w:rPr>
          <w:rFonts w:ascii="Arial" w:eastAsia="Arial" w:hAnsi="Arial" w:cs="MEPS Bookman WTS"/>
          <w:color w:val="000000" w:themeColor="text1"/>
        </w:rPr>
        <w:t xml:space="preserve">minnhom. </w:t>
      </w:r>
      <w:r w:rsidRPr="005E0270">
        <w:rPr>
          <w:rFonts w:ascii="Arial" w:eastAsia="Arial" w:hAnsi="Arial" w:cs="Arial"/>
          <w:b/>
          <w:color w:val="000000" w:themeColor="text1"/>
        </w:rPr>
        <w:t>28:28</w:t>
      </w:r>
      <w:r w:rsidR="00983D22" w:rsidRPr="005E0270">
        <w:rPr>
          <w:rFonts w:ascii="Arial" w:eastAsia="Arial" w:hAnsi="Arial" w:cs="Arial"/>
          <w:b/>
          <w:color w:val="000000" w:themeColor="text1"/>
        </w:rPr>
        <w:t xml:space="preserve"> </w:t>
      </w:r>
      <w:r w:rsidRPr="005E0270">
        <w:rPr>
          <w:rFonts w:ascii="Arial" w:eastAsia="Arial" w:hAnsi="Arial" w:cs="MEPS Bookman WTS"/>
          <w:color w:val="000000" w:themeColor="text1"/>
        </w:rPr>
        <w:t xml:space="preserve">Ġeħova se </w:t>
      </w:r>
      <w:r w:rsidR="00A930C8" w:rsidRPr="005E0270">
        <w:rPr>
          <w:rFonts w:ascii="Arial" w:eastAsia="Arial" w:hAnsi="Arial" w:cs="MEPS Bookman WTS"/>
          <w:color w:val="000000" w:themeColor="text1"/>
        </w:rPr>
        <w:t xml:space="preserve">jġib fuqek </w:t>
      </w:r>
      <w:r w:rsidRPr="005E0270">
        <w:rPr>
          <w:rFonts w:ascii="Arial" w:eastAsia="Arial" w:hAnsi="Arial" w:cs="MEPS Bookman WTS"/>
          <w:color w:val="000000" w:themeColor="text1"/>
        </w:rPr>
        <w:t>ġenn</w:t>
      </w:r>
      <w:r w:rsidR="00DC3409">
        <w:rPr>
          <w:rFonts w:ascii="Arial" w:eastAsia="Arial" w:hAnsi="Arial" w:cs="MEPS Bookman WTS"/>
        </w:rPr>
        <w:t xml:space="preserve"> u</w:t>
      </w:r>
      <w:r w:rsidRPr="005E0270">
        <w:rPr>
          <w:rFonts w:ascii="Arial" w:eastAsia="Arial" w:hAnsi="Arial" w:cs="MEPS Bookman WTS"/>
        </w:rPr>
        <w:t xml:space="preserve"> </w:t>
      </w:r>
      <w:r w:rsidR="00DC3409" w:rsidRPr="005E0270">
        <w:rPr>
          <w:rFonts w:ascii="Arial" w:eastAsia="Arial" w:hAnsi="Arial" w:cs="MEPS Bookman WTS"/>
        </w:rPr>
        <w:t>konfużjoni</w:t>
      </w:r>
      <w:r w:rsidR="00DC3409">
        <w:rPr>
          <w:rFonts w:ascii="Arial" w:eastAsia="Arial" w:hAnsi="Arial" w:cs="MEPS Bookman WTS"/>
        </w:rPr>
        <w:t>,</w:t>
      </w:r>
      <w:r w:rsidR="00DC3409" w:rsidRPr="005E0270">
        <w:rPr>
          <w:rFonts w:ascii="MEPS Bookman WTS" w:eastAsia="Arial" w:hAnsi="MEPS Bookman WTS" w:cs="MEPS Bookman WTS"/>
        </w:rPr>
        <w:t></w:t>
      </w:r>
      <w:r w:rsidR="00DC3409">
        <w:rPr>
          <w:rFonts w:ascii="Arial" w:eastAsia="Arial" w:hAnsi="Arial" w:cs="MEPS Bookman WTS"/>
        </w:rPr>
        <w:t xml:space="preserve"> u se </w:t>
      </w:r>
      <w:r w:rsidR="00605935" w:rsidRPr="005E0270">
        <w:rPr>
          <w:rStyle w:val="CommentReference"/>
        </w:rPr>
        <w:commentReference w:id="10"/>
      </w:r>
      <w:r w:rsidR="00DC3409">
        <w:rPr>
          <w:rFonts w:ascii="Arial" w:eastAsia="Arial" w:hAnsi="Arial" w:cs="MEPS Bookman WTS"/>
        </w:rPr>
        <w:t>jagħmik</w:t>
      </w:r>
      <w:r w:rsidRPr="005E0270">
        <w:rPr>
          <w:rFonts w:ascii="Arial" w:eastAsia="Arial" w:hAnsi="Arial" w:cs="MEPS Bookman WTS"/>
        </w:rPr>
        <w:t xml:space="preserve">. </w:t>
      </w:r>
      <w:r w:rsidRPr="002F4740">
        <w:rPr>
          <w:rFonts w:ascii="Arial" w:eastAsia="Arial" w:hAnsi="Arial" w:cs="Arial"/>
          <w:b/>
        </w:rPr>
        <w:t>28:29</w:t>
      </w:r>
      <w:r w:rsidR="00983D22" w:rsidRPr="002F4740">
        <w:rPr>
          <w:rFonts w:ascii="Arial" w:eastAsia="Arial" w:hAnsi="Arial" w:cs="Arial"/>
          <w:b/>
        </w:rPr>
        <w:t xml:space="preserve"> </w:t>
      </w:r>
      <w:r w:rsidR="00291455" w:rsidRPr="002F4740">
        <w:rPr>
          <w:rFonts w:ascii="Arial" w:eastAsia="Arial" w:hAnsi="Arial" w:cs="MEPS Bookman WTS"/>
        </w:rPr>
        <w:t xml:space="preserve">Tibda </w:t>
      </w:r>
      <w:r w:rsidRPr="002F4740">
        <w:rPr>
          <w:rFonts w:ascii="Arial" w:eastAsia="Arial" w:hAnsi="Arial" w:cs="MEPS Bookman WTS"/>
        </w:rPr>
        <w:t xml:space="preserve">tteftef ’l hemm u ’l hawn f’nofsinhar, bħalma </w:t>
      </w:r>
      <w:r w:rsidR="00D409E5" w:rsidRPr="002F4740">
        <w:rPr>
          <w:rFonts w:ascii="Arial" w:eastAsia="Arial" w:hAnsi="Arial" w:cs="MEPS Bookman WTS"/>
        </w:rPr>
        <w:t xml:space="preserve">jagħmel </w:t>
      </w:r>
      <w:r w:rsidRPr="002F4740">
        <w:rPr>
          <w:rFonts w:ascii="Arial" w:eastAsia="Arial" w:hAnsi="Arial" w:cs="MEPS Bookman WTS"/>
        </w:rPr>
        <w:t>raġel agħm</w:t>
      </w:r>
      <w:r w:rsidR="00BD6C82" w:rsidRPr="002F4740">
        <w:rPr>
          <w:rFonts w:ascii="Arial" w:eastAsia="Arial" w:hAnsi="Arial" w:cs="MEPS Bookman WTS"/>
        </w:rPr>
        <w:t>i</w:t>
      </w:r>
      <w:r w:rsidR="00216AD8" w:rsidRPr="002F4740">
        <w:rPr>
          <w:rStyle w:val="CommentReference"/>
        </w:rPr>
        <w:commentReference w:id="11"/>
      </w:r>
      <w:r w:rsidR="007D64C9" w:rsidRPr="002F4740">
        <w:rPr>
          <w:rFonts w:ascii="Arial" w:eastAsia="Arial" w:hAnsi="Arial" w:cs="MEPS Bookman WTS"/>
        </w:rPr>
        <w:t xml:space="preserve">, u ma tirnexxi fl-ebda ħaġa li </w:t>
      </w:r>
      <w:r w:rsidR="007D64C9" w:rsidRPr="002F4740">
        <w:rPr>
          <w:rFonts w:ascii="Arial" w:eastAsia="Arial" w:hAnsi="Arial" w:cs="MEPS Bookman WTS"/>
          <w:color w:val="000000" w:themeColor="text1"/>
        </w:rPr>
        <w:t>tagħmel.</w:t>
      </w:r>
      <w:r w:rsidRPr="002F4740">
        <w:rPr>
          <w:rFonts w:ascii="Arial" w:eastAsia="Arial" w:hAnsi="Arial" w:cs="MEPS Bookman WTS"/>
          <w:color w:val="000000" w:themeColor="text1"/>
        </w:rPr>
        <w:t xml:space="preserve"> </w:t>
      </w:r>
      <w:r w:rsidR="007D64C9" w:rsidRPr="002F4740">
        <w:rPr>
          <w:rFonts w:ascii="Arial" w:eastAsia="Arial" w:hAnsi="Arial" w:cs="MEPS Bookman WTS"/>
          <w:color w:val="000000" w:themeColor="text1"/>
        </w:rPr>
        <w:t>U tiġi</w:t>
      </w:r>
      <w:r w:rsidR="0091474F" w:rsidRPr="002F4740">
        <w:rPr>
          <w:rFonts w:ascii="Arial" w:eastAsia="Arial" w:hAnsi="Arial" w:cs="MEPS Bookman WTS"/>
          <w:color w:val="000000" w:themeColor="text1"/>
        </w:rPr>
        <w:t xml:space="preserve"> i</w:t>
      </w:r>
      <w:r w:rsidRPr="002F4740">
        <w:rPr>
          <w:rFonts w:ascii="Arial" w:eastAsia="Arial" w:hAnsi="Arial" w:cs="MEPS Bookman WTS"/>
          <w:color w:val="000000" w:themeColor="text1"/>
        </w:rPr>
        <w:t>mbroljat u misruq</w:t>
      </w:r>
      <w:r w:rsidR="007D64C9" w:rsidRPr="002F4740">
        <w:rPr>
          <w:rFonts w:ascii="Arial" w:eastAsia="Arial" w:hAnsi="Arial" w:cs="MEPS Bookman WTS"/>
          <w:color w:val="000000" w:themeColor="text1"/>
        </w:rPr>
        <w:t xml:space="preserve"> </w:t>
      </w:r>
      <w:r w:rsidR="007D64C9" w:rsidRPr="002F4740">
        <w:rPr>
          <w:rFonts w:ascii="Arial" w:eastAsia="Arial" w:hAnsi="Arial" w:cs="MEPS Bookman WTS"/>
        </w:rPr>
        <w:t>il-ħin kollu</w:t>
      </w:r>
      <w:r w:rsidRPr="002F4740">
        <w:rPr>
          <w:rFonts w:ascii="Arial" w:eastAsia="Arial" w:hAnsi="Arial" w:cs="MEPS Bookman WTS"/>
        </w:rPr>
        <w:t xml:space="preserve">, u ma jkunx hemm min isalvak. </w:t>
      </w:r>
      <w:r w:rsidRPr="005E0270">
        <w:rPr>
          <w:rFonts w:ascii="Arial" w:eastAsia="Arial" w:hAnsi="Arial" w:cs="Arial"/>
          <w:b/>
        </w:rPr>
        <w:t>28:30</w:t>
      </w:r>
      <w:r w:rsidR="00983D22" w:rsidRPr="005E0270">
        <w:rPr>
          <w:rFonts w:ascii="Arial" w:eastAsia="Arial" w:hAnsi="Arial" w:cs="Arial"/>
          <w:b/>
        </w:rPr>
        <w:t xml:space="preserve"> </w:t>
      </w:r>
      <w:r w:rsidRPr="005E0270">
        <w:rPr>
          <w:rFonts w:ascii="Arial" w:eastAsia="Arial" w:hAnsi="Arial" w:cs="MEPS Bookman WTS"/>
        </w:rPr>
        <w:t>Titgħarras mara, imma jistupraha raġel ieħor. Tibni dar, imma ma tgħ</w:t>
      </w:r>
      <w:r w:rsidR="007E5B44" w:rsidRPr="005E0270">
        <w:rPr>
          <w:rFonts w:ascii="Arial" w:eastAsia="Arial" w:hAnsi="Arial" w:cs="MEPS Bookman WTS"/>
        </w:rPr>
        <w:t>ixx</w:t>
      </w:r>
      <w:r w:rsidRPr="005E0270">
        <w:rPr>
          <w:rFonts w:ascii="Arial" w:eastAsia="Arial" w:hAnsi="Arial" w:cs="MEPS Bookman WTS"/>
        </w:rPr>
        <w:t xml:space="preserve"> fiha. Tħawwel għalqa </w:t>
      </w:r>
      <w:r w:rsidR="00816B3E" w:rsidRPr="005E0270">
        <w:rPr>
          <w:rFonts w:ascii="Arial" w:eastAsia="Arial" w:hAnsi="Arial" w:cs="MEPS Bookman WTS"/>
        </w:rPr>
        <w:t>bid-</w:t>
      </w:r>
      <w:r w:rsidRPr="005E0270">
        <w:rPr>
          <w:rFonts w:ascii="Arial" w:eastAsia="Arial" w:hAnsi="Arial" w:cs="MEPS Bookman WTS"/>
        </w:rPr>
        <w:t>dwieli, imma ma ti</w:t>
      </w:r>
      <w:r w:rsidR="00816B3E" w:rsidRPr="005E0270">
        <w:rPr>
          <w:rFonts w:ascii="Arial" w:eastAsia="Arial" w:hAnsi="Arial" w:cs="MEPS Bookman WTS"/>
        </w:rPr>
        <w:t xml:space="preserve">ħux </w:t>
      </w:r>
      <w:r w:rsidRPr="005E0270">
        <w:rPr>
          <w:rFonts w:ascii="Arial" w:eastAsia="Arial" w:hAnsi="Arial" w:cs="MEPS Bookman WTS"/>
        </w:rPr>
        <w:t>il</w:t>
      </w:r>
      <w:r w:rsidR="00983D22" w:rsidRPr="005E0270">
        <w:rPr>
          <w:rFonts w:ascii="Arial" w:eastAsia="Arial" w:hAnsi="Arial" w:cs="MEPS Bookman WTS"/>
        </w:rPr>
        <w:t>-</w:t>
      </w:r>
      <w:r w:rsidRPr="005E0270">
        <w:rPr>
          <w:rFonts w:ascii="Arial" w:eastAsia="Arial" w:hAnsi="Arial" w:cs="MEPS Bookman WTS"/>
        </w:rPr>
        <w:t>frott</w:t>
      </w:r>
      <w:r w:rsidR="00816B3E" w:rsidRPr="005E0270">
        <w:rPr>
          <w:rFonts w:ascii="Arial" w:eastAsia="Arial" w:hAnsi="Arial" w:cs="MEPS Bookman WTS"/>
        </w:rPr>
        <w:t xml:space="preserve"> tagħhom</w:t>
      </w:r>
      <w:r w:rsidRPr="005E0270">
        <w:rPr>
          <w:rFonts w:ascii="Arial" w:eastAsia="Arial" w:hAnsi="Arial" w:cs="MEPS Bookman WTS"/>
        </w:rPr>
        <w:t xml:space="preserve">. </w:t>
      </w:r>
      <w:r w:rsidRPr="005E0270">
        <w:rPr>
          <w:rFonts w:ascii="Arial" w:eastAsia="Arial" w:hAnsi="Arial" w:cs="Arial"/>
          <w:b/>
        </w:rPr>
        <w:t>28:31</w:t>
      </w:r>
      <w:r w:rsidR="00983D22" w:rsidRPr="005E0270">
        <w:rPr>
          <w:rFonts w:ascii="Arial" w:eastAsia="Arial" w:hAnsi="Arial" w:cs="Arial"/>
          <w:b/>
        </w:rPr>
        <w:t xml:space="preserve"> </w:t>
      </w:r>
      <w:r w:rsidRPr="005E0270">
        <w:rPr>
          <w:rFonts w:ascii="Arial" w:eastAsia="Arial" w:hAnsi="Arial" w:cs="MEPS Bookman WTS"/>
        </w:rPr>
        <w:t>Il-barri tiegħek jinqatel quddiem għajnejk</w:t>
      </w:r>
      <w:r w:rsidR="00C06812" w:rsidRPr="005E0270">
        <w:rPr>
          <w:rFonts w:ascii="Arial" w:eastAsia="Arial" w:hAnsi="Arial" w:cs="MEPS Bookman WTS"/>
        </w:rPr>
        <w:t xml:space="preserve">, </w:t>
      </w:r>
      <w:r w:rsidRPr="005E0270">
        <w:rPr>
          <w:rFonts w:ascii="Arial" w:eastAsia="Arial" w:hAnsi="Arial" w:cs="MEPS Bookman WTS"/>
        </w:rPr>
        <w:t>imma ma tiekol xejn minnu. Il</w:t>
      </w:r>
      <w:r w:rsidR="00983D22" w:rsidRPr="005E0270">
        <w:rPr>
          <w:rFonts w:ascii="Arial" w:eastAsia="Arial" w:hAnsi="Arial" w:cs="MEPS Bookman WTS"/>
        </w:rPr>
        <w:t>-</w:t>
      </w:r>
      <w:r w:rsidRPr="005E0270">
        <w:rPr>
          <w:rFonts w:ascii="Arial" w:eastAsia="Arial" w:hAnsi="Arial" w:cs="MEPS Bookman WTS"/>
        </w:rPr>
        <w:t>ħmar tiegħek jinsteraq minn quddiem</w:t>
      </w:r>
      <w:r w:rsidR="00C06812" w:rsidRPr="005E0270">
        <w:rPr>
          <w:rFonts w:ascii="Arial" w:eastAsia="Arial" w:hAnsi="Arial" w:cs="MEPS Bookman WTS"/>
        </w:rPr>
        <w:t xml:space="preserve">ek, </w:t>
      </w:r>
      <w:r w:rsidRPr="005E0270">
        <w:rPr>
          <w:rFonts w:ascii="Arial" w:eastAsia="Arial" w:hAnsi="Arial" w:cs="MEPS Bookman WTS"/>
        </w:rPr>
        <w:t>imma ma jerġax lura għandek. In</w:t>
      </w:r>
      <w:r w:rsidR="00983D22" w:rsidRPr="005E0270">
        <w:rPr>
          <w:rFonts w:ascii="Arial" w:eastAsia="Arial" w:hAnsi="Arial" w:cs="MEPS Bookman WTS"/>
        </w:rPr>
        <w:t>-</w:t>
      </w:r>
      <w:r w:rsidRPr="005E0270">
        <w:rPr>
          <w:rFonts w:ascii="Arial" w:eastAsia="Arial" w:hAnsi="Arial" w:cs="MEPS Bookman WTS"/>
        </w:rPr>
        <w:t>nagħaġ tiegħek jingħataw lill</w:t>
      </w:r>
      <w:r w:rsidR="00983D22" w:rsidRPr="005E0270">
        <w:rPr>
          <w:rFonts w:ascii="Arial" w:eastAsia="Arial" w:hAnsi="Arial" w:cs="MEPS Bookman WTS"/>
        </w:rPr>
        <w:t>-</w:t>
      </w:r>
      <w:r w:rsidRPr="005E0270">
        <w:rPr>
          <w:rFonts w:ascii="Arial" w:eastAsia="Arial" w:hAnsi="Arial" w:cs="MEPS Bookman WTS"/>
        </w:rPr>
        <w:t>għedewwa tiegħek</w:t>
      </w:r>
      <w:r w:rsidR="0022406B" w:rsidRPr="005E0270">
        <w:rPr>
          <w:rFonts w:ascii="Arial" w:eastAsia="Arial" w:hAnsi="Arial" w:cs="MEPS Bookman WTS"/>
        </w:rPr>
        <w:t xml:space="preserve">, </w:t>
      </w:r>
      <w:r w:rsidRPr="005E0270">
        <w:rPr>
          <w:rFonts w:ascii="Arial" w:eastAsia="Arial" w:hAnsi="Arial" w:cs="MEPS Bookman WTS"/>
        </w:rPr>
        <w:t>imma ma jk</w:t>
      </w:r>
      <w:r w:rsidR="00C06812" w:rsidRPr="005E0270">
        <w:rPr>
          <w:rFonts w:ascii="Arial" w:eastAsia="Arial" w:hAnsi="Arial" w:cs="MEPS Bookman WTS"/>
        </w:rPr>
        <w:t>unx hemm min i</w:t>
      </w:r>
      <w:r w:rsidRPr="005E0270">
        <w:rPr>
          <w:rFonts w:ascii="Arial" w:eastAsia="Arial" w:hAnsi="Arial" w:cs="MEPS Bookman WTS"/>
        </w:rPr>
        <w:t>salva</w:t>
      </w:r>
      <w:r w:rsidR="00C06812" w:rsidRPr="005E0270">
        <w:rPr>
          <w:rFonts w:ascii="Arial" w:eastAsia="Arial" w:hAnsi="Arial" w:cs="MEPS Bookman WTS"/>
        </w:rPr>
        <w:t>k</w:t>
      </w:r>
      <w:r w:rsidRPr="005E0270">
        <w:rPr>
          <w:rFonts w:ascii="Arial" w:eastAsia="Arial" w:hAnsi="Arial" w:cs="MEPS Bookman WTS"/>
        </w:rPr>
        <w:t xml:space="preserve">. </w:t>
      </w:r>
      <w:r w:rsidRPr="005E0270">
        <w:rPr>
          <w:rFonts w:ascii="Arial" w:eastAsia="Arial" w:hAnsi="Arial" w:cs="Arial"/>
          <w:b/>
        </w:rPr>
        <w:t>28:32</w:t>
      </w:r>
      <w:r w:rsidR="00983D22" w:rsidRPr="005E0270">
        <w:rPr>
          <w:rFonts w:ascii="Arial" w:eastAsia="Arial" w:hAnsi="Arial" w:cs="Arial"/>
          <w:b/>
        </w:rPr>
        <w:t xml:space="preserve"> </w:t>
      </w:r>
      <w:r w:rsidR="00D20C32">
        <w:rPr>
          <w:rFonts w:ascii="Arial" w:eastAsia="Arial" w:hAnsi="Arial" w:cs="MEPS Bookman WTS"/>
        </w:rPr>
        <w:t>It-tfal tiegħe</w:t>
      </w:r>
      <w:r w:rsidRPr="005E0270">
        <w:rPr>
          <w:rFonts w:ascii="Arial" w:eastAsia="Arial" w:hAnsi="Arial" w:cs="MEPS Bookman WTS"/>
        </w:rPr>
        <w:t xml:space="preserve">k subien u bniet jingħataw lil poplu ieħor </w:t>
      </w:r>
      <w:r w:rsidR="006441B1" w:rsidRPr="005E0270">
        <w:rPr>
          <w:rFonts w:ascii="Arial" w:eastAsia="Arial" w:hAnsi="Arial" w:cs="MEPS Bookman WTS"/>
        </w:rPr>
        <w:t>quddiem</w:t>
      </w:r>
      <w:r w:rsidRPr="005E0270">
        <w:rPr>
          <w:rFonts w:ascii="Arial" w:eastAsia="Arial" w:hAnsi="Arial" w:cs="MEPS Bookman WTS"/>
        </w:rPr>
        <w:t xml:space="preserve"> għajnejk</w:t>
      </w:r>
      <w:r w:rsidR="006441B1" w:rsidRPr="005E0270">
        <w:rPr>
          <w:rFonts w:ascii="Arial" w:eastAsia="Arial" w:hAnsi="Arial" w:cs="MEPS Bookman WTS"/>
        </w:rPr>
        <w:t>, u int dejjem t</w:t>
      </w:r>
      <w:r w:rsidRPr="005E0270">
        <w:rPr>
          <w:rFonts w:ascii="Arial" w:eastAsia="Arial" w:hAnsi="Arial" w:cs="MEPS Bookman WTS"/>
        </w:rPr>
        <w:t>ixxenn</w:t>
      </w:r>
      <w:r w:rsidR="006441B1" w:rsidRPr="005E0270">
        <w:rPr>
          <w:rFonts w:ascii="Arial" w:eastAsia="Arial" w:hAnsi="Arial" w:cs="MEPS Bookman WTS"/>
        </w:rPr>
        <w:t>a</w:t>
      </w:r>
      <w:r w:rsidRPr="005E0270">
        <w:rPr>
          <w:rFonts w:ascii="Arial" w:eastAsia="Arial" w:hAnsi="Arial" w:cs="MEPS Bookman WTS"/>
        </w:rPr>
        <w:t>q</w:t>
      </w:r>
      <w:r w:rsidR="006441B1" w:rsidRPr="005E0270">
        <w:rPr>
          <w:rFonts w:ascii="Arial" w:eastAsia="Arial" w:hAnsi="Arial" w:cs="MEPS Bookman WTS"/>
        </w:rPr>
        <w:t xml:space="preserve"> biex tarahom</w:t>
      </w:r>
      <w:r w:rsidR="00DF6B0A" w:rsidRPr="005E0270">
        <w:rPr>
          <w:rFonts w:ascii="Arial" w:eastAsia="Arial" w:hAnsi="Arial" w:cs="MEPS Bookman WTS"/>
        </w:rPr>
        <w:t>, imma ma tkun tistaʼ tagħmel xejn</w:t>
      </w:r>
      <w:r w:rsidRPr="005E0270">
        <w:rPr>
          <w:rFonts w:ascii="Arial" w:eastAsia="Arial" w:hAnsi="Arial" w:cs="MEPS Bookman WTS"/>
        </w:rPr>
        <w:t xml:space="preserve">. </w:t>
      </w:r>
      <w:r w:rsidRPr="005E0270">
        <w:rPr>
          <w:rFonts w:ascii="Arial" w:eastAsia="Arial" w:hAnsi="Arial" w:cs="Arial"/>
          <w:b/>
        </w:rPr>
        <w:t>28:33</w:t>
      </w:r>
      <w:r w:rsidR="00983D22" w:rsidRPr="005E0270">
        <w:rPr>
          <w:rFonts w:ascii="Arial" w:eastAsia="Arial" w:hAnsi="Arial" w:cs="Arial"/>
          <w:b/>
        </w:rPr>
        <w:t xml:space="preserve"> </w:t>
      </w:r>
      <w:r w:rsidRPr="005E0270">
        <w:rPr>
          <w:rFonts w:ascii="Arial" w:eastAsia="Arial" w:hAnsi="Arial" w:cs="MEPS Bookman WTS"/>
        </w:rPr>
        <w:t>Il-prodott tal</w:t>
      </w:r>
      <w:r w:rsidR="00983D22" w:rsidRPr="005E0270">
        <w:rPr>
          <w:rFonts w:ascii="Arial" w:eastAsia="Arial" w:hAnsi="Arial" w:cs="MEPS Bookman WTS"/>
        </w:rPr>
        <w:t>-</w:t>
      </w:r>
      <w:r w:rsidR="00567D11" w:rsidRPr="005E0270">
        <w:rPr>
          <w:rFonts w:ascii="Arial" w:eastAsia="Arial" w:hAnsi="Arial" w:cs="MEPS Bookman WTS"/>
        </w:rPr>
        <w:t>art</w:t>
      </w:r>
      <w:r w:rsidRPr="005E0270">
        <w:rPr>
          <w:rFonts w:ascii="Arial" w:eastAsia="Arial" w:hAnsi="Arial" w:cs="MEPS Bookman WTS"/>
        </w:rPr>
        <w:t xml:space="preserve"> tiegħek u dak kollu li </w:t>
      </w:r>
      <w:r w:rsidR="0062107D" w:rsidRPr="005E0270">
        <w:rPr>
          <w:rFonts w:ascii="Arial" w:eastAsia="Arial" w:hAnsi="Arial" w:cs="MEPS Bookman WTS"/>
        </w:rPr>
        <w:t xml:space="preserve">int </w:t>
      </w:r>
      <w:r w:rsidR="006D1724" w:rsidRPr="005E0270">
        <w:rPr>
          <w:rFonts w:ascii="Arial" w:eastAsia="Arial" w:hAnsi="Arial" w:cs="MEPS Bookman WTS"/>
        </w:rPr>
        <w:t>tipproduċi ji</w:t>
      </w:r>
      <w:r w:rsidR="00E1093C" w:rsidRPr="005E0270">
        <w:rPr>
          <w:rFonts w:ascii="Arial" w:eastAsia="Arial" w:hAnsi="Arial" w:cs="MEPS Bookman WTS"/>
        </w:rPr>
        <w:t>e</w:t>
      </w:r>
      <w:r w:rsidRPr="005E0270">
        <w:rPr>
          <w:rFonts w:ascii="Arial" w:eastAsia="Arial" w:hAnsi="Arial" w:cs="MEPS Bookman WTS"/>
        </w:rPr>
        <w:t>klu poplu li ma tafux</w:t>
      </w:r>
      <w:r w:rsidR="00DD5D67" w:rsidRPr="005E0270">
        <w:rPr>
          <w:rFonts w:ascii="Arial" w:eastAsia="Arial" w:hAnsi="Arial" w:cs="MEPS Bookman WTS"/>
        </w:rPr>
        <w:t>, u</w:t>
      </w:r>
      <w:r w:rsidRPr="005E0270">
        <w:rPr>
          <w:rFonts w:ascii="Arial" w:eastAsia="Arial" w:hAnsi="Arial" w:cs="MEPS Bookman WTS"/>
        </w:rPr>
        <w:t xml:space="preserve"> tkun </w:t>
      </w:r>
      <w:r w:rsidR="00D279A9" w:rsidRPr="005E0270">
        <w:rPr>
          <w:rFonts w:ascii="Arial" w:eastAsia="Arial" w:hAnsi="Arial" w:cs="MEPS Bookman WTS"/>
        </w:rPr>
        <w:t xml:space="preserve">dejjem </w:t>
      </w:r>
      <w:commentRangeStart w:id="12"/>
      <w:r w:rsidR="00DD5D67" w:rsidRPr="005E0270">
        <w:rPr>
          <w:rFonts w:ascii="Arial" w:eastAsia="Arial" w:hAnsi="Arial" w:cs="MEPS Bookman WTS"/>
        </w:rPr>
        <w:t>imbroljat</w:t>
      </w:r>
      <w:commentRangeEnd w:id="12"/>
      <w:r w:rsidR="00A136B9">
        <w:rPr>
          <w:rStyle w:val="CommentReference"/>
        </w:rPr>
        <w:commentReference w:id="12"/>
      </w:r>
      <w:r w:rsidR="00DD5D67" w:rsidRPr="005E0270">
        <w:rPr>
          <w:rFonts w:ascii="Arial" w:eastAsia="Arial" w:hAnsi="Arial" w:cs="MEPS Bookman WTS"/>
        </w:rPr>
        <w:t xml:space="preserve"> u </w:t>
      </w:r>
      <w:r w:rsidR="00D279A9" w:rsidRPr="005E0270">
        <w:rPr>
          <w:rFonts w:ascii="Arial" w:eastAsia="Arial" w:hAnsi="Arial" w:cs="MEPS Bookman WTS"/>
        </w:rPr>
        <w:t>maħqur</w:t>
      </w:r>
      <w:r w:rsidRPr="005E0270">
        <w:rPr>
          <w:rFonts w:ascii="Arial" w:eastAsia="Arial" w:hAnsi="Arial" w:cs="MEPS Bookman WTS"/>
        </w:rPr>
        <w:t xml:space="preserve">. </w:t>
      </w:r>
      <w:r w:rsidRPr="005E0270">
        <w:rPr>
          <w:rFonts w:ascii="Arial" w:eastAsia="Arial" w:hAnsi="Arial" w:cs="Arial"/>
          <w:b/>
        </w:rPr>
        <w:t>28:34</w:t>
      </w:r>
      <w:r w:rsidR="00983D22" w:rsidRPr="005E0270">
        <w:rPr>
          <w:rFonts w:ascii="Arial" w:eastAsia="Arial" w:hAnsi="Arial" w:cs="Arial"/>
          <w:b/>
        </w:rPr>
        <w:t xml:space="preserve"> </w:t>
      </w:r>
      <w:r w:rsidRPr="005E0270">
        <w:rPr>
          <w:rFonts w:ascii="Arial" w:eastAsia="Arial" w:hAnsi="Arial" w:cs="MEPS Bookman WTS"/>
        </w:rPr>
        <w:t>U tiġġennen b</w:t>
      </w:r>
      <w:r w:rsidR="009626C8" w:rsidRPr="005E0270">
        <w:rPr>
          <w:rFonts w:ascii="Arial" w:eastAsia="Arial" w:hAnsi="Arial" w:cs="MEPS Bookman WTS"/>
        </w:rPr>
        <w:t xml:space="preserve">’dak </w:t>
      </w:r>
      <w:r w:rsidRPr="005E0270">
        <w:rPr>
          <w:rFonts w:ascii="Arial" w:eastAsia="Arial" w:hAnsi="Arial" w:cs="MEPS Bookman WTS"/>
        </w:rPr>
        <w:t>li tara b’għajnejk.</w:t>
      </w:r>
    </w:p>
    <w:p w14:paraId="1A86B77F" w14:textId="77777777" w:rsidR="00C62663" w:rsidRPr="005E0270" w:rsidRDefault="00C62663" w:rsidP="00C62663">
      <w:pPr>
        <w:rPr>
          <w:rFonts w:ascii="Arial" w:eastAsia="Arial" w:hAnsi="Arial" w:cs="MEPS Bookman WTS"/>
        </w:rPr>
      </w:pPr>
      <w:r w:rsidRPr="005E0270">
        <w:rPr>
          <w:rFonts w:ascii="Arial" w:eastAsia="Arial" w:hAnsi="Arial" w:cs="Arial"/>
          <w:b/>
        </w:rPr>
        <w:t>28:35</w:t>
      </w:r>
      <w:r w:rsidR="00983D22" w:rsidRPr="005E0270">
        <w:rPr>
          <w:rFonts w:ascii="Arial" w:eastAsia="Arial" w:hAnsi="Arial" w:cs="Arial"/>
          <w:b/>
        </w:rPr>
        <w:t xml:space="preserve"> </w:t>
      </w:r>
      <w:r w:rsidRPr="005E0270">
        <w:rPr>
          <w:rFonts w:ascii="Arial" w:eastAsia="Arial" w:hAnsi="Arial" w:cs="MEPS Bookman WTS"/>
        </w:rPr>
        <w:t>“Ġeħova se j</w:t>
      </w:r>
      <w:r w:rsidR="00674277" w:rsidRPr="005E0270">
        <w:rPr>
          <w:rFonts w:ascii="Arial" w:eastAsia="Arial" w:hAnsi="Arial" w:cs="MEPS Bookman WTS"/>
        </w:rPr>
        <w:t>ġib fuqek</w:t>
      </w:r>
      <w:r w:rsidRPr="005E0270">
        <w:rPr>
          <w:rFonts w:ascii="Arial" w:eastAsia="Arial" w:hAnsi="Arial" w:cs="MEPS Bookman WTS"/>
        </w:rPr>
        <w:t xml:space="preserve"> </w:t>
      </w:r>
      <w:r w:rsidR="00674277" w:rsidRPr="005E0270">
        <w:rPr>
          <w:rFonts w:ascii="Arial" w:eastAsia="Arial" w:hAnsi="Arial" w:cs="MEPS Bookman WTS"/>
        </w:rPr>
        <w:t>i</w:t>
      </w:r>
      <w:r w:rsidRPr="005E0270">
        <w:rPr>
          <w:rFonts w:ascii="Arial" w:eastAsia="Arial" w:hAnsi="Arial" w:cs="MEPS Bookman WTS"/>
        </w:rPr>
        <w:t xml:space="preserve">msiemer </w:t>
      </w:r>
      <w:r w:rsidR="00674277" w:rsidRPr="005E0270">
        <w:rPr>
          <w:rFonts w:ascii="Arial" w:eastAsia="Arial" w:hAnsi="Arial" w:cs="MEPS Bookman WTS"/>
        </w:rPr>
        <w:t>taʼ wġigħ u li ma j</w:t>
      </w:r>
      <w:r w:rsidRPr="005E0270">
        <w:rPr>
          <w:rFonts w:ascii="Arial" w:eastAsia="Arial" w:hAnsi="Arial" w:cs="MEPS Bookman WTS"/>
        </w:rPr>
        <w:t>f</w:t>
      </w:r>
      <w:r w:rsidR="00674277" w:rsidRPr="005E0270">
        <w:rPr>
          <w:rFonts w:ascii="Arial" w:eastAsia="Arial" w:hAnsi="Arial" w:cs="MEPS Bookman WTS"/>
        </w:rPr>
        <w:t>i</w:t>
      </w:r>
      <w:r w:rsidRPr="005E0270">
        <w:rPr>
          <w:rFonts w:ascii="Arial" w:eastAsia="Arial" w:hAnsi="Arial" w:cs="MEPS Bookman WTS"/>
        </w:rPr>
        <w:t>q</w:t>
      </w:r>
      <w:r w:rsidR="00674277" w:rsidRPr="005E0270">
        <w:rPr>
          <w:rFonts w:ascii="Arial" w:eastAsia="Arial" w:hAnsi="Arial" w:cs="MEPS Bookman WTS"/>
        </w:rPr>
        <w:t>ux</w:t>
      </w:r>
      <w:r w:rsidRPr="005E0270">
        <w:rPr>
          <w:rFonts w:ascii="Arial" w:eastAsia="Arial" w:hAnsi="Arial" w:cs="MEPS Bookman WTS"/>
        </w:rPr>
        <w:t xml:space="preserve"> fuq irkopptejk u </w:t>
      </w:r>
      <w:r w:rsidR="00674277" w:rsidRPr="005E0270">
        <w:rPr>
          <w:rFonts w:ascii="Arial" w:eastAsia="Arial" w:hAnsi="Arial" w:cs="MEPS Bookman WTS"/>
        </w:rPr>
        <w:t>saqajk</w:t>
      </w:r>
      <w:r w:rsidRPr="005E0270">
        <w:rPr>
          <w:rFonts w:ascii="Arial" w:eastAsia="Arial" w:hAnsi="Arial" w:cs="MEPS Bookman WTS"/>
        </w:rPr>
        <w:t>, mi</w:t>
      </w:r>
      <w:r w:rsidR="00674277" w:rsidRPr="005E0270">
        <w:rPr>
          <w:rFonts w:ascii="Arial" w:eastAsia="Arial" w:hAnsi="Arial" w:cs="MEPS Bookman WTS"/>
        </w:rPr>
        <w:t>ll-</w:t>
      </w:r>
      <w:r w:rsidRPr="005E0270">
        <w:rPr>
          <w:rFonts w:ascii="Arial" w:eastAsia="Arial" w:hAnsi="Arial" w:cs="MEPS Bookman WTS"/>
        </w:rPr>
        <w:t xml:space="preserve">qiegħ </w:t>
      </w:r>
      <w:r w:rsidR="00674277" w:rsidRPr="005E0270">
        <w:rPr>
          <w:rFonts w:ascii="Arial" w:eastAsia="Arial" w:hAnsi="Arial" w:cs="MEPS Bookman WTS"/>
        </w:rPr>
        <w:t xml:space="preserve">taʼ </w:t>
      </w:r>
      <w:r w:rsidRPr="005E0270">
        <w:rPr>
          <w:rFonts w:ascii="Arial" w:eastAsia="Arial" w:hAnsi="Arial" w:cs="MEPS Bookman WTS"/>
        </w:rPr>
        <w:t>sieqek sal</w:t>
      </w:r>
      <w:r w:rsidR="00983D22" w:rsidRPr="005E0270">
        <w:rPr>
          <w:rFonts w:ascii="Arial" w:eastAsia="Arial" w:hAnsi="Arial" w:cs="MEPS Bookman WTS"/>
        </w:rPr>
        <w:t>-</w:t>
      </w:r>
      <w:r w:rsidRPr="005E0270">
        <w:rPr>
          <w:rFonts w:ascii="Arial" w:eastAsia="Arial" w:hAnsi="Arial" w:cs="MEPS Bookman WTS"/>
        </w:rPr>
        <w:t xml:space="preserve">qorriegħa taʼ rasek. </w:t>
      </w:r>
      <w:r w:rsidRPr="005E0270">
        <w:rPr>
          <w:rFonts w:ascii="Arial" w:eastAsia="Arial" w:hAnsi="Arial" w:cs="Arial"/>
          <w:b/>
        </w:rPr>
        <w:t>28:36</w:t>
      </w:r>
      <w:r w:rsidR="00983D22" w:rsidRPr="005E0270">
        <w:rPr>
          <w:rFonts w:ascii="Arial" w:eastAsia="Arial" w:hAnsi="Arial" w:cs="Arial"/>
          <w:b/>
        </w:rPr>
        <w:t xml:space="preserve"> </w:t>
      </w:r>
      <w:r w:rsidRPr="005E0270">
        <w:rPr>
          <w:rFonts w:ascii="Arial" w:eastAsia="Arial" w:hAnsi="Arial" w:cs="MEPS Bookman WTS"/>
        </w:rPr>
        <w:t>Ġeħova se j</w:t>
      </w:r>
      <w:r w:rsidR="00022BAD" w:rsidRPr="005E0270">
        <w:rPr>
          <w:rFonts w:ascii="Arial" w:eastAsia="Arial" w:hAnsi="Arial" w:cs="MEPS Bookman WTS"/>
        </w:rPr>
        <w:t>ieħu</w:t>
      </w:r>
      <w:r w:rsidRPr="005E0270">
        <w:rPr>
          <w:rFonts w:ascii="Arial" w:eastAsia="Arial" w:hAnsi="Arial" w:cs="MEPS Bookman WTS"/>
        </w:rPr>
        <w:t xml:space="preserve"> lilek u lis</w:t>
      </w:r>
      <w:r w:rsidR="00983D22" w:rsidRPr="005E0270">
        <w:rPr>
          <w:rFonts w:ascii="Arial" w:eastAsia="Arial" w:hAnsi="Arial" w:cs="MEPS Bookman WTS"/>
        </w:rPr>
        <w:t>-</w:t>
      </w:r>
      <w:r w:rsidRPr="005E0270">
        <w:rPr>
          <w:rFonts w:ascii="Arial" w:eastAsia="Arial" w:hAnsi="Arial" w:cs="MEPS Bookman WTS"/>
        </w:rPr>
        <w:t xml:space="preserve">sultan </w:t>
      </w:r>
      <w:r w:rsidR="000A0319" w:rsidRPr="005E0270">
        <w:rPr>
          <w:rFonts w:ascii="Arial" w:eastAsia="Arial" w:hAnsi="Arial" w:cs="MEPS Bookman WTS"/>
        </w:rPr>
        <w:t>li q</w:t>
      </w:r>
      <w:r w:rsidRPr="005E0270">
        <w:rPr>
          <w:rFonts w:ascii="Arial" w:eastAsia="Arial" w:hAnsi="Arial" w:cs="MEPS Bookman WTS"/>
        </w:rPr>
        <w:t>egħed</w:t>
      </w:r>
      <w:r w:rsidR="000A0319" w:rsidRPr="005E0270">
        <w:rPr>
          <w:rFonts w:ascii="Arial" w:eastAsia="Arial" w:hAnsi="Arial" w:cs="MEPS Bookman WTS"/>
        </w:rPr>
        <w:t>t</w:t>
      </w:r>
      <w:r w:rsidRPr="005E0270">
        <w:rPr>
          <w:rFonts w:ascii="Arial" w:eastAsia="Arial" w:hAnsi="Arial" w:cs="MEPS Bookman WTS"/>
        </w:rPr>
        <w:t xml:space="preserve"> fuqek għand ġens li </w:t>
      </w:r>
      <w:r w:rsidR="00E62638" w:rsidRPr="005E0270">
        <w:rPr>
          <w:rFonts w:ascii="Arial" w:eastAsia="Arial" w:hAnsi="Arial" w:cs="MEPS Bookman WTS"/>
        </w:rPr>
        <w:t xml:space="preserve">la int u lanqas missirijietek </w:t>
      </w:r>
      <w:r w:rsidRPr="005E0270">
        <w:rPr>
          <w:rFonts w:ascii="Arial" w:eastAsia="Arial" w:hAnsi="Arial" w:cs="MEPS Bookman WTS"/>
        </w:rPr>
        <w:t>ma tafu,</w:t>
      </w:r>
      <w:r w:rsidR="00DF3717" w:rsidRPr="005E0270">
        <w:rPr>
          <w:rFonts w:ascii="Arial" w:eastAsia="Arial" w:hAnsi="Arial" w:cs="MEPS Bookman WTS"/>
        </w:rPr>
        <w:t xml:space="preserve"> </w:t>
      </w:r>
      <w:r w:rsidRPr="005E0270">
        <w:rPr>
          <w:rFonts w:ascii="Arial" w:eastAsia="Arial" w:hAnsi="Arial" w:cs="MEPS Bookman WTS"/>
        </w:rPr>
        <w:t>u hemmhekk taqdi allat oħrajn,</w:t>
      </w:r>
      <w:r w:rsidR="00A4378B" w:rsidRPr="005E0270">
        <w:rPr>
          <w:rFonts w:ascii="Arial" w:eastAsia="Arial" w:hAnsi="Arial" w:cs="MEPS Bookman WTS"/>
        </w:rPr>
        <w:t xml:space="preserve"> allat</w:t>
      </w:r>
      <w:r w:rsidRPr="005E0270">
        <w:rPr>
          <w:rFonts w:ascii="Arial" w:eastAsia="Arial" w:hAnsi="Arial" w:cs="MEPS Bookman WTS"/>
        </w:rPr>
        <w:t xml:space="preserve"> </w:t>
      </w:r>
      <w:r w:rsidR="00841D0B" w:rsidRPr="005E0270">
        <w:rPr>
          <w:rFonts w:ascii="Arial" w:eastAsia="Arial" w:hAnsi="Arial" w:cs="MEPS Bookman WTS"/>
        </w:rPr>
        <w:t>tal</w:t>
      </w:r>
      <w:r w:rsidR="00983D22" w:rsidRPr="005E0270">
        <w:rPr>
          <w:rFonts w:ascii="Arial" w:eastAsia="Arial" w:hAnsi="Arial" w:cs="MEPS Bookman WTS"/>
        </w:rPr>
        <w:t>-</w:t>
      </w:r>
      <w:r w:rsidRPr="005E0270">
        <w:rPr>
          <w:rFonts w:ascii="Arial" w:eastAsia="Arial" w:hAnsi="Arial" w:cs="MEPS Bookman WTS"/>
        </w:rPr>
        <w:t>injam u tal</w:t>
      </w:r>
      <w:r w:rsidR="00983D22" w:rsidRPr="005E0270">
        <w:rPr>
          <w:rFonts w:ascii="Arial" w:eastAsia="Arial" w:hAnsi="Arial" w:cs="MEPS Bookman WTS"/>
        </w:rPr>
        <w:t>-</w:t>
      </w:r>
      <w:r w:rsidRPr="005E0270">
        <w:rPr>
          <w:rFonts w:ascii="Arial" w:eastAsia="Arial" w:hAnsi="Arial" w:cs="MEPS Bookman WTS"/>
        </w:rPr>
        <w:t xml:space="preserve">ġebel. </w:t>
      </w:r>
      <w:r w:rsidRPr="005E0270">
        <w:rPr>
          <w:rFonts w:ascii="Arial" w:eastAsia="Arial" w:hAnsi="Arial" w:cs="Arial"/>
          <w:b/>
        </w:rPr>
        <w:t>28:37</w:t>
      </w:r>
      <w:r w:rsidR="00983D22" w:rsidRPr="005E0270">
        <w:rPr>
          <w:rFonts w:ascii="Arial" w:eastAsia="Arial" w:hAnsi="Arial" w:cs="Arial"/>
          <w:b/>
        </w:rPr>
        <w:t xml:space="preserve"> </w:t>
      </w:r>
      <w:r w:rsidRPr="005E0270">
        <w:rPr>
          <w:rFonts w:ascii="Arial" w:eastAsia="Arial" w:hAnsi="Arial" w:cs="MEPS Bookman WTS"/>
        </w:rPr>
        <w:t>U ssir oġġett ta</w:t>
      </w:r>
      <w:r w:rsidR="00545170" w:rsidRPr="005E0270">
        <w:rPr>
          <w:rFonts w:ascii="Arial" w:eastAsia="Arial" w:hAnsi="Arial" w:cs="MEPS Bookman WTS"/>
        </w:rPr>
        <w:t xml:space="preserve">ʼ </w:t>
      </w:r>
      <w:r w:rsidR="001B19A3" w:rsidRPr="005E0270">
        <w:rPr>
          <w:rFonts w:ascii="Arial" w:eastAsia="Arial" w:hAnsi="Arial" w:cs="MEPS Bookman WTS"/>
        </w:rPr>
        <w:t>twerwir</w:t>
      </w:r>
      <w:r w:rsidRPr="005E0270">
        <w:rPr>
          <w:rFonts w:ascii="Arial" w:eastAsia="Arial" w:hAnsi="Arial" w:cs="MEPS Bookman WTS"/>
        </w:rPr>
        <w:t xml:space="preserve"> u </w:t>
      </w:r>
      <w:r w:rsidR="004654B7" w:rsidRPr="005E0270">
        <w:rPr>
          <w:rFonts w:ascii="Arial" w:eastAsia="Arial" w:hAnsi="Arial" w:cs="MEPS Bookman WTS"/>
        </w:rPr>
        <w:t>ta</w:t>
      </w:r>
      <w:r w:rsidR="00545170" w:rsidRPr="005E0270">
        <w:rPr>
          <w:rFonts w:ascii="Arial" w:eastAsia="Arial" w:hAnsi="Arial" w:cs="MEPS Bookman WTS"/>
        </w:rPr>
        <w:t xml:space="preserve">ʼ </w:t>
      </w:r>
      <w:r w:rsidRPr="005E0270">
        <w:rPr>
          <w:rFonts w:ascii="Arial" w:eastAsia="Arial" w:hAnsi="Arial" w:cs="MEPS Bookman WTS"/>
        </w:rPr>
        <w:t>t</w:t>
      </w:r>
      <w:r w:rsidR="004654B7" w:rsidRPr="005E0270">
        <w:rPr>
          <w:rFonts w:ascii="Arial" w:eastAsia="Arial" w:hAnsi="Arial" w:cs="MEPS Bookman WTS"/>
        </w:rPr>
        <w:t>maqdir</w:t>
      </w:r>
      <w:r w:rsidR="00D0320B" w:rsidRPr="005E0270">
        <w:rPr>
          <w:rFonts w:ascii="Arial" w:eastAsia="Arial" w:hAnsi="Arial" w:cs="MEPS Bookman WTS"/>
        </w:rPr>
        <w:t>,</w:t>
      </w:r>
      <w:commentRangeStart w:id="13"/>
      <w:r w:rsidR="00622EE0" w:rsidRPr="005E0270">
        <w:rPr>
          <w:rFonts w:ascii="MEPS Bookman WTS" w:eastAsia="Arial" w:hAnsi="MEPS Bookman WTS" w:cs="MEPS Bookman WTS"/>
        </w:rPr>
        <w:t></w:t>
      </w:r>
      <w:commentRangeEnd w:id="13"/>
      <w:r w:rsidR="00AD049A">
        <w:rPr>
          <w:rStyle w:val="CommentReference"/>
        </w:rPr>
        <w:commentReference w:id="13"/>
      </w:r>
      <w:r w:rsidR="00545170" w:rsidRPr="005E0270">
        <w:rPr>
          <w:rFonts w:ascii="Arial" w:eastAsia="Arial" w:hAnsi="Arial" w:cs="MEPS Bookman WTS"/>
        </w:rPr>
        <w:t xml:space="preserve"> u tiġi mwaqqaʼ għaċ-ċajt </w:t>
      </w:r>
      <w:r w:rsidRPr="005E0270">
        <w:rPr>
          <w:rFonts w:ascii="Arial" w:eastAsia="Arial" w:hAnsi="Arial" w:cs="MEPS Bookman WTS"/>
        </w:rPr>
        <w:t>fost il</w:t>
      </w:r>
      <w:r w:rsidR="00983D22" w:rsidRPr="005E0270">
        <w:rPr>
          <w:rFonts w:ascii="Arial" w:eastAsia="Arial" w:hAnsi="Arial" w:cs="MEPS Bookman WTS"/>
        </w:rPr>
        <w:t>-</w:t>
      </w:r>
      <w:r w:rsidRPr="005E0270">
        <w:rPr>
          <w:rFonts w:ascii="Arial" w:eastAsia="Arial" w:hAnsi="Arial" w:cs="MEPS Bookman WTS"/>
        </w:rPr>
        <w:t>popli kollha li Ġeħova jieħdok għandhom.</w:t>
      </w:r>
    </w:p>
    <w:p w14:paraId="3D3A3903" w14:textId="77777777" w:rsidR="00C62663" w:rsidRPr="00960670" w:rsidRDefault="00C62663" w:rsidP="00C62663">
      <w:pPr>
        <w:rPr>
          <w:rFonts w:ascii="Arial" w:eastAsia="Arial" w:hAnsi="Arial" w:cs="MEPS Bookman WTS"/>
        </w:rPr>
      </w:pPr>
      <w:r w:rsidRPr="005E0270">
        <w:rPr>
          <w:rFonts w:ascii="Arial" w:eastAsia="Arial" w:hAnsi="Arial" w:cs="Arial"/>
          <w:b/>
        </w:rPr>
        <w:t>28:38</w:t>
      </w:r>
      <w:r w:rsidR="00983D22" w:rsidRPr="005E0270">
        <w:rPr>
          <w:rFonts w:ascii="Arial" w:eastAsia="Arial" w:hAnsi="Arial" w:cs="Arial"/>
          <w:b/>
        </w:rPr>
        <w:t xml:space="preserve"> </w:t>
      </w:r>
      <w:r w:rsidRPr="005E0270">
        <w:rPr>
          <w:rFonts w:ascii="Arial" w:eastAsia="Arial" w:hAnsi="Arial" w:cs="MEPS Bookman WTS"/>
        </w:rPr>
        <w:t>“Int t</w:t>
      </w:r>
      <w:r w:rsidR="00061FFA" w:rsidRPr="005E0270">
        <w:rPr>
          <w:rFonts w:ascii="Arial" w:eastAsia="Arial" w:hAnsi="Arial" w:cs="MEPS Bookman WTS"/>
        </w:rPr>
        <w:t>iżra</w:t>
      </w:r>
      <w:r w:rsidR="0068072C" w:rsidRPr="005E0270">
        <w:rPr>
          <w:rFonts w:ascii="Arial" w:eastAsia="Arial" w:hAnsi="Arial" w:cs="MEPS Bookman WTS"/>
        </w:rPr>
        <w:t>ʼ</w:t>
      </w:r>
      <w:r w:rsidRPr="005E0270">
        <w:rPr>
          <w:rFonts w:ascii="Arial" w:eastAsia="Arial" w:hAnsi="Arial" w:cs="MEPS Bookman WTS"/>
        </w:rPr>
        <w:t xml:space="preserve"> ħafna żerriegħa </w:t>
      </w:r>
      <w:r w:rsidR="0068072C" w:rsidRPr="005E0270">
        <w:rPr>
          <w:rFonts w:ascii="Arial" w:eastAsia="Arial" w:hAnsi="Arial" w:cs="MEPS Bookman WTS"/>
        </w:rPr>
        <w:t>f</w:t>
      </w:r>
      <w:r w:rsidRPr="005E0270">
        <w:rPr>
          <w:rFonts w:ascii="Arial" w:eastAsia="Arial" w:hAnsi="Arial" w:cs="MEPS Bookman WTS"/>
        </w:rPr>
        <w:t>l</w:t>
      </w:r>
      <w:r w:rsidR="00983D22" w:rsidRPr="005E0270">
        <w:rPr>
          <w:rFonts w:ascii="Arial" w:eastAsia="Arial" w:hAnsi="Arial" w:cs="MEPS Bookman WTS"/>
        </w:rPr>
        <w:t>-</w:t>
      </w:r>
      <w:r w:rsidRPr="005E0270">
        <w:rPr>
          <w:rFonts w:ascii="Arial" w:eastAsia="Arial" w:hAnsi="Arial" w:cs="MEPS Bookman WTS"/>
        </w:rPr>
        <w:t>għalqa, imma ftit tiġbor, għax jibilgħuha l</w:t>
      </w:r>
      <w:r w:rsidR="00983D22" w:rsidRPr="005E0270">
        <w:rPr>
          <w:rFonts w:ascii="Arial" w:eastAsia="Arial" w:hAnsi="Arial" w:cs="MEPS Bookman WTS"/>
        </w:rPr>
        <w:t>-</w:t>
      </w:r>
      <w:r w:rsidRPr="005E0270">
        <w:rPr>
          <w:rFonts w:ascii="Arial" w:eastAsia="Arial" w:hAnsi="Arial" w:cs="MEPS Bookman WTS"/>
        </w:rPr>
        <w:t xml:space="preserve">ġurati. </w:t>
      </w:r>
      <w:r w:rsidRPr="00960670">
        <w:rPr>
          <w:rFonts w:ascii="Arial" w:eastAsia="Arial" w:hAnsi="Arial" w:cs="Arial"/>
          <w:b/>
        </w:rPr>
        <w:t>28:39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Pr="00960670">
        <w:rPr>
          <w:rFonts w:ascii="Arial" w:eastAsia="Arial" w:hAnsi="Arial" w:cs="MEPS Bookman WTS"/>
        </w:rPr>
        <w:t>Tħawwel għelieqi bid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dwieli u tikkultivahom, imma ma tixrobx inbid u ma tiġbor xejn, għax jikolhom id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dud. </w:t>
      </w:r>
      <w:r w:rsidRPr="00960670">
        <w:rPr>
          <w:rFonts w:ascii="Arial" w:eastAsia="Arial" w:hAnsi="Arial" w:cs="Arial"/>
          <w:b/>
        </w:rPr>
        <w:t>28:40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Pr="00960670">
        <w:rPr>
          <w:rFonts w:ascii="Arial" w:eastAsia="Arial" w:hAnsi="Arial" w:cs="MEPS Bookman WTS"/>
        </w:rPr>
        <w:t>Ikollok is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siġar taż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żebbuġ fit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territorju kollu tiegħek, imma ma jkollokx żejt biex tindilek bih, għax iż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żebbuġ tiegħek jaqaʼ. </w:t>
      </w:r>
      <w:r w:rsidRPr="00960670">
        <w:rPr>
          <w:rFonts w:ascii="Arial" w:eastAsia="Arial" w:hAnsi="Arial" w:cs="Arial"/>
          <w:b/>
        </w:rPr>
        <w:t>28:41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="009162F1" w:rsidRPr="00960670">
        <w:rPr>
          <w:rFonts w:eastAsia="Arial"/>
        </w:rPr>
        <w:t xml:space="preserve">Ikollok </w:t>
      </w:r>
      <w:r w:rsidRPr="00960670">
        <w:rPr>
          <w:rFonts w:ascii="Arial" w:eastAsia="Arial" w:hAnsi="Arial" w:cs="MEPS Bookman WTS"/>
        </w:rPr>
        <w:t>subien u bniet, imma ma jibqgħux tiegħek, għax i</w:t>
      </w:r>
      <w:r w:rsidR="004F4BA1" w:rsidRPr="00960670">
        <w:rPr>
          <w:rFonts w:ascii="Arial" w:eastAsia="Arial" w:hAnsi="Arial" w:cs="MEPS Bookman WTS"/>
        </w:rPr>
        <w:t>siru lsiera</w:t>
      </w:r>
      <w:r w:rsidRPr="00960670">
        <w:rPr>
          <w:rFonts w:ascii="Arial" w:eastAsia="Arial" w:hAnsi="Arial" w:cs="MEPS Bookman WTS"/>
        </w:rPr>
        <w:t xml:space="preserve">. </w:t>
      </w:r>
      <w:r w:rsidRPr="00960670">
        <w:rPr>
          <w:rFonts w:ascii="Arial" w:eastAsia="Arial" w:hAnsi="Arial" w:cs="Arial"/>
          <w:b/>
        </w:rPr>
        <w:t>28:42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Pr="00960670">
        <w:rPr>
          <w:rFonts w:ascii="Arial" w:eastAsia="Arial" w:hAnsi="Arial" w:cs="MEPS Bookman WTS"/>
        </w:rPr>
        <w:t>Is-siġar kollha tiegħek u 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prodott tal</w:t>
      </w:r>
      <w:r w:rsidR="00983D22" w:rsidRPr="00960670">
        <w:rPr>
          <w:rFonts w:ascii="Arial" w:eastAsia="Arial" w:hAnsi="Arial" w:cs="MEPS Bookman WTS"/>
        </w:rPr>
        <w:t>-</w:t>
      </w:r>
      <w:r w:rsidR="00301E15" w:rsidRPr="00960670">
        <w:rPr>
          <w:rFonts w:ascii="Arial" w:eastAsia="Arial" w:hAnsi="Arial" w:cs="MEPS Bookman WTS"/>
        </w:rPr>
        <w:t>art</w:t>
      </w:r>
      <w:r w:rsidRPr="00960670">
        <w:rPr>
          <w:rFonts w:ascii="Arial" w:eastAsia="Arial" w:hAnsi="Arial" w:cs="MEPS Bookman WTS"/>
        </w:rPr>
        <w:t xml:space="preserve"> tiegħek jinqerdu mi</w:t>
      </w:r>
      <w:r w:rsidR="005B56E7" w:rsidRPr="00960670">
        <w:rPr>
          <w:rFonts w:ascii="Arial" w:eastAsia="Arial" w:hAnsi="Arial" w:cs="MEPS Bookman WTS"/>
        </w:rPr>
        <w:t xml:space="preserve">nn </w:t>
      </w:r>
      <w:r w:rsidR="00301E15" w:rsidRPr="00960670">
        <w:rPr>
          <w:rFonts w:ascii="Arial" w:eastAsia="Arial" w:hAnsi="Arial" w:cs="MEPS Bookman WTS"/>
        </w:rPr>
        <w:t>qtajjaʼ t</w:t>
      </w:r>
      <w:r w:rsidR="00A20E6C" w:rsidRPr="00960670">
        <w:rPr>
          <w:rFonts w:ascii="Arial" w:eastAsia="Arial" w:hAnsi="Arial" w:cs="MEPS Bookman WTS"/>
        </w:rPr>
        <w:t xml:space="preserve">aʼ </w:t>
      </w:r>
      <w:r w:rsidRPr="00960670">
        <w:rPr>
          <w:rFonts w:ascii="Arial" w:eastAsia="Arial" w:hAnsi="Arial" w:cs="MEPS Bookman WTS"/>
        </w:rPr>
        <w:t>insetti.</w:t>
      </w:r>
      <w:commentRangeStart w:id="14"/>
      <w:r w:rsidR="00A112A2" w:rsidRPr="00960670">
        <w:rPr>
          <w:rFonts w:ascii="MEPS Bookman WTS" w:eastAsia="Arial" w:hAnsi="MEPS Bookman WTS" w:cs="MEPS Bookman WTS"/>
        </w:rPr>
        <w:t></w:t>
      </w:r>
      <w:commentRangeEnd w:id="14"/>
      <w:r w:rsidR="00F62D5D">
        <w:rPr>
          <w:rStyle w:val="CommentReference"/>
        </w:rPr>
        <w:commentReference w:id="14"/>
      </w:r>
      <w:r w:rsidRPr="00960670">
        <w:rPr>
          <w:rFonts w:ascii="Arial" w:eastAsia="Arial" w:hAnsi="Arial" w:cs="MEPS Bookman WTS"/>
        </w:rPr>
        <w:t xml:space="preserve"> </w:t>
      </w:r>
      <w:r w:rsidRPr="00960670">
        <w:rPr>
          <w:rFonts w:ascii="Arial" w:eastAsia="Arial" w:hAnsi="Arial" w:cs="Arial"/>
          <w:b/>
        </w:rPr>
        <w:t>28:43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Pr="00960670">
        <w:rPr>
          <w:rFonts w:ascii="Arial" w:eastAsia="Arial" w:hAnsi="Arial" w:cs="MEPS Bookman WTS"/>
        </w:rPr>
        <w:t>Ir-resident barrani li qiegħed f’nofsok jibqaʼ jogħla iktar u iktar ’il fuq minnek, waqt li int</w:t>
      </w:r>
      <w:r w:rsidR="002B0E5C" w:rsidRPr="00960670">
        <w:rPr>
          <w:rFonts w:ascii="Arial" w:eastAsia="Arial" w:hAnsi="Arial" w:cs="MEPS Bookman WTS"/>
        </w:rPr>
        <w:t xml:space="preserve"> </w:t>
      </w:r>
      <w:r w:rsidRPr="00960670">
        <w:rPr>
          <w:rFonts w:ascii="Arial" w:eastAsia="Arial" w:hAnsi="Arial" w:cs="MEPS Bookman WTS"/>
        </w:rPr>
        <w:t xml:space="preserve">tibqaʼ nieżel iktar u iktar ’l isfel. </w:t>
      </w:r>
      <w:r w:rsidRPr="00960670">
        <w:rPr>
          <w:rFonts w:ascii="Arial" w:eastAsia="Arial" w:hAnsi="Arial" w:cs="Arial"/>
          <w:b/>
        </w:rPr>
        <w:t>28:44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="0053155A" w:rsidRPr="00960670">
        <w:rPr>
          <w:rFonts w:ascii="Arial" w:eastAsia="Arial" w:hAnsi="Arial" w:cs="MEPS Bookman WTS"/>
        </w:rPr>
        <w:t xml:space="preserve">Hu </w:t>
      </w:r>
      <w:r w:rsidRPr="00960670">
        <w:rPr>
          <w:rFonts w:ascii="Arial" w:eastAsia="Arial" w:hAnsi="Arial" w:cs="MEPS Bookman WTS"/>
        </w:rPr>
        <w:t xml:space="preserve">jsellfek, </w:t>
      </w:r>
      <w:r w:rsidR="0053155A" w:rsidRPr="00960670">
        <w:rPr>
          <w:rFonts w:ascii="Arial" w:eastAsia="Arial" w:hAnsi="Arial" w:cs="MEPS Bookman WTS"/>
        </w:rPr>
        <w:t xml:space="preserve">imma </w:t>
      </w:r>
      <w:r w:rsidRPr="00960670">
        <w:rPr>
          <w:rFonts w:ascii="Arial" w:eastAsia="Arial" w:hAnsi="Arial" w:cs="MEPS Bookman WTS"/>
        </w:rPr>
        <w:t>int</w:t>
      </w:r>
      <w:r w:rsidR="0053155A" w:rsidRPr="00960670">
        <w:rPr>
          <w:rFonts w:ascii="Arial" w:eastAsia="Arial" w:hAnsi="Arial" w:cs="MEPS Bookman WTS"/>
        </w:rPr>
        <w:t xml:space="preserve"> </w:t>
      </w:r>
      <w:r w:rsidRPr="00960670">
        <w:rPr>
          <w:rFonts w:ascii="Arial" w:eastAsia="Arial" w:hAnsi="Arial" w:cs="MEPS Bookman WTS"/>
        </w:rPr>
        <w:t>ma ssellfux. Hu j</w:t>
      </w:r>
      <w:r w:rsidR="00EE21EE" w:rsidRPr="00960670">
        <w:rPr>
          <w:rFonts w:ascii="Arial" w:eastAsia="Arial" w:hAnsi="Arial" w:cs="MEPS Bookman WTS"/>
        </w:rPr>
        <w:t xml:space="preserve">kun fuq </w:t>
      </w:r>
      <w:commentRangeStart w:id="15"/>
      <w:r w:rsidR="00EE21EE" w:rsidRPr="00960670">
        <w:rPr>
          <w:rFonts w:ascii="Arial" w:eastAsia="Arial" w:hAnsi="Arial" w:cs="MEPS Bookman WTS"/>
        </w:rPr>
        <w:t>quddiem</w:t>
      </w:r>
      <w:commentRangeEnd w:id="15"/>
      <w:r w:rsidR="00070019" w:rsidRPr="00960670">
        <w:rPr>
          <w:rStyle w:val="CommentReference"/>
        </w:rPr>
        <w:commentReference w:id="15"/>
      </w:r>
      <w:r w:rsidRPr="00960670">
        <w:rPr>
          <w:rFonts w:ascii="Arial" w:eastAsia="Arial" w:hAnsi="Arial" w:cs="MEPS Bookman WTS"/>
        </w:rPr>
        <w:t>, waqt li int</w:t>
      </w:r>
      <w:r w:rsidR="00EE21EE" w:rsidRPr="00960670">
        <w:rPr>
          <w:rFonts w:ascii="Arial" w:eastAsia="Arial" w:hAnsi="Arial" w:cs="MEPS Bookman WTS"/>
        </w:rPr>
        <w:t xml:space="preserve"> tkun fuq wara</w:t>
      </w:r>
      <w:r w:rsidRPr="00960670">
        <w:rPr>
          <w:rFonts w:ascii="Arial" w:eastAsia="Arial" w:hAnsi="Arial" w:cs="MEPS Bookman WTS"/>
        </w:rPr>
        <w:t>.</w:t>
      </w:r>
      <w:r w:rsidR="00363EBA" w:rsidRPr="00960670">
        <w:rPr>
          <w:rFonts w:ascii="MEPS Bookman WTS" w:eastAsia="Arial" w:hAnsi="MEPS Bookman WTS" w:cs="MEPS Bookman WTS"/>
        </w:rPr>
        <w:t></w:t>
      </w:r>
    </w:p>
    <w:p w14:paraId="7DA9F291" w14:textId="08F7F0FD" w:rsidR="00C62663" w:rsidRPr="00960670" w:rsidRDefault="00C62663" w:rsidP="00C62663">
      <w:pPr>
        <w:rPr>
          <w:rFonts w:ascii="Arial" w:eastAsia="Arial" w:hAnsi="Arial" w:cs="MEPS Bookman WTS"/>
        </w:rPr>
      </w:pPr>
      <w:r w:rsidRPr="00960670">
        <w:rPr>
          <w:rFonts w:ascii="Arial" w:eastAsia="Arial" w:hAnsi="Arial" w:cs="Arial"/>
          <w:b/>
        </w:rPr>
        <w:t>28:45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="00AA555A" w:rsidRPr="00960670">
        <w:rPr>
          <w:rFonts w:ascii="Arial" w:eastAsia="Arial" w:hAnsi="Arial" w:cs="MEPS Bookman WTS"/>
        </w:rPr>
        <w:t xml:space="preserve">“Dawn </w:t>
      </w:r>
      <w:r w:rsidRPr="00960670">
        <w:rPr>
          <w:rFonts w:ascii="Arial" w:eastAsia="Arial" w:hAnsi="Arial" w:cs="MEPS Bookman WTS"/>
        </w:rPr>
        <w:t>is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saħtiet kollha </w:t>
      </w:r>
      <w:r w:rsidR="00AA555A" w:rsidRPr="00960670">
        <w:rPr>
          <w:rFonts w:ascii="Arial" w:eastAsia="Arial" w:hAnsi="Arial" w:cs="MEPS Bookman WTS"/>
        </w:rPr>
        <w:t xml:space="preserve">żgur li </w:t>
      </w:r>
      <w:r w:rsidRPr="00960670">
        <w:rPr>
          <w:rFonts w:ascii="Arial" w:eastAsia="Arial" w:hAnsi="Arial" w:cs="MEPS Bookman WTS"/>
        </w:rPr>
        <w:t>jiġu fuqek u jiġru warajk u jilħquk sakemm ti</w:t>
      </w:r>
      <w:r w:rsidR="00137F60" w:rsidRPr="00960670">
        <w:rPr>
          <w:rFonts w:ascii="Arial" w:eastAsia="Arial" w:hAnsi="Arial" w:cs="MEPS Bookman WTS"/>
        </w:rPr>
        <w:t>ġi</w:t>
      </w:r>
      <w:r w:rsidRPr="00960670">
        <w:rPr>
          <w:rFonts w:ascii="Arial" w:eastAsia="Arial" w:hAnsi="Arial" w:cs="MEPS Bookman WTS"/>
        </w:rPr>
        <w:t xml:space="preserve"> fix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xejn, għaliex ma tkunx smajt minn leħen </w:t>
      </w:r>
      <w:r w:rsidR="00E90C92">
        <w:rPr>
          <w:rFonts w:ascii="Arial" w:eastAsia="Arial" w:hAnsi="Arial" w:cs="MEPS Bookman WTS"/>
        </w:rPr>
        <w:t>Ġeħova l-Alla tiegħek</w:t>
      </w:r>
      <w:r w:rsidRPr="00960670">
        <w:rPr>
          <w:rFonts w:ascii="Arial" w:eastAsia="Arial" w:hAnsi="Arial" w:cs="MEPS Bookman WTS"/>
        </w:rPr>
        <w:t xml:space="preserve"> </w:t>
      </w:r>
      <w:r w:rsidR="00442757" w:rsidRPr="00960670">
        <w:rPr>
          <w:rFonts w:ascii="Arial" w:eastAsia="Arial" w:hAnsi="Arial" w:cs="MEPS Bookman WTS"/>
        </w:rPr>
        <w:t>u m’</w:t>
      </w:r>
      <w:r w:rsidR="0059768F" w:rsidRPr="00960670">
        <w:rPr>
          <w:rFonts w:ascii="Arial" w:eastAsia="Arial" w:hAnsi="Arial" w:cs="MEPS Bookman WTS"/>
        </w:rPr>
        <w:t>obdejt</w:t>
      </w:r>
      <w:r w:rsidR="00442757" w:rsidRPr="00960670">
        <w:rPr>
          <w:rFonts w:ascii="Arial" w:eastAsia="Arial" w:hAnsi="Arial" w:cs="MEPS Bookman WTS"/>
        </w:rPr>
        <w:t>x</w:t>
      </w:r>
      <w:r w:rsidR="0059768F" w:rsidRPr="00960670">
        <w:rPr>
          <w:rFonts w:ascii="Arial" w:eastAsia="Arial" w:hAnsi="Arial" w:cs="MEPS Bookman WTS"/>
        </w:rPr>
        <w:t xml:space="preserve"> </w:t>
      </w:r>
      <w:r w:rsidRPr="00960670">
        <w:rPr>
          <w:rFonts w:ascii="Arial" w:eastAsia="Arial" w:hAnsi="Arial" w:cs="MEPS Bookman WTS"/>
        </w:rPr>
        <w:t>il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kmandamenti u l</w:t>
      </w:r>
      <w:r w:rsidR="00983D22" w:rsidRPr="00960670">
        <w:rPr>
          <w:rFonts w:ascii="Arial" w:eastAsia="Arial" w:hAnsi="Arial" w:cs="MEPS Bookman WTS"/>
        </w:rPr>
        <w:t>-</w:t>
      </w:r>
      <w:r w:rsidR="00442757" w:rsidRPr="00960670">
        <w:rPr>
          <w:rFonts w:ascii="Arial" w:eastAsia="Arial" w:hAnsi="Arial" w:cs="MEPS Bookman WTS"/>
        </w:rPr>
        <w:t xml:space="preserve">liġijiet </w:t>
      </w:r>
      <w:r w:rsidRPr="00960670">
        <w:rPr>
          <w:rFonts w:ascii="Arial" w:eastAsia="Arial" w:hAnsi="Arial" w:cs="MEPS Bookman WTS"/>
        </w:rPr>
        <w:t xml:space="preserve">tiegħu li kkmandak. </w:t>
      </w:r>
      <w:r w:rsidRPr="00960670">
        <w:rPr>
          <w:rFonts w:ascii="Arial" w:eastAsia="Arial" w:hAnsi="Arial" w:cs="Arial"/>
          <w:b/>
        </w:rPr>
        <w:t>28:46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Pr="00960670">
        <w:rPr>
          <w:rFonts w:ascii="Arial" w:eastAsia="Arial" w:hAnsi="Arial" w:cs="MEPS Bookman WTS"/>
        </w:rPr>
        <w:t xml:space="preserve">U jibqgħu fuqek u fuq nislek bħala sinjal u </w:t>
      </w:r>
      <w:r w:rsidR="00910F33" w:rsidRPr="00960670">
        <w:rPr>
          <w:rFonts w:ascii="Arial" w:eastAsia="Arial" w:hAnsi="Arial" w:cs="MEPS Bookman WTS"/>
        </w:rPr>
        <w:t xml:space="preserve">twissija </w:t>
      </w:r>
      <w:commentRangeStart w:id="16"/>
      <w:r w:rsidR="00910F33" w:rsidRPr="00960670">
        <w:rPr>
          <w:rFonts w:ascii="Arial" w:eastAsia="Arial" w:hAnsi="Arial" w:cs="MEPS Bookman WTS"/>
        </w:rPr>
        <w:t>permanenti</w:t>
      </w:r>
      <w:commentRangeEnd w:id="16"/>
      <w:r w:rsidR="007C4D90">
        <w:rPr>
          <w:rStyle w:val="CommentReference"/>
        </w:rPr>
        <w:commentReference w:id="16"/>
      </w:r>
      <w:r w:rsidRPr="00960670">
        <w:rPr>
          <w:rFonts w:ascii="Arial" w:eastAsia="Arial" w:hAnsi="Arial" w:cs="MEPS Bookman WTS"/>
        </w:rPr>
        <w:t xml:space="preserve">, </w:t>
      </w:r>
      <w:r w:rsidRPr="00960670">
        <w:rPr>
          <w:rFonts w:ascii="Arial" w:eastAsia="Arial" w:hAnsi="Arial" w:cs="Arial"/>
          <w:b/>
        </w:rPr>
        <w:t>28:47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="008457DB" w:rsidRPr="00960670">
        <w:rPr>
          <w:rFonts w:ascii="Arial" w:eastAsia="Arial" w:hAnsi="Arial" w:cs="MEPS Bookman WTS"/>
        </w:rPr>
        <w:t xml:space="preserve">għax </w:t>
      </w:r>
      <w:r w:rsidRPr="00960670">
        <w:rPr>
          <w:rFonts w:ascii="Arial" w:eastAsia="Arial" w:hAnsi="Arial" w:cs="MEPS Bookman WTS"/>
        </w:rPr>
        <w:t>ma qdejt</w:t>
      </w:r>
      <w:r w:rsidR="006040A5" w:rsidRPr="00960670">
        <w:rPr>
          <w:rFonts w:ascii="Arial" w:eastAsia="Arial" w:hAnsi="Arial" w:cs="MEPS Bookman WTS"/>
        </w:rPr>
        <w:t>x</w:t>
      </w:r>
      <w:r w:rsidRPr="00960670">
        <w:rPr>
          <w:rFonts w:ascii="Arial" w:eastAsia="Arial" w:hAnsi="Arial" w:cs="MEPS Bookman WTS"/>
        </w:rPr>
        <w:t xml:space="preserve"> lil </w:t>
      </w:r>
      <w:r w:rsidR="00E90C92">
        <w:rPr>
          <w:rFonts w:ascii="Arial" w:eastAsia="Arial" w:hAnsi="Arial" w:cs="MEPS Bookman WTS"/>
        </w:rPr>
        <w:t>Ġeħova l-Alla tiegħek</w:t>
      </w:r>
      <w:r w:rsidRPr="00960670">
        <w:rPr>
          <w:rFonts w:ascii="Arial" w:eastAsia="Arial" w:hAnsi="Arial" w:cs="MEPS Bookman WTS"/>
        </w:rPr>
        <w:t xml:space="preserve"> bl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hena u bil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ferħ taʼ qalbek </w:t>
      </w:r>
      <w:r w:rsidR="00C450EF" w:rsidRPr="00960670">
        <w:rPr>
          <w:rFonts w:ascii="Arial" w:eastAsia="Arial" w:hAnsi="Arial" w:cs="MEPS Bookman WTS"/>
        </w:rPr>
        <w:t xml:space="preserve">meta kellek kollox </w:t>
      </w:r>
      <w:r w:rsidRPr="00960670">
        <w:rPr>
          <w:rFonts w:ascii="Arial" w:eastAsia="Arial" w:hAnsi="Arial" w:cs="MEPS Bookman WTS"/>
        </w:rPr>
        <w:t>b</w:t>
      </w:r>
      <w:r w:rsidR="00C450EF" w:rsidRPr="00960670">
        <w:rPr>
          <w:rFonts w:ascii="Arial" w:eastAsia="Arial" w:hAnsi="Arial" w:cs="MEPS Bookman WTS"/>
        </w:rPr>
        <w:t>’</w:t>
      </w:r>
      <w:r w:rsidRPr="00960670">
        <w:rPr>
          <w:rFonts w:ascii="Arial" w:eastAsia="Arial" w:hAnsi="Arial" w:cs="MEPS Bookman WTS"/>
        </w:rPr>
        <w:t xml:space="preserve">abbundanza. </w:t>
      </w:r>
      <w:r w:rsidRPr="00960670">
        <w:rPr>
          <w:rFonts w:ascii="Arial" w:eastAsia="Arial" w:hAnsi="Arial" w:cs="Arial"/>
          <w:b/>
        </w:rPr>
        <w:t>28:48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="002F0879" w:rsidRPr="00960670">
        <w:rPr>
          <w:rFonts w:ascii="Arial" w:eastAsia="Arial" w:hAnsi="Arial" w:cs="MEPS Bookman WTS"/>
        </w:rPr>
        <w:t xml:space="preserve">Ġeħova jibgħat lill-għedewwa tiegħek kontrik, </w:t>
      </w:r>
      <w:r w:rsidR="00D774CF" w:rsidRPr="00960670">
        <w:rPr>
          <w:rFonts w:ascii="Arial" w:eastAsia="Arial" w:hAnsi="Arial" w:cs="MEPS Bookman WTS"/>
        </w:rPr>
        <w:t xml:space="preserve">u </w:t>
      </w:r>
      <w:r w:rsidRPr="00960670">
        <w:rPr>
          <w:rFonts w:ascii="Arial" w:eastAsia="Arial" w:hAnsi="Arial" w:cs="MEPS Bookman WTS"/>
        </w:rPr>
        <w:t>taqdi</w:t>
      </w:r>
      <w:r w:rsidR="00D774CF" w:rsidRPr="00960670">
        <w:rPr>
          <w:rFonts w:ascii="Arial" w:eastAsia="Arial" w:hAnsi="Arial" w:cs="MEPS Bookman WTS"/>
        </w:rPr>
        <w:t>hom</w:t>
      </w:r>
      <w:r w:rsidR="00F20C85" w:rsidRPr="00960670">
        <w:rPr>
          <w:rFonts w:ascii="Arial" w:eastAsia="Arial" w:hAnsi="Arial" w:cs="MEPS Bookman WTS"/>
        </w:rPr>
        <w:t xml:space="preserve"> waqt li tkun </w:t>
      </w:r>
      <w:r w:rsidRPr="00960670">
        <w:rPr>
          <w:rFonts w:ascii="Arial" w:eastAsia="Arial" w:hAnsi="Arial" w:cs="MEPS Bookman WTS"/>
        </w:rPr>
        <w:t>bil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ġuħ, b</w:t>
      </w:r>
      <w:r w:rsidR="00B758F3" w:rsidRPr="00960670">
        <w:rPr>
          <w:rFonts w:ascii="Arial" w:eastAsia="Arial" w:hAnsi="Arial" w:cs="MEPS Bookman WTS"/>
        </w:rPr>
        <w:t>i</w:t>
      </w:r>
      <w:r w:rsidRPr="00960670">
        <w:rPr>
          <w:rFonts w:ascii="Arial" w:eastAsia="Arial" w:hAnsi="Arial" w:cs="MEPS Bookman WTS"/>
        </w:rPr>
        <w:t>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għatx, </w:t>
      </w:r>
      <w:r w:rsidR="00F943AE" w:rsidRPr="00960670">
        <w:rPr>
          <w:rFonts w:ascii="Arial" w:eastAsia="Arial" w:hAnsi="Arial" w:cs="MEPS Bookman WTS"/>
        </w:rPr>
        <w:t>ma jkollokx x’tilbes</w:t>
      </w:r>
      <w:r w:rsidR="00BE023D" w:rsidRPr="00960670">
        <w:rPr>
          <w:rFonts w:ascii="Arial" w:eastAsia="Arial" w:hAnsi="Arial" w:cs="MEPS Bookman WTS"/>
        </w:rPr>
        <w:t>,</w:t>
      </w:r>
      <w:r w:rsidR="00F943AE" w:rsidRPr="00960670">
        <w:rPr>
          <w:rFonts w:ascii="Arial" w:eastAsia="Arial" w:hAnsi="Arial" w:cs="MEPS Bookman WTS"/>
        </w:rPr>
        <w:t xml:space="preserve"> u tkun nieqes minn kollox. </w:t>
      </w:r>
      <w:r w:rsidR="002D1B3D" w:rsidRPr="00960670">
        <w:rPr>
          <w:rFonts w:ascii="Arial" w:eastAsia="Arial" w:hAnsi="Arial" w:cs="MEPS Bookman WTS"/>
        </w:rPr>
        <w:t>H</w:t>
      </w:r>
      <w:r w:rsidRPr="00960670">
        <w:rPr>
          <w:rFonts w:ascii="Arial" w:eastAsia="Arial" w:hAnsi="Arial" w:cs="MEPS Bookman WTS"/>
        </w:rPr>
        <w:t>u jpoġġilek madmad tal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ħadid fuq għonqok sakemm iġibek fix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xejn.</w:t>
      </w:r>
    </w:p>
    <w:p w14:paraId="7BCB93A4" w14:textId="08502428" w:rsidR="00C62663" w:rsidRPr="00960670" w:rsidRDefault="00C62663" w:rsidP="00C62663">
      <w:pPr>
        <w:rPr>
          <w:rFonts w:ascii="Arial" w:eastAsia="Arial" w:hAnsi="Arial" w:cs="MEPS Bookman WTS"/>
        </w:rPr>
      </w:pPr>
      <w:r w:rsidRPr="00960670">
        <w:rPr>
          <w:rFonts w:ascii="Arial" w:eastAsia="Arial" w:hAnsi="Arial" w:cs="Arial"/>
          <w:b/>
        </w:rPr>
        <w:t>28:49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Pr="00960670">
        <w:rPr>
          <w:rFonts w:ascii="Arial" w:eastAsia="Arial" w:hAnsi="Arial" w:cs="MEPS Bookman WTS"/>
        </w:rPr>
        <w:t>“Ġeħova j</w:t>
      </w:r>
      <w:r w:rsidR="00A44872" w:rsidRPr="00960670">
        <w:rPr>
          <w:rFonts w:ascii="Arial" w:eastAsia="Arial" w:hAnsi="Arial" w:cs="MEPS Bookman WTS"/>
        </w:rPr>
        <w:t xml:space="preserve">ibgħat </w:t>
      </w:r>
      <w:r w:rsidRPr="00960670">
        <w:rPr>
          <w:rFonts w:ascii="Arial" w:eastAsia="Arial" w:hAnsi="Arial" w:cs="MEPS Bookman WTS"/>
        </w:rPr>
        <w:t>ġens mill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bogħod, minn tarf 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art,</w:t>
      </w:r>
      <w:r w:rsidR="00A44872" w:rsidRPr="00960670">
        <w:rPr>
          <w:rFonts w:ascii="Arial" w:eastAsia="Arial" w:hAnsi="Arial" w:cs="MEPS Bookman WTS"/>
        </w:rPr>
        <w:t xml:space="preserve"> biex jattakkak. Dan jiġi fuqek bħal </w:t>
      </w:r>
      <w:r w:rsidRPr="00960670">
        <w:rPr>
          <w:rFonts w:ascii="Arial" w:eastAsia="Arial" w:hAnsi="Arial" w:cs="MEPS Bookman WTS"/>
        </w:rPr>
        <w:t>ajkla, ġens li 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lingwa tiegħu ma tifhimhiex, </w:t>
      </w:r>
      <w:r w:rsidRPr="00960670">
        <w:rPr>
          <w:rFonts w:ascii="Arial" w:eastAsia="Arial" w:hAnsi="Arial" w:cs="Arial"/>
          <w:b/>
        </w:rPr>
        <w:t>28:50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Pr="00960670">
        <w:rPr>
          <w:rFonts w:ascii="Arial" w:eastAsia="Arial" w:hAnsi="Arial" w:cs="MEPS Bookman WTS"/>
        </w:rPr>
        <w:t>ġens kiefer li la j</w:t>
      </w:r>
      <w:r w:rsidR="002E79A0" w:rsidRPr="00960670">
        <w:rPr>
          <w:rFonts w:ascii="Arial" w:eastAsia="Arial" w:hAnsi="Arial" w:cs="MEPS Bookman WTS"/>
        </w:rPr>
        <w:t xml:space="preserve">impurtah minn dawk kbar fl-età u </w:t>
      </w:r>
      <w:r w:rsidRPr="00960670">
        <w:rPr>
          <w:rFonts w:ascii="Arial" w:eastAsia="Arial" w:hAnsi="Arial" w:cs="MEPS Bookman WTS"/>
        </w:rPr>
        <w:t>lanqas iħenn għaż</w:t>
      </w:r>
      <w:r w:rsidR="00983D22" w:rsidRPr="00960670">
        <w:rPr>
          <w:rFonts w:ascii="Arial" w:eastAsia="Arial" w:hAnsi="Arial" w:cs="MEPS Bookman WTS"/>
        </w:rPr>
        <w:t>-</w:t>
      </w:r>
      <w:r w:rsidR="002E79A0" w:rsidRPr="00960670">
        <w:rPr>
          <w:rFonts w:ascii="Arial" w:eastAsia="Arial" w:hAnsi="Arial" w:cs="MEPS Bookman WTS"/>
        </w:rPr>
        <w:t>ż</w:t>
      </w:r>
      <w:r w:rsidRPr="00960670">
        <w:rPr>
          <w:rFonts w:ascii="Arial" w:eastAsia="Arial" w:hAnsi="Arial" w:cs="MEPS Bookman WTS"/>
        </w:rPr>
        <w:t>għ</w:t>
      </w:r>
      <w:r w:rsidR="002E79A0" w:rsidRPr="00960670">
        <w:rPr>
          <w:rFonts w:ascii="Arial" w:eastAsia="Arial" w:hAnsi="Arial" w:cs="MEPS Bookman WTS"/>
        </w:rPr>
        <w:t>aża</w:t>
      </w:r>
      <w:r w:rsidRPr="00960670">
        <w:rPr>
          <w:rFonts w:ascii="Arial" w:eastAsia="Arial" w:hAnsi="Arial" w:cs="MEPS Bookman WTS"/>
        </w:rPr>
        <w:t xml:space="preserve">għ. </w:t>
      </w:r>
      <w:r w:rsidRPr="00960670">
        <w:rPr>
          <w:rFonts w:ascii="Arial" w:eastAsia="Arial" w:hAnsi="Arial" w:cs="Arial"/>
          <w:b/>
        </w:rPr>
        <w:t>28:51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="008D7D30" w:rsidRPr="00960670">
        <w:rPr>
          <w:rFonts w:ascii="Arial" w:eastAsia="Arial" w:hAnsi="Arial" w:cs="MEPS Bookman WTS"/>
        </w:rPr>
        <w:t xml:space="preserve">Huma </w:t>
      </w:r>
      <w:r w:rsidRPr="00960670">
        <w:rPr>
          <w:rFonts w:ascii="Arial" w:eastAsia="Arial" w:hAnsi="Arial" w:cs="MEPS Bookman WTS"/>
        </w:rPr>
        <w:t>jieklu 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fr</w:t>
      </w:r>
      <w:r w:rsidR="006424C4" w:rsidRPr="00960670">
        <w:rPr>
          <w:rFonts w:ascii="Arial" w:eastAsia="Arial" w:hAnsi="Arial" w:cs="MEPS Bookman WTS"/>
        </w:rPr>
        <w:t xml:space="preserve">ieħ </w:t>
      </w:r>
      <w:r w:rsidR="00841D0B" w:rsidRPr="00960670">
        <w:rPr>
          <w:rFonts w:ascii="Arial" w:eastAsia="Arial" w:hAnsi="Arial" w:cs="MEPS Bookman WTS"/>
        </w:rPr>
        <w:t>tal</w:t>
      </w:r>
      <w:r w:rsidR="00983D22" w:rsidRPr="00960670">
        <w:rPr>
          <w:rFonts w:ascii="Arial" w:eastAsia="Arial" w:hAnsi="Arial" w:cs="MEPS Bookman WTS"/>
        </w:rPr>
        <w:t>-</w:t>
      </w:r>
      <w:r w:rsidR="006424C4" w:rsidRPr="00960670">
        <w:rPr>
          <w:rFonts w:ascii="Arial" w:eastAsia="Arial" w:hAnsi="Arial" w:cs="MEPS Bookman WTS"/>
        </w:rPr>
        <w:t xml:space="preserve">bhejjem </w:t>
      </w:r>
      <w:r w:rsidRPr="00960670">
        <w:rPr>
          <w:rFonts w:ascii="Arial" w:eastAsia="Arial" w:hAnsi="Arial" w:cs="MEPS Bookman WTS"/>
        </w:rPr>
        <w:t>tiegħek u 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prodott tal</w:t>
      </w:r>
      <w:r w:rsidR="00983D22" w:rsidRPr="00960670">
        <w:rPr>
          <w:rFonts w:ascii="Arial" w:eastAsia="Arial" w:hAnsi="Arial" w:cs="MEPS Bookman WTS"/>
        </w:rPr>
        <w:t>-</w:t>
      </w:r>
      <w:r w:rsidR="006424C4" w:rsidRPr="00960670">
        <w:rPr>
          <w:rFonts w:ascii="Arial" w:eastAsia="Arial" w:hAnsi="Arial" w:cs="MEPS Bookman WTS"/>
        </w:rPr>
        <w:t>art</w:t>
      </w:r>
      <w:r w:rsidRPr="00960670">
        <w:rPr>
          <w:rFonts w:ascii="Arial" w:eastAsia="Arial" w:hAnsi="Arial" w:cs="MEPS Bookman WTS"/>
        </w:rPr>
        <w:t xml:space="preserve"> tiegħek sakemm tiġi fix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xejn</w:t>
      </w:r>
      <w:r w:rsidR="00D123E0" w:rsidRPr="00960670">
        <w:rPr>
          <w:rFonts w:ascii="Arial" w:eastAsia="Arial" w:hAnsi="Arial" w:cs="MEPS Bookman WTS"/>
        </w:rPr>
        <w:t>.</w:t>
      </w:r>
      <w:r w:rsidRPr="00960670">
        <w:rPr>
          <w:rFonts w:ascii="Arial" w:eastAsia="Arial" w:hAnsi="Arial" w:cs="MEPS Bookman WTS"/>
        </w:rPr>
        <w:t xml:space="preserve"> </w:t>
      </w:r>
      <w:r w:rsidR="007864F3" w:rsidRPr="00960670">
        <w:rPr>
          <w:rFonts w:ascii="Arial" w:eastAsia="Arial" w:hAnsi="Arial" w:cs="MEPS Bookman WTS"/>
        </w:rPr>
        <w:t xml:space="preserve">Huma </w:t>
      </w:r>
      <w:r w:rsidRPr="00960670">
        <w:rPr>
          <w:rFonts w:ascii="Arial" w:eastAsia="Arial" w:hAnsi="Arial" w:cs="MEPS Bookman WTS"/>
        </w:rPr>
        <w:t>ma jħallulek</w:t>
      </w:r>
      <w:r w:rsidR="00E108B3" w:rsidRPr="00960670">
        <w:rPr>
          <w:rFonts w:ascii="Arial" w:eastAsia="Arial" w:hAnsi="Arial" w:cs="MEPS Bookman WTS"/>
        </w:rPr>
        <w:t xml:space="preserve"> ebda </w:t>
      </w:r>
      <w:r w:rsidR="001B404E" w:rsidRPr="00960670">
        <w:rPr>
          <w:rFonts w:ascii="Arial" w:eastAsia="Arial" w:hAnsi="Arial" w:cs="MEPS Bookman WTS"/>
          <w:color w:val="000000" w:themeColor="text1"/>
        </w:rPr>
        <w:t>ċereali</w:t>
      </w:r>
      <w:r w:rsidRPr="00960670">
        <w:rPr>
          <w:rFonts w:ascii="Arial" w:eastAsia="Arial" w:hAnsi="Arial" w:cs="MEPS Bookman WTS"/>
          <w:color w:val="000000" w:themeColor="text1"/>
        </w:rPr>
        <w:t>,</w:t>
      </w:r>
      <w:r w:rsidR="003D52BB" w:rsidRPr="00960670">
        <w:rPr>
          <w:rFonts w:ascii="MEPS Bookman WTS" w:eastAsia="Arial" w:hAnsi="MEPS Bookman WTS" w:cs="MEPS Bookman WTS"/>
          <w:color w:val="000000" w:themeColor="text1"/>
        </w:rPr>
        <w:t></w:t>
      </w:r>
      <w:r w:rsidRPr="00960670">
        <w:rPr>
          <w:rFonts w:ascii="Arial" w:eastAsia="Arial" w:hAnsi="Arial" w:cs="MEPS Bookman WTS"/>
          <w:color w:val="000000" w:themeColor="text1"/>
        </w:rPr>
        <w:t xml:space="preserve"> inbid </w:t>
      </w:r>
      <w:r w:rsidRPr="00960670">
        <w:rPr>
          <w:rFonts w:ascii="Arial" w:eastAsia="Arial" w:hAnsi="Arial" w:cs="MEPS Bookman WTS"/>
        </w:rPr>
        <w:t>ġdid jew żejt, żgħar tal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baqar jew tan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nagħaġ sakemm jeqirduk. </w:t>
      </w:r>
      <w:r w:rsidRPr="00960670">
        <w:rPr>
          <w:rFonts w:ascii="Arial" w:eastAsia="Arial" w:hAnsi="Arial" w:cs="Arial"/>
          <w:b/>
        </w:rPr>
        <w:t>28:52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="00881991" w:rsidRPr="00960670">
        <w:rPr>
          <w:rFonts w:ascii="Arial" w:eastAsia="Arial" w:hAnsi="Arial" w:cs="MEPS Bookman WTS"/>
        </w:rPr>
        <w:t>Huma</w:t>
      </w:r>
      <w:r w:rsidRPr="00960670">
        <w:rPr>
          <w:rFonts w:ascii="Arial" w:eastAsia="Arial" w:hAnsi="Arial" w:cs="MEPS Bookman WTS"/>
        </w:rPr>
        <w:t xml:space="preserve"> jassedjawk</w:t>
      </w:r>
      <w:r w:rsidR="001906C9" w:rsidRPr="00960670">
        <w:rPr>
          <w:rFonts w:ascii="Arial" w:eastAsia="Arial" w:hAnsi="Arial" w:cs="MEPS Bookman WTS"/>
        </w:rPr>
        <w:t xml:space="preserve"> u</w:t>
      </w:r>
      <w:r w:rsidR="00FE1FD4" w:rsidRPr="00960670">
        <w:rPr>
          <w:rFonts w:ascii="Arial" w:eastAsia="Arial" w:hAnsi="Arial" w:cs="MEPS Bookman WTS"/>
        </w:rPr>
        <w:t xml:space="preserve"> jagħlquk fil-bliet</w:t>
      </w:r>
      <w:r w:rsidR="005A61F7" w:rsidRPr="00960670">
        <w:rPr>
          <w:rFonts w:ascii="MEPS Bookman WTS" w:eastAsia="Arial" w:hAnsi="MEPS Bookman WTS" w:cs="MEPS Bookman WTS"/>
        </w:rPr>
        <w:t></w:t>
      </w:r>
      <w:r w:rsidR="00FE1FD4" w:rsidRPr="00960670">
        <w:rPr>
          <w:rFonts w:ascii="Arial" w:eastAsia="Arial" w:hAnsi="Arial" w:cs="MEPS Bookman WTS"/>
        </w:rPr>
        <w:t xml:space="preserve"> kollha tiegħek f’artek kollha </w:t>
      </w:r>
      <w:r w:rsidRPr="00960670">
        <w:rPr>
          <w:rFonts w:ascii="Arial" w:eastAsia="Arial" w:hAnsi="Arial" w:cs="MEPS Bookman WTS"/>
        </w:rPr>
        <w:t>sakemm is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swar għoljin u </w:t>
      </w:r>
      <w:r w:rsidR="00FE1FD4" w:rsidRPr="00960670">
        <w:rPr>
          <w:rFonts w:ascii="Arial" w:eastAsia="Arial" w:hAnsi="Arial" w:cs="MEPS Bookman WTS"/>
        </w:rPr>
        <w:t>f</w:t>
      </w:r>
      <w:r w:rsidRPr="00960670">
        <w:rPr>
          <w:rFonts w:ascii="Arial" w:eastAsia="Arial" w:hAnsi="Arial" w:cs="MEPS Bookman WTS"/>
        </w:rPr>
        <w:t>fortifikati li qed tafda fihom jaqgħu</w:t>
      </w:r>
      <w:r w:rsidR="008B1F2F" w:rsidRPr="00960670">
        <w:rPr>
          <w:rFonts w:ascii="Arial" w:eastAsia="Arial" w:hAnsi="Arial" w:cs="MEPS Bookman WTS"/>
        </w:rPr>
        <w:t>.</w:t>
      </w:r>
      <w:r w:rsidRPr="00960670">
        <w:rPr>
          <w:rFonts w:ascii="Arial" w:eastAsia="Arial" w:hAnsi="Arial" w:cs="MEPS Bookman WTS"/>
        </w:rPr>
        <w:t xml:space="preserve"> </w:t>
      </w:r>
      <w:r w:rsidR="008B1F2F" w:rsidRPr="00960670">
        <w:rPr>
          <w:rFonts w:ascii="Arial" w:eastAsia="Arial" w:hAnsi="Arial" w:cs="MEPS Bookman WTS"/>
        </w:rPr>
        <w:t>Iva</w:t>
      </w:r>
      <w:r w:rsidRPr="00960670">
        <w:rPr>
          <w:rFonts w:ascii="Arial" w:eastAsia="Arial" w:hAnsi="Arial" w:cs="MEPS Bookman WTS"/>
        </w:rPr>
        <w:t xml:space="preserve">, </w:t>
      </w:r>
      <w:r w:rsidR="007912AA" w:rsidRPr="00960670">
        <w:rPr>
          <w:rFonts w:ascii="Arial" w:eastAsia="Arial" w:hAnsi="Arial" w:cs="MEPS Bookman WTS"/>
        </w:rPr>
        <w:t xml:space="preserve">żgur li </w:t>
      </w:r>
      <w:r w:rsidRPr="00960670">
        <w:rPr>
          <w:rFonts w:ascii="Arial" w:eastAsia="Arial" w:hAnsi="Arial" w:cs="MEPS Bookman WTS"/>
        </w:rPr>
        <w:t>jassedjawk</w:t>
      </w:r>
      <w:r w:rsidR="007912AA" w:rsidRPr="00960670">
        <w:rPr>
          <w:rFonts w:ascii="Arial" w:eastAsia="Arial" w:hAnsi="Arial" w:cs="MEPS Bookman WTS"/>
        </w:rPr>
        <w:t xml:space="preserve"> fil-bliet kollha tiegħek</w:t>
      </w:r>
      <w:r w:rsidRPr="00960670">
        <w:rPr>
          <w:rFonts w:ascii="Arial" w:eastAsia="Arial" w:hAnsi="Arial" w:cs="MEPS Bookman WTS"/>
        </w:rPr>
        <w:t xml:space="preserve"> f’artek kollha li tak </w:t>
      </w:r>
      <w:r w:rsidR="00E90C92">
        <w:rPr>
          <w:rFonts w:ascii="Arial" w:eastAsia="Arial" w:hAnsi="Arial" w:cs="MEPS Bookman WTS"/>
        </w:rPr>
        <w:t>Ġeħova l-Alla tiegħek</w:t>
      </w:r>
      <w:r w:rsidRPr="00960670">
        <w:rPr>
          <w:rFonts w:ascii="Arial" w:eastAsia="Arial" w:hAnsi="Arial" w:cs="MEPS Bookman WTS"/>
        </w:rPr>
        <w:t xml:space="preserve">. </w:t>
      </w:r>
      <w:r w:rsidRPr="00960670">
        <w:rPr>
          <w:rFonts w:ascii="Arial" w:eastAsia="Arial" w:hAnsi="Arial" w:cs="Arial"/>
          <w:b/>
        </w:rPr>
        <w:t>28:53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="00081D8C" w:rsidRPr="00960670">
        <w:rPr>
          <w:rFonts w:ascii="Arial" w:eastAsia="Arial" w:hAnsi="Arial" w:cs="MEPS Bookman WTS"/>
        </w:rPr>
        <w:t>Minħabba l-assedju aħrax u t-tbatija li se jġib fuqek l-għadu tiegħek, int</w:t>
      </w:r>
      <w:r w:rsidRPr="00960670">
        <w:rPr>
          <w:rFonts w:ascii="Arial" w:eastAsia="Arial" w:hAnsi="Arial" w:cs="MEPS Bookman WTS"/>
        </w:rPr>
        <w:t xml:space="preserve"> ikollok tiekol </w:t>
      </w:r>
      <w:r w:rsidR="00D20C32">
        <w:rPr>
          <w:rFonts w:ascii="Arial" w:eastAsia="Arial" w:hAnsi="Arial" w:cs="MEPS Bookman WTS"/>
        </w:rPr>
        <w:t xml:space="preserve">lit-tfal tiegħek </w:t>
      </w:r>
      <w:r w:rsidR="00081D8C" w:rsidRPr="00960670">
        <w:rPr>
          <w:rFonts w:ascii="Arial" w:eastAsia="Arial" w:hAnsi="Arial" w:cs="MEPS Bookman WTS"/>
        </w:rPr>
        <w:t>stess</w:t>
      </w:r>
      <w:r w:rsidRPr="00960670">
        <w:rPr>
          <w:rFonts w:ascii="Arial" w:eastAsia="Arial" w:hAnsi="Arial" w:cs="MEPS Bookman WTS"/>
        </w:rPr>
        <w:t>,</w:t>
      </w:r>
      <w:r w:rsidR="00E85904" w:rsidRPr="00960670">
        <w:rPr>
          <w:rFonts w:ascii="MEPS Bookman WTS" w:eastAsia="Arial" w:hAnsi="MEPS Bookman WTS" w:cs="MEPS Bookman WTS"/>
        </w:rPr>
        <w:t></w:t>
      </w:r>
      <w:r w:rsidRPr="00960670">
        <w:rPr>
          <w:rFonts w:ascii="Arial" w:eastAsia="Arial" w:hAnsi="Arial" w:cs="MEPS Bookman WTS"/>
        </w:rPr>
        <w:t xml:space="preserve"> il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laħam </w:t>
      </w:r>
      <w:r w:rsidR="00D20C32">
        <w:rPr>
          <w:rFonts w:ascii="Arial" w:eastAsia="Arial" w:hAnsi="Arial" w:cs="MEPS Bookman WTS"/>
        </w:rPr>
        <w:t xml:space="preserve">tat-tfal tiegħek </w:t>
      </w:r>
      <w:r w:rsidRPr="00960670">
        <w:rPr>
          <w:rFonts w:ascii="Arial" w:eastAsia="Arial" w:hAnsi="Arial" w:cs="MEPS Bookman WTS"/>
        </w:rPr>
        <w:t>subien u bniet</w:t>
      </w:r>
      <w:r w:rsidR="00081D8C" w:rsidRPr="00960670">
        <w:rPr>
          <w:rFonts w:ascii="Arial" w:eastAsia="Arial" w:hAnsi="Arial" w:cs="MEPS Bookman WTS"/>
        </w:rPr>
        <w:t xml:space="preserve"> li tak </w:t>
      </w:r>
      <w:r w:rsidR="00E90C92">
        <w:rPr>
          <w:rFonts w:ascii="Arial" w:eastAsia="Arial" w:hAnsi="Arial" w:cs="MEPS Bookman WTS"/>
        </w:rPr>
        <w:t>Ġeħova l-Alla tiegħek</w:t>
      </w:r>
      <w:r w:rsidRPr="00960670">
        <w:rPr>
          <w:rFonts w:ascii="Arial" w:eastAsia="Arial" w:hAnsi="Arial" w:cs="MEPS Bookman WTS"/>
        </w:rPr>
        <w:t>.</w:t>
      </w:r>
    </w:p>
    <w:p w14:paraId="4BEBFB3B" w14:textId="330831E3" w:rsidR="00C62663" w:rsidRPr="00960670" w:rsidRDefault="00C62663" w:rsidP="00C62663">
      <w:pPr>
        <w:rPr>
          <w:rFonts w:ascii="Arial" w:eastAsia="Arial" w:hAnsi="Arial" w:cs="MEPS Bookman WTS"/>
        </w:rPr>
      </w:pPr>
      <w:r w:rsidRPr="00960670">
        <w:rPr>
          <w:rFonts w:ascii="Arial" w:eastAsia="Arial" w:hAnsi="Arial" w:cs="Arial"/>
          <w:b/>
        </w:rPr>
        <w:t>28:54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Pr="00960670">
        <w:rPr>
          <w:rFonts w:ascii="Arial" w:eastAsia="Arial" w:hAnsi="Arial" w:cs="MEPS Bookman WTS"/>
        </w:rPr>
        <w:t>“</w:t>
      </w:r>
      <w:r w:rsidR="002D729B" w:rsidRPr="00960670">
        <w:rPr>
          <w:rFonts w:ascii="Arial" w:eastAsia="Arial" w:hAnsi="Arial" w:cs="MEPS Bookman WTS"/>
        </w:rPr>
        <w:t xml:space="preserve">Lanqas </w:t>
      </w:r>
      <w:r w:rsidR="004E0DE5" w:rsidRPr="00960670">
        <w:rPr>
          <w:rFonts w:ascii="Arial" w:eastAsia="Arial" w:hAnsi="Arial" w:cs="MEPS Bookman WTS"/>
        </w:rPr>
        <w:t>i</w:t>
      </w:r>
      <w:r w:rsidRPr="00960670">
        <w:rPr>
          <w:rFonts w:ascii="Arial" w:eastAsia="Arial" w:hAnsi="Arial" w:cs="MEPS Bookman WTS"/>
        </w:rPr>
        <w:t>r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raġel delikat u mfissed ħafna fostok</w:t>
      </w:r>
      <w:r w:rsidR="004E0DE5" w:rsidRPr="00960670">
        <w:rPr>
          <w:rFonts w:ascii="Arial" w:eastAsia="Arial" w:hAnsi="Arial" w:cs="MEPS Bookman WTS"/>
        </w:rPr>
        <w:t xml:space="preserve"> ma jitħassar lil</w:t>
      </w:r>
      <w:r w:rsidRPr="00960670">
        <w:rPr>
          <w:rFonts w:ascii="Arial" w:eastAsia="Arial" w:hAnsi="Arial" w:cs="MEPS Bookman WTS"/>
        </w:rPr>
        <w:t xml:space="preserve"> ħuh </w:t>
      </w:r>
      <w:r w:rsidR="004E0DE5" w:rsidRPr="00960670">
        <w:rPr>
          <w:rFonts w:ascii="Arial" w:eastAsia="Arial" w:hAnsi="Arial" w:cs="MEPS Bookman WTS"/>
        </w:rPr>
        <w:t>jew lil</w:t>
      </w:r>
      <w:r w:rsidRPr="00960670">
        <w:rPr>
          <w:rFonts w:ascii="Arial" w:eastAsia="Arial" w:hAnsi="Arial" w:cs="MEPS Bookman WTS"/>
        </w:rPr>
        <w:t xml:space="preserve"> martu 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għażiża </w:t>
      </w:r>
      <w:r w:rsidR="004E0DE5" w:rsidRPr="00960670">
        <w:rPr>
          <w:rFonts w:ascii="Arial" w:eastAsia="Arial" w:hAnsi="Arial" w:cs="MEPS Bookman WTS"/>
        </w:rPr>
        <w:t xml:space="preserve">jew </w:t>
      </w:r>
      <w:r w:rsidR="006D1041">
        <w:rPr>
          <w:rFonts w:ascii="Arial" w:eastAsia="Arial" w:hAnsi="Arial" w:cs="MEPS Bookman WTS"/>
        </w:rPr>
        <w:t xml:space="preserve">lit-tfal tiegħu </w:t>
      </w:r>
      <w:r w:rsidRPr="00960670">
        <w:rPr>
          <w:rFonts w:ascii="Arial" w:eastAsia="Arial" w:hAnsi="Arial" w:cs="MEPS Bookman WTS"/>
        </w:rPr>
        <w:t xml:space="preserve">li jkun baqagħlu, </w:t>
      </w:r>
      <w:r w:rsidRPr="00960670">
        <w:rPr>
          <w:rFonts w:ascii="Arial" w:eastAsia="Arial" w:hAnsi="Arial" w:cs="Arial"/>
          <w:b/>
        </w:rPr>
        <w:t>28:55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Pr="00960670">
        <w:rPr>
          <w:rFonts w:ascii="Arial" w:eastAsia="Arial" w:hAnsi="Arial" w:cs="MEPS Bookman WTS"/>
        </w:rPr>
        <w:t>u ma jagħti</w:t>
      </w:r>
      <w:r w:rsidR="004E0DE5" w:rsidRPr="00960670">
        <w:rPr>
          <w:rFonts w:ascii="Arial" w:eastAsia="Arial" w:hAnsi="Arial" w:cs="MEPS Bookman WTS"/>
        </w:rPr>
        <w:t>hom</w:t>
      </w:r>
      <w:r w:rsidRPr="00960670">
        <w:rPr>
          <w:rFonts w:ascii="Arial" w:eastAsia="Arial" w:hAnsi="Arial" w:cs="MEPS Bookman WTS"/>
        </w:rPr>
        <w:t xml:space="preserve"> xejn mil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laħam </w:t>
      </w:r>
      <w:r w:rsidR="006D1041">
        <w:rPr>
          <w:rFonts w:ascii="Arial" w:eastAsia="Arial" w:hAnsi="Arial" w:cs="MEPS Bookman WTS"/>
        </w:rPr>
        <w:t xml:space="preserve">tat-tfal tiegħu </w:t>
      </w:r>
      <w:r w:rsidRPr="00960670">
        <w:rPr>
          <w:rFonts w:ascii="Arial" w:eastAsia="Arial" w:hAnsi="Arial" w:cs="MEPS Bookman WTS"/>
        </w:rPr>
        <w:t>li se jiekol, għaliex m</w:t>
      </w:r>
      <w:r w:rsidR="004E0DE5" w:rsidRPr="00960670">
        <w:rPr>
          <w:rFonts w:ascii="Arial" w:eastAsia="Arial" w:hAnsi="Arial" w:cs="MEPS Bookman WTS"/>
        </w:rPr>
        <w:t>’għandu</w:t>
      </w:r>
      <w:r w:rsidRPr="00960670">
        <w:rPr>
          <w:rFonts w:ascii="Arial" w:eastAsia="Arial" w:hAnsi="Arial" w:cs="MEPS Bookman WTS"/>
        </w:rPr>
        <w:t xml:space="preserve"> xejn </w:t>
      </w:r>
      <w:r w:rsidR="004E0DE5" w:rsidRPr="00960670">
        <w:rPr>
          <w:rFonts w:ascii="Arial" w:eastAsia="Arial" w:hAnsi="Arial" w:cs="MEPS Bookman WTS"/>
        </w:rPr>
        <w:t xml:space="preserve">iktar </w:t>
      </w:r>
      <w:r w:rsidRPr="00960670">
        <w:rPr>
          <w:rFonts w:ascii="Arial" w:eastAsia="Arial" w:hAnsi="Arial" w:cs="MEPS Bookman WTS"/>
        </w:rPr>
        <w:t xml:space="preserve">minħabba </w:t>
      </w:r>
      <w:r w:rsidR="001A7C8F" w:rsidRPr="00960670">
        <w:rPr>
          <w:rFonts w:ascii="Arial" w:eastAsia="Arial" w:hAnsi="Arial" w:cs="MEPS Bookman WTS"/>
        </w:rPr>
        <w:t xml:space="preserve">l-assedju aħrax u </w:t>
      </w:r>
      <w:r w:rsidRPr="00960670">
        <w:rPr>
          <w:rFonts w:ascii="Arial" w:eastAsia="Arial" w:hAnsi="Arial" w:cs="MEPS Bookman WTS"/>
        </w:rPr>
        <w:t>t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tbatija li jġib fuqek 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għadu tiegħek </w:t>
      </w:r>
      <w:r w:rsidR="001A7C8F" w:rsidRPr="00960670">
        <w:rPr>
          <w:rFonts w:ascii="Arial" w:eastAsia="Arial" w:hAnsi="Arial" w:cs="MEPS Bookman WTS"/>
        </w:rPr>
        <w:t>fil-bliet tiegħek</w:t>
      </w:r>
      <w:r w:rsidRPr="00960670">
        <w:rPr>
          <w:rFonts w:ascii="Arial" w:eastAsia="Arial" w:hAnsi="Arial" w:cs="MEPS Bookman WTS"/>
        </w:rPr>
        <w:t xml:space="preserve">. </w:t>
      </w:r>
      <w:r w:rsidRPr="00960670">
        <w:rPr>
          <w:rFonts w:ascii="Arial" w:eastAsia="Arial" w:hAnsi="Arial" w:cs="Arial"/>
          <w:b/>
        </w:rPr>
        <w:t>28:56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="002D729B" w:rsidRPr="00960670">
        <w:rPr>
          <w:rFonts w:ascii="Arial" w:eastAsia="Arial" w:hAnsi="Arial" w:cs="MEPS Bookman WTS"/>
        </w:rPr>
        <w:t xml:space="preserve">U </w:t>
      </w:r>
      <w:r w:rsidRPr="00960670">
        <w:rPr>
          <w:rFonts w:ascii="Arial" w:eastAsia="Arial" w:hAnsi="Arial" w:cs="MEPS Bookman WTS"/>
        </w:rPr>
        <w:t>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mara delikata u mfissda fostok li</w:t>
      </w:r>
      <w:r w:rsidR="002D729B" w:rsidRPr="00960670">
        <w:rPr>
          <w:rFonts w:ascii="Arial" w:eastAsia="Arial" w:hAnsi="Arial" w:cs="MEPS Bookman WTS"/>
        </w:rPr>
        <w:t xml:space="preserve"> lanqas biss jgħaddilha minn moħħha li</w:t>
      </w:r>
      <w:r w:rsidRPr="00960670">
        <w:rPr>
          <w:rFonts w:ascii="Arial" w:eastAsia="Arial" w:hAnsi="Arial" w:cs="MEPS Bookman WTS"/>
        </w:rPr>
        <w:t xml:space="preserve"> </w:t>
      </w:r>
      <w:r w:rsidR="00C84AE7" w:rsidRPr="00960670">
        <w:rPr>
          <w:rFonts w:ascii="Arial" w:eastAsia="Arial" w:hAnsi="Arial" w:cs="MEPS Bookman WTS"/>
        </w:rPr>
        <w:t xml:space="preserve">tpoġġi </w:t>
      </w:r>
      <w:r w:rsidRPr="00960670">
        <w:rPr>
          <w:rFonts w:ascii="Arial" w:eastAsia="Arial" w:hAnsi="Arial" w:cs="MEPS Bookman WTS"/>
        </w:rPr>
        <w:t>qiegħ sieqha fl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art </w:t>
      </w:r>
      <w:r w:rsidR="00C84AE7" w:rsidRPr="00960670">
        <w:rPr>
          <w:rFonts w:ascii="Arial" w:eastAsia="Arial" w:hAnsi="Arial" w:cs="MEPS Bookman WTS"/>
        </w:rPr>
        <w:t>minħabba li hi tant delikata</w:t>
      </w:r>
      <w:r w:rsidR="00DE6CBF" w:rsidRPr="00960670">
        <w:rPr>
          <w:rFonts w:ascii="Arial" w:eastAsia="Arial" w:hAnsi="Arial" w:cs="MEPS Bookman WTS"/>
        </w:rPr>
        <w:t>,</w:t>
      </w:r>
      <w:r w:rsidRPr="00960670">
        <w:rPr>
          <w:rFonts w:ascii="Arial" w:eastAsia="Arial" w:hAnsi="Arial" w:cs="MEPS Bookman WTS"/>
        </w:rPr>
        <w:t xml:space="preserve"> </w:t>
      </w:r>
      <w:r w:rsidR="00DE6CBF" w:rsidRPr="00960670">
        <w:rPr>
          <w:rFonts w:ascii="Arial" w:eastAsia="Arial" w:hAnsi="Arial" w:cs="MEPS Bookman WTS"/>
        </w:rPr>
        <w:t>ma titħassarx lil</w:t>
      </w:r>
      <w:r w:rsidRPr="00960670">
        <w:rPr>
          <w:rFonts w:ascii="Arial" w:eastAsia="Arial" w:hAnsi="Arial" w:cs="MEPS Bookman WTS"/>
        </w:rPr>
        <w:t xml:space="preserve"> żewġha 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għażiż </w:t>
      </w:r>
      <w:r w:rsidR="00DE6CBF" w:rsidRPr="00960670">
        <w:rPr>
          <w:rFonts w:ascii="Arial" w:eastAsia="Arial" w:hAnsi="Arial" w:cs="MEPS Bookman WTS"/>
        </w:rPr>
        <w:t>jew lil</w:t>
      </w:r>
      <w:r w:rsidRPr="00960670">
        <w:rPr>
          <w:rFonts w:ascii="Arial" w:eastAsia="Arial" w:hAnsi="Arial" w:cs="MEPS Bookman WTS"/>
        </w:rPr>
        <w:t xml:space="preserve"> binha </w:t>
      </w:r>
      <w:r w:rsidR="00DE6CBF" w:rsidRPr="00960670">
        <w:rPr>
          <w:rFonts w:ascii="Arial" w:eastAsia="Arial" w:hAnsi="Arial" w:cs="MEPS Bookman WTS"/>
        </w:rPr>
        <w:t>jew</w:t>
      </w:r>
      <w:r w:rsidRPr="00960670">
        <w:rPr>
          <w:rFonts w:ascii="Arial" w:eastAsia="Arial" w:hAnsi="Arial" w:cs="MEPS Bookman WTS"/>
        </w:rPr>
        <w:t xml:space="preserve"> </w:t>
      </w:r>
      <w:r w:rsidR="00DE6CBF" w:rsidRPr="00960670">
        <w:rPr>
          <w:rFonts w:ascii="Arial" w:eastAsia="Arial" w:hAnsi="Arial" w:cs="MEPS Bookman WTS"/>
        </w:rPr>
        <w:t xml:space="preserve">lil </w:t>
      </w:r>
      <w:r w:rsidRPr="00960670">
        <w:rPr>
          <w:rFonts w:ascii="Arial" w:eastAsia="Arial" w:hAnsi="Arial" w:cs="MEPS Bookman WTS"/>
        </w:rPr>
        <w:t xml:space="preserve">bintha, </w:t>
      </w:r>
      <w:r w:rsidRPr="00960670">
        <w:rPr>
          <w:rFonts w:ascii="Arial" w:eastAsia="Arial" w:hAnsi="Arial" w:cs="Arial"/>
          <w:b/>
        </w:rPr>
        <w:t>28:57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="009C2931" w:rsidRPr="00960670">
        <w:rPr>
          <w:rFonts w:ascii="Arial" w:eastAsia="Arial" w:hAnsi="Arial" w:cs="MEPS Bookman WTS"/>
        </w:rPr>
        <w:t xml:space="preserve">lanqas lil </w:t>
      </w:r>
      <w:r w:rsidRPr="00960670">
        <w:rPr>
          <w:rFonts w:ascii="Arial" w:eastAsia="Arial" w:hAnsi="Arial" w:cs="MEPS Bookman WTS"/>
        </w:rPr>
        <w:t xml:space="preserve">dak li joħroġ minn </w:t>
      </w:r>
      <w:r w:rsidR="009C2931" w:rsidRPr="00960670">
        <w:rPr>
          <w:rFonts w:ascii="Arial" w:eastAsia="Arial" w:hAnsi="Arial" w:cs="MEPS Bookman WTS"/>
        </w:rPr>
        <w:t>ġufha</w:t>
      </w:r>
      <w:r w:rsidRPr="00960670">
        <w:rPr>
          <w:rFonts w:ascii="Arial" w:eastAsia="Arial" w:hAnsi="Arial" w:cs="MEPS Bookman WTS"/>
        </w:rPr>
        <w:t xml:space="preserve"> eżatt wara li t</w:t>
      </w:r>
      <w:r w:rsidR="009C2931" w:rsidRPr="00960670">
        <w:rPr>
          <w:rFonts w:ascii="Arial" w:eastAsia="Arial" w:hAnsi="Arial" w:cs="MEPS Bookman WTS"/>
        </w:rPr>
        <w:t>welled</w:t>
      </w:r>
      <w:r w:rsidRPr="00960670">
        <w:rPr>
          <w:rFonts w:ascii="Arial" w:eastAsia="Arial" w:hAnsi="Arial" w:cs="MEPS Bookman WTS"/>
        </w:rPr>
        <w:t xml:space="preserve"> u </w:t>
      </w:r>
      <w:r w:rsidR="006D1041">
        <w:rPr>
          <w:rFonts w:ascii="Arial" w:eastAsia="Arial" w:hAnsi="Arial" w:cs="MEPS Bookman WTS"/>
        </w:rPr>
        <w:t xml:space="preserve">lit-tfal </w:t>
      </w:r>
      <w:r w:rsidRPr="00960670">
        <w:rPr>
          <w:rFonts w:ascii="Arial" w:eastAsia="Arial" w:hAnsi="Arial" w:cs="MEPS Bookman WTS"/>
        </w:rPr>
        <w:t>li w</w:t>
      </w:r>
      <w:r w:rsidR="009C2931" w:rsidRPr="00960670">
        <w:rPr>
          <w:rFonts w:ascii="Arial" w:eastAsia="Arial" w:hAnsi="Arial" w:cs="MEPS Bookman WTS"/>
        </w:rPr>
        <w:t>el</w:t>
      </w:r>
      <w:r w:rsidRPr="00960670">
        <w:rPr>
          <w:rFonts w:ascii="Arial" w:eastAsia="Arial" w:hAnsi="Arial" w:cs="MEPS Bookman WTS"/>
        </w:rPr>
        <w:t>ldet, għaliex se tikolhom bil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moħbi minħabba </w:t>
      </w:r>
      <w:r w:rsidR="009C2931" w:rsidRPr="00960670">
        <w:rPr>
          <w:rFonts w:ascii="Arial" w:eastAsia="Arial" w:hAnsi="Arial" w:cs="MEPS Bookman WTS"/>
        </w:rPr>
        <w:t>l-assedju aħrax u t-tbatija li jġib fuqek l-għadu tiegħek fil-bliet tiegħek.</w:t>
      </w:r>
    </w:p>
    <w:p w14:paraId="3711DBA1" w14:textId="389A2203" w:rsidR="00C62663" w:rsidRPr="003A4CDE" w:rsidRDefault="00C62663" w:rsidP="00C62663">
      <w:pPr>
        <w:rPr>
          <w:rFonts w:ascii="Arial" w:eastAsia="Arial" w:hAnsi="Arial" w:cs="MEPS Bookman WTS"/>
        </w:rPr>
      </w:pPr>
      <w:r w:rsidRPr="00960670">
        <w:rPr>
          <w:rFonts w:ascii="Arial" w:eastAsia="Arial" w:hAnsi="Arial" w:cs="Arial"/>
          <w:b/>
        </w:rPr>
        <w:t>28:58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Pr="00960670">
        <w:rPr>
          <w:rFonts w:ascii="Arial" w:eastAsia="Arial" w:hAnsi="Arial" w:cs="MEPS Bookman WTS"/>
        </w:rPr>
        <w:t>“</w:t>
      </w:r>
      <w:r w:rsidR="00DA2EEA">
        <w:rPr>
          <w:rFonts w:ascii="Arial" w:eastAsia="Arial" w:hAnsi="Arial" w:cs="MEPS Bookman WTS"/>
        </w:rPr>
        <w:t xml:space="preserve">Għandek </w:t>
      </w:r>
      <w:r w:rsidRPr="00960670">
        <w:rPr>
          <w:rFonts w:ascii="Arial" w:eastAsia="Arial" w:hAnsi="Arial" w:cs="MEPS Bookman WTS"/>
        </w:rPr>
        <w:t>toqgħod attent li t</w:t>
      </w:r>
      <w:r w:rsidR="00CF0AC2" w:rsidRPr="00960670">
        <w:rPr>
          <w:rFonts w:ascii="Arial" w:eastAsia="Arial" w:hAnsi="Arial" w:cs="MEPS Bookman WTS"/>
        </w:rPr>
        <w:t>obdi</w:t>
      </w:r>
      <w:r w:rsidRPr="00960670">
        <w:rPr>
          <w:rFonts w:ascii="Arial" w:eastAsia="Arial" w:hAnsi="Arial" w:cs="MEPS Bookman WTS"/>
        </w:rPr>
        <w:t xml:space="preserve"> 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kliem kollu taʼ din il</w:t>
      </w:r>
      <w:r w:rsidR="00983D22" w:rsidRPr="00960670">
        <w:rPr>
          <w:rFonts w:ascii="Arial" w:eastAsia="Arial" w:hAnsi="Arial" w:cs="MEPS Bookman WTS"/>
        </w:rPr>
        <w:t>-</w:t>
      </w:r>
      <w:r w:rsidR="00CF0AC2" w:rsidRPr="00960670">
        <w:rPr>
          <w:rFonts w:ascii="Arial" w:eastAsia="Arial" w:hAnsi="Arial" w:cs="MEPS Bookman WTS"/>
        </w:rPr>
        <w:t>L</w:t>
      </w:r>
      <w:r w:rsidRPr="00960670">
        <w:rPr>
          <w:rFonts w:ascii="Arial" w:eastAsia="Arial" w:hAnsi="Arial" w:cs="MEPS Bookman WTS"/>
        </w:rPr>
        <w:t>iġi</w:t>
      </w:r>
      <w:r w:rsidR="00DA2EEA">
        <w:rPr>
          <w:rFonts w:ascii="Arial" w:eastAsia="Arial" w:hAnsi="Arial" w:cs="MEPS Bookman WTS"/>
        </w:rPr>
        <w:t>,</w:t>
      </w:r>
      <w:r w:rsidRPr="00960670">
        <w:rPr>
          <w:rFonts w:ascii="Arial" w:eastAsia="Arial" w:hAnsi="Arial" w:cs="MEPS Bookman WTS"/>
        </w:rPr>
        <w:t xml:space="preserve"> li hu miktub f’dan il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ktieb</w:t>
      </w:r>
      <w:r w:rsidR="00DA2EEA">
        <w:rPr>
          <w:rFonts w:ascii="Arial" w:eastAsia="Arial" w:hAnsi="Arial" w:cs="MEPS Bookman WTS"/>
        </w:rPr>
        <w:t>,</w:t>
      </w:r>
      <w:r w:rsidRPr="00960670">
        <w:rPr>
          <w:rFonts w:ascii="Arial" w:eastAsia="Arial" w:hAnsi="Arial" w:cs="MEPS Bookman WTS"/>
        </w:rPr>
        <w:t xml:space="preserve"> </w:t>
      </w:r>
      <w:r w:rsidR="00CF0AC2" w:rsidRPr="00960670">
        <w:rPr>
          <w:rFonts w:ascii="Arial" w:eastAsia="Arial" w:hAnsi="Arial" w:cs="MEPS Bookman WTS"/>
        </w:rPr>
        <w:t xml:space="preserve">u </w:t>
      </w:r>
      <w:r w:rsidR="00DA2EEA">
        <w:rPr>
          <w:rFonts w:ascii="Arial" w:eastAsia="Arial" w:hAnsi="Arial" w:cs="MEPS Bookman WTS"/>
        </w:rPr>
        <w:t>t</w:t>
      </w:r>
      <w:r w:rsidRPr="00960670">
        <w:rPr>
          <w:rFonts w:ascii="Arial" w:eastAsia="Arial" w:hAnsi="Arial" w:cs="MEPS Bookman WTS"/>
        </w:rPr>
        <w:t>ibża</w:t>
      </w:r>
      <w:r w:rsidR="00DA2EEA">
        <w:rPr>
          <w:rFonts w:ascii="Arial" w:eastAsia="Arial" w:hAnsi="Arial" w:cs="MEPS Bookman WTS"/>
        </w:rPr>
        <w:t>ʼ</w:t>
      </w:r>
      <w:r w:rsidRPr="00960670">
        <w:rPr>
          <w:rFonts w:ascii="Arial" w:eastAsia="Arial" w:hAnsi="Arial" w:cs="MEPS Bookman WTS"/>
        </w:rPr>
        <w:t xml:space="preserve"> minn dan 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isem glorjuż </w:t>
      </w:r>
      <w:r w:rsidR="00CF0AC2" w:rsidRPr="00960670">
        <w:rPr>
          <w:rFonts w:ascii="Arial" w:eastAsia="Arial" w:hAnsi="Arial" w:cs="MEPS Bookman WTS"/>
        </w:rPr>
        <w:t xml:space="preserve">u li hu taʼ min jibżaʼ minnu u </w:t>
      </w:r>
      <w:r w:rsidR="00CF0AC2" w:rsidRPr="00DA2EEA">
        <w:rPr>
          <w:rFonts w:ascii="Arial" w:eastAsia="Arial" w:hAnsi="Arial" w:cs="MEPS Bookman WTS"/>
        </w:rPr>
        <w:t>jirrispettah</w:t>
      </w:r>
      <w:r w:rsidRPr="00DA2EEA">
        <w:rPr>
          <w:rFonts w:ascii="Arial" w:eastAsia="Arial" w:hAnsi="Arial" w:cs="MEPS Bookman WTS"/>
        </w:rPr>
        <w:t xml:space="preserve">, </w:t>
      </w:r>
      <w:r w:rsidR="005A53D0" w:rsidRPr="00DA2EEA">
        <w:rPr>
          <w:rFonts w:ascii="Arial" w:eastAsia="Arial" w:hAnsi="Arial" w:cs="MEPS Bookman WTS"/>
        </w:rPr>
        <w:t xml:space="preserve">jiġifieri </w:t>
      </w:r>
      <w:commentRangeStart w:id="17"/>
      <w:r w:rsidR="005A53D0" w:rsidRPr="00DA2EEA">
        <w:rPr>
          <w:rFonts w:ascii="Arial" w:eastAsia="Arial" w:hAnsi="Arial" w:cs="MEPS Bookman WTS"/>
        </w:rPr>
        <w:t>isem</w:t>
      </w:r>
      <w:commentRangeEnd w:id="17"/>
      <w:r w:rsidR="00D14E5A" w:rsidRPr="00DA2EEA">
        <w:rPr>
          <w:rStyle w:val="CommentReference"/>
        </w:rPr>
        <w:commentReference w:id="17"/>
      </w:r>
      <w:r w:rsidR="005A53D0" w:rsidRPr="00DA2EEA">
        <w:rPr>
          <w:rFonts w:ascii="Arial" w:eastAsia="Arial" w:hAnsi="Arial" w:cs="MEPS Bookman WTS"/>
        </w:rPr>
        <w:t xml:space="preserve"> </w:t>
      </w:r>
      <w:r w:rsidR="00E90C92">
        <w:rPr>
          <w:rFonts w:ascii="Arial" w:eastAsia="Arial" w:hAnsi="Arial" w:cs="MEPS Bookman WTS"/>
        </w:rPr>
        <w:t>Ġeħova l-Alla tiegħek</w:t>
      </w:r>
      <w:r w:rsidR="00DA2EEA">
        <w:rPr>
          <w:rFonts w:ascii="Arial" w:eastAsia="Arial" w:hAnsi="Arial" w:cs="MEPS Bookman WTS"/>
        </w:rPr>
        <w:t>. Jekk ma tagħmilx dan,</w:t>
      </w:r>
      <w:r w:rsidRPr="00960670">
        <w:rPr>
          <w:rFonts w:ascii="Arial" w:eastAsia="Arial" w:hAnsi="Arial" w:cs="MEPS Bookman WTS"/>
        </w:rPr>
        <w:t xml:space="preserve"> </w:t>
      </w:r>
      <w:r w:rsidRPr="00960670">
        <w:rPr>
          <w:rFonts w:ascii="Arial" w:eastAsia="Arial" w:hAnsi="Arial" w:cs="Arial"/>
          <w:b/>
        </w:rPr>
        <w:t>28:59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Pr="00960670">
        <w:rPr>
          <w:rFonts w:ascii="Arial" w:eastAsia="Arial" w:hAnsi="Arial" w:cs="MEPS Bookman WTS"/>
        </w:rPr>
        <w:t>Ġeħova se j</w:t>
      </w:r>
      <w:r w:rsidR="00100313" w:rsidRPr="00960670">
        <w:rPr>
          <w:rFonts w:ascii="Arial" w:eastAsia="Arial" w:hAnsi="Arial" w:cs="MEPS Bookman WTS"/>
        </w:rPr>
        <w:t xml:space="preserve">ġib fuqek u fuq nislek </w:t>
      </w:r>
      <w:r w:rsidRPr="00960670">
        <w:rPr>
          <w:rFonts w:ascii="Arial" w:eastAsia="Arial" w:hAnsi="Arial" w:cs="MEPS Bookman WTS"/>
        </w:rPr>
        <w:t xml:space="preserve">kastigi </w:t>
      </w:r>
      <w:r w:rsidR="00100313" w:rsidRPr="00960670">
        <w:rPr>
          <w:rFonts w:ascii="Arial" w:eastAsia="Arial" w:hAnsi="Arial" w:cs="MEPS Bookman WTS"/>
        </w:rPr>
        <w:t xml:space="preserve">ħorox ħafna, kastigi kbar u </w:t>
      </w:r>
      <w:r w:rsidR="00A904E3" w:rsidRPr="00960670">
        <w:rPr>
          <w:rFonts w:ascii="Arial" w:eastAsia="Arial" w:hAnsi="Arial" w:cs="MEPS Bookman WTS"/>
        </w:rPr>
        <w:t xml:space="preserve">li jdumu għal </w:t>
      </w:r>
      <w:r w:rsidRPr="00960670">
        <w:rPr>
          <w:rFonts w:ascii="Arial" w:eastAsia="Arial" w:hAnsi="Arial" w:cs="MEPS Bookman WTS"/>
        </w:rPr>
        <w:t xml:space="preserve">żmien twil, u mard </w:t>
      </w:r>
      <w:r w:rsidR="00A904E3" w:rsidRPr="00960670">
        <w:rPr>
          <w:rFonts w:ascii="Arial" w:eastAsia="Arial" w:hAnsi="Arial" w:cs="MEPS Bookman WTS"/>
        </w:rPr>
        <w:t>gravi u</w:t>
      </w:r>
      <w:r w:rsidRPr="00960670">
        <w:rPr>
          <w:rFonts w:ascii="Arial" w:eastAsia="Arial" w:hAnsi="Arial" w:cs="MEPS Bookman WTS"/>
        </w:rPr>
        <w:t xml:space="preserve"> li jdum għal żmien twil. </w:t>
      </w:r>
      <w:r w:rsidRPr="00960670">
        <w:rPr>
          <w:rFonts w:ascii="Arial" w:eastAsia="Arial" w:hAnsi="Arial" w:cs="Arial"/>
          <w:b/>
        </w:rPr>
        <w:t>28:60</w:t>
      </w:r>
      <w:r w:rsidR="00983D22" w:rsidRPr="00960670">
        <w:rPr>
          <w:rFonts w:ascii="Arial" w:eastAsia="Arial" w:hAnsi="Arial" w:cs="Arial"/>
          <w:b/>
        </w:rPr>
        <w:t xml:space="preserve"> </w:t>
      </w:r>
      <w:r w:rsidR="00960670" w:rsidRPr="00960670">
        <w:rPr>
          <w:rFonts w:ascii="Arial" w:eastAsia="Arial" w:hAnsi="Arial" w:cs="MEPS Bookman WTS"/>
        </w:rPr>
        <w:t>Hu</w:t>
      </w:r>
      <w:r w:rsidRPr="00960670">
        <w:rPr>
          <w:rFonts w:ascii="Arial" w:eastAsia="Arial" w:hAnsi="Arial" w:cs="MEPS Bookman WTS"/>
        </w:rPr>
        <w:t xml:space="preserve"> se jġib lura fuqek il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 xml:space="preserve">mard kollu </w:t>
      </w:r>
      <w:r w:rsidR="00841D0B" w:rsidRPr="00960670">
        <w:rPr>
          <w:rFonts w:ascii="Arial" w:eastAsia="Arial" w:hAnsi="Arial" w:cs="MEPS Bookman WTS"/>
        </w:rPr>
        <w:t>tal</w:t>
      </w:r>
      <w:r w:rsidR="00983D22" w:rsidRPr="00960670">
        <w:rPr>
          <w:rFonts w:ascii="Arial" w:eastAsia="Arial" w:hAnsi="Arial" w:cs="MEPS Bookman WTS"/>
        </w:rPr>
        <w:t>-</w:t>
      </w:r>
      <w:r w:rsidRPr="00960670">
        <w:rPr>
          <w:rFonts w:ascii="Arial" w:eastAsia="Arial" w:hAnsi="Arial" w:cs="MEPS Bookman WTS"/>
        </w:rPr>
        <w:t>Eġittu</w:t>
      </w:r>
      <w:r w:rsidR="003A514F" w:rsidRPr="00960670">
        <w:rPr>
          <w:rFonts w:ascii="Arial" w:eastAsia="Arial" w:hAnsi="Arial" w:cs="MEPS Bookman WTS"/>
        </w:rPr>
        <w:t xml:space="preserve"> li kont tibżaʼ minnu</w:t>
      </w:r>
      <w:r w:rsidRPr="00960670">
        <w:rPr>
          <w:rFonts w:ascii="Arial" w:eastAsia="Arial" w:hAnsi="Arial" w:cs="MEPS Bookman WTS"/>
        </w:rPr>
        <w:t xml:space="preserve">, u </w:t>
      </w:r>
      <w:r w:rsidR="003A514F" w:rsidRPr="00960670">
        <w:rPr>
          <w:rFonts w:ascii="Arial" w:eastAsia="Arial" w:hAnsi="Arial" w:cs="MEPS Bookman WTS"/>
        </w:rPr>
        <w:t xml:space="preserve">żgur li </w:t>
      </w:r>
      <w:r w:rsidRPr="00960670">
        <w:rPr>
          <w:rFonts w:ascii="Arial" w:eastAsia="Arial" w:hAnsi="Arial" w:cs="MEPS Bookman WTS"/>
        </w:rPr>
        <w:t xml:space="preserve">jibqaʼ mqabbad miegħek. </w:t>
      </w:r>
      <w:r w:rsidRPr="003A4CDE">
        <w:rPr>
          <w:rFonts w:ascii="Arial" w:eastAsia="Arial" w:hAnsi="Arial" w:cs="Arial"/>
          <w:b/>
        </w:rPr>
        <w:t>28:61</w:t>
      </w:r>
      <w:r w:rsidR="00983D22" w:rsidRPr="003A4CDE">
        <w:rPr>
          <w:rFonts w:ascii="Arial" w:eastAsia="Arial" w:hAnsi="Arial" w:cs="Arial"/>
          <w:b/>
        </w:rPr>
        <w:t xml:space="preserve"> </w:t>
      </w:r>
      <w:r w:rsidR="003A514F" w:rsidRPr="003A4CDE">
        <w:rPr>
          <w:rFonts w:ascii="Arial" w:eastAsia="Arial" w:hAnsi="Arial" w:cs="MEPS Bookman WTS"/>
        </w:rPr>
        <w:t>Barra minn hekk</w:t>
      </w:r>
      <w:r w:rsidRPr="003A4CDE">
        <w:rPr>
          <w:rFonts w:ascii="Arial" w:eastAsia="Arial" w:hAnsi="Arial" w:cs="MEPS Bookman WTS"/>
        </w:rPr>
        <w:t xml:space="preserve">, </w:t>
      </w:r>
      <w:r w:rsidR="003A514F" w:rsidRPr="003A4CDE">
        <w:rPr>
          <w:rFonts w:ascii="Arial" w:eastAsia="Arial" w:hAnsi="Arial" w:cs="MEPS Bookman WTS"/>
        </w:rPr>
        <w:t xml:space="preserve">Ġeħova se jġib fuqek </w:t>
      </w:r>
      <w:r w:rsidR="005B49A6" w:rsidRPr="003A4CDE">
        <w:rPr>
          <w:rFonts w:ascii="Arial" w:eastAsia="Arial" w:hAnsi="Arial" w:cs="MEPS Bookman WTS"/>
        </w:rPr>
        <w:t xml:space="preserve">saħansitra </w:t>
      </w:r>
      <w:r w:rsidRPr="003A4CDE">
        <w:rPr>
          <w:rFonts w:ascii="Arial" w:eastAsia="Arial" w:hAnsi="Arial" w:cs="MEPS Bookman WTS"/>
        </w:rPr>
        <w:t xml:space="preserve">kwalunkwe marda </w:t>
      </w:r>
      <w:r w:rsidR="00EE7DCA" w:rsidRPr="003A4CDE">
        <w:rPr>
          <w:rFonts w:ascii="Arial" w:eastAsia="Arial" w:hAnsi="Arial" w:cs="MEPS Bookman WTS"/>
        </w:rPr>
        <w:t xml:space="preserve">u </w:t>
      </w:r>
      <w:r w:rsidRPr="003A4CDE">
        <w:rPr>
          <w:rFonts w:ascii="Arial" w:eastAsia="Arial" w:hAnsi="Arial" w:cs="MEPS Bookman WTS"/>
        </w:rPr>
        <w:t xml:space="preserve">kwalunkwe kastig li </w:t>
      </w:r>
      <w:r w:rsidR="00653527" w:rsidRPr="003A4CDE">
        <w:rPr>
          <w:rFonts w:ascii="Arial" w:eastAsia="Arial" w:hAnsi="Arial" w:cs="MEPS Bookman WTS"/>
        </w:rPr>
        <w:t>mhumiex</w:t>
      </w:r>
      <w:r w:rsidRPr="003A4CDE">
        <w:rPr>
          <w:rFonts w:ascii="Arial" w:eastAsia="Arial" w:hAnsi="Arial" w:cs="MEPS Bookman WTS"/>
        </w:rPr>
        <w:t xml:space="preserve"> miktubin fil</w:t>
      </w:r>
      <w:r w:rsidR="00983D22" w:rsidRPr="003A4CDE">
        <w:rPr>
          <w:rFonts w:ascii="Arial" w:eastAsia="Arial" w:hAnsi="Arial" w:cs="MEPS Bookman WTS"/>
        </w:rPr>
        <w:t>-</w:t>
      </w:r>
      <w:r w:rsidRPr="003A4CDE">
        <w:rPr>
          <w:rFonts w:ascii="Arial" w:eastAsia="Arial" w:hAnsi="Arial" w:cs="MEPS Bookman WTS"/>
        </w:rPr>
        <w:t>ktieb taʼ din il</w:t>
      </w:r>
      <w:r w:rsidR="00983D22" w:rsidRPr="003A4CDE">
        <w:rPr>
          <w:rFonts w:ascii="Arial" w:eastAsia="Arial" w:hAnsi="Arial" w:cs="MEPS Bookman WTS"/>
        </w:rPr>
        <w:t>-</w:t>
      </w:r>
      <w:r w:rsidR="003A514F" w:rsidRPr="003A4CDE">
        <w:rPr>
          <w:rFonts w:ascii="Arial" w:eastAsia="Arial" w:hAnsi="Arial" w:cs="MEPS Bookman WTS"/>
        </w:rPr>
        <w:t>L</w:t>
      </w:r>
      <w:r w:rsidRPr="003A4CDE">
        <w:rPr>
          <w:rFonts w:ascii="Arial" w:eastAsia="Arial" w:hAnsi="Arial" w:cs="MEPS Bookman WTS"/>
        </w:rPr>
        <w:t>iġi sakemm tiġi fix</w:t>
      </w:r>
      <w:r w:rsidR="00983D22" w:rsidRPr="003A4CDE">
        <w:rPr>
          <w:rFonts w:ascii="Arial" w:eastAsia="Arial" w:hAnsi="Arial" w:cs="MEPS Bookman WTS"/>
        </w:rPr>
        <w:t>-</w:t>
      </w:r>
      <w:r w:rsidRPr="003A4CDE">
        <w:rPr>
          <w:rFonts w:ascii="Arial" w:eastAsia="Arial" w:hAnsi="Arial" w:cs="MEPS Bookman WTS"/>
        </w:rPr>
        <w:t xml:space="preserve">xejn. </w:t>
      </w:r>
      <w:r w:rsidRPr="003A4CDE">
        <w:rPr>
          <w:rFonts w:ascii="Arial" w:eastAsia="Arial" w:hAnsi="Arial" w:cs="Arial"/>
          <w:b/>
        </w:rPr>
        <w:t>28:62</w:t>
      </w:r>
      <w:r w:rsidR="00983D22" w:rsidRPr="003A4CDE">
        <w:rPr>
          <w:rFonts w:ascii="Arial" w:eastAsia="Arial" w:hAnsi="Arial" w:cs="Arial"/>
          <w:b/>
        </w:rPr>
        <w:t xml:space="preserve"> </w:t>
      </w:r>
      <w:r w:rsidR="006B5486" w:rsidRPr="003A4CDE">
        <w:rPr>
          <w:rFonts w:ascii="Arial" w:eastAsia="Arial" w:hAnsi="Arial" w:cs="MEPS Bookman WTS"/>
        </w:rPr>
        <w:t xml:space="preserve">Għalkemm </w:t>
      </w:r>
      <w:r w:rsidRPr="003A4CDE">
        <w:rPr>
          <w:rFonts w:ascii="Arial" w:eastAsia="Arial" w:hAnsi="Arial" w:cs="MEPS Bookman WTS"/>
        </w:rPr>
        <w:t xml:space="preserve">sirtu </w:t>
      </w:r>
      <w:r w:rsidR="006B5486" w:rsidRPr="003A4CDE">
        <w:rPr>
          <w:rFonts w:ascii="Arial" w:eastAsia="Arial" w:hAnsi="Arial" w:cs="MEPS Bookman WTS"/>
        </w:rPr>
        <w:t xml:space="preserve">ħafna daqs l-istilel </w:t>
      </w:r>
      <w:r w:rsidRPr="003A4CDE">
        <w:rPr>
          <w:rFonts w:ascii="Arial" w:eastAsia="Arial" w:hAnsi="Arial" w:cs="MEPS Bookman WTS"/>
        </w:rPr>
        <w:t>tas</w:t>
      </w:r>
      <w:r w:rsidR="00983D22" w:rsidRPr="003A4CDE">
        <w:rPr>
          <w:rFonts w:ascii="Arial" w:eastAsia="Arial" w:hAnsi="Arial" w:cs="MEPS Bookman WTS"/>
        </w:rPr>
        <w:t>-</w:t>
      </w:r>
      <w:r w:rsidRPr="003A4CDE">
        <w:rPr>
          <w:rFonts w:ascii="Arial" w:eastAsia="Arial" w:hAnsi="Arial" w:cs="MEPS Bookman WTS"/>
        </w:rPr>
        <w:t>s</w:t>
      </w:r>
      <w:r w:rsidR="00114BFD">
        <w:rPr>
          <w:rFonts w:ascii="Arial" w:eastAsia="Arial" w:hAnsi="Arial" w:cs="MEPS Bookman WTS"/>
        </w:rPr>
        <w:t>ema</w:t>
      </w:r>
      <w:r w:rsidR="006B5486" w:rsidRPr="003A4CDE">
        <w:rPr>
          <w:rFonts w:ascii="Arial" w:eastAsia="Arial" w:hAnsi="Arial" w:cs="MEPS Bookman WTS"/>
        </w:rPr>
        <w:t>, vera ftit se jifdal minnkom</w:t>
      </w:r>
      <w:r w:rsidRPr="003A4CDE">
        <w:rPr>
          <w:rFonts w:ascii="Arial" w:eastAsia="Arial" w:hAnsi="Arial" w:cs="MEPS Bookman WTS"/>
        </w:rPr>
        <w:t>, għaliex ma tkun</w:t>
      </w:r>
      <w:r w:rsidR="006B5486" w:rsidRPr="003A4CDE">
        <w:rPr>
          <w:rFonts w:ascii="Arial" w:eastAsia="Arial" w:hAnsi="Arial" w:cs="MEPS Bookman WTS"/>
        </w:rPr>
        <w:t>u</w:t>
      </w:r>
      <w:r w:rsidRPr="003A4CDE">
        <w:rPr>
          <w:rFonts w:ascii="Arial" w:eastAsia="Arial" w:hAnsi="Arial" w:cs="MEPS Bookman WTS"/>
        </w:rPr>
        <w:t>x smajt</w:t>
      </w:r>
      <w:r w:rsidR="006B5486" w:rsidRPr="003A4CDE">
        <w:rPr>
          <w:rFonts w:ascii="Arial" w:eastAsia="Arial" w:hAnsi="Arial" w:cs="MEPS Bookman WTS"/>
        </w:rPr>
        <w:t>u</w:t>
      </w:r>
      <w:r w:rsidRPr="003A4CDE">
        <w:rPr>
          <w:rFonts w:ascii="Arial" w:eastAsia="Arial" w:hAnsi="Arial" w:cs="MEPS Bookman WTS"/>
        </w:rPr>
        <w:t xml:space="preserve"> minn leħen Ġeħova </w:t>
      </w:r>
      <w:r w:rsidR="00E90C92">
        <w:rPr>
          <w:rFonts w:ascii="Arial" w:eastAsia="Arial" w:hAnsi="Arial" w:cs="MEPS Bookman WTS"/>
        </w:rPr>
        <w:t>l-</w:t>
      </w:r>
      <w:r w:rsidRPr="003A4CDE">
        <w:rPr>
          <w:rFonts w:ascii="Arial" w:eastAsia="Arial" w:hAnsi="Arial" w:cs="MEPS Bookman WTS"/>
        </w:rPr>
        <w:t>Alla t</w:t>
      </w:r>
      <w:r w:rsidR="006B5486" w:rsidRPr="003A4CDE">
        <w:rPr>
          <w:rFonts w:ascii="Arial" w:eastAsia="Arial" w:hAnsi="Arial" w:cs="MEPS Bookman WTS"/>
        </w:rPr>
        <w:t>a</w:t>
      </w:r>
      <w:r w:rsidRPr="003A4CDE">
        <w:rPr>
          <w:rFonts w:ascii="Arial" w:eastAsia="Arial" w:hAnsi="Arial" w:cs="MEPS Bookman WTS"/>
        </w:rPr>
        <w:t>għk</w:t>
      </w:r>
      <w:r w:rsidR="006B5486" w:rsidRPr="003A4CDE">
        <w:rPr>
          <w:rFonts w:ascii="Arial" w:eastAsia="Arial" w:hAnsi="Arial" w:cs="MEPS Bookman WTS"/>
        </w:rPr>
        <w:t>om</w:t>
      </w:r>
      <w:r w:rsidRPr="003A4CDE">
        <w:rPr>
          <w:rFonts w:ascii="Arial" w:eastAsia="Arial" w:hAnsi="Arial" w:cs="MEPS Bookman WTS"/>
        </w:rPr>
        <w:t>.</w:t>
      </w:r>
    </w:p>
    <w:p w14:paraId="4323771F" w14:textId="77777777" w:rsidR="00C62663" w:rsidRPr="003A4CDE" w:rsidRDefault="00C62663" w:rsidP="00C62663">
      <w:pPr>
        <w:rPr>
          <w:rFonts w:ascii="Arial" w:eastAsia="Arial" w:hAnsi="Arial" w:cs="MEPS Bookman WTS"/>
        </w:rPr>
      </w:pPr>
      <w:r w:rsidRPr="003A4CDE">
        <w:rPr>
          <w:rFonts w:ascii="Arial" w:eastAsia="Arial" w:hAnsi="Arial" w:cs="Arial"/>
          <w:b/>
        </w:rPr>
        <w:t>28:63</w:t>
      </w:r>
      <w:r w:rsidR="00983D22" w:rsidRPr="003A4CDE">
        <w:rPr>
          <w:rFonts w:ascii="Arial" w:eastAsia="Arial" w:hAnsi="Arial" w:cs="Arial"/>
          <w:b/>
        </w:rPr>
        <w:t xml:space="preserve"> </w:t>
      </w:r>
      <w:r w:rsidRPr="003A4CDE">
        <w:rPr>
          <w:rFonts w:ascii="Arial" w:eastAsia="Arial" w:hAnsi="Arial" w:cs="MEPS Bookman WTS"/>
        </w:rPr>
        <w:t xml:space="preserve">“U bħalma Ġeħova </w:t>
      </w:r>
      <w:r w:rsidR="00C04C81" w:rsidRPr="003A4CDE">
        <w:rPr>
          <w:rFonts w:ascii="Arial" w:eastAsia="Arial" w:hAnsi="Arial" w:cs="MEPS Bookman WTS"/>
        </w:rPr>
        <w:t xml:space="preserve">ħa pjaċir </w:t>
      </w:r>
      <w:r w:rsidRPr="003A4CDE">
        <w:rPr>
          <w:rFonts w:ascii="Arial" w:eastAsia="Arial" w:hAnsi="Arial" w:cs="MEPS Bookman WTS"/>
        </w:rPr>
        <w:t>jagħmlilkom il</w:t>
      </w:r>
      <w:r w:rsidR="00983D22" w:rsidRPr="003A4CDE">
        <w:rPr>
          <w:rFonts w:ascii="Arial" w:eastAsia="Arial" w:hAnsi="Arial" w:cs="MEPS Bookman WTS"/>
        </w:rPr>
        <w:t>-</w:t>
      </w:r>
      <w:r w:rsidRPr="003A4CDE">
        <w:rPr>
          <w:rFonts w:ascii="Arial" w:eastAsia="Arial" w:hAnsi="Arial" w:cs="MEPS Bookman WTS"/>
        </w:rPr>
        <w:t>ġid u j</w:t>
      </w:r>
      <w:r w:rsidR="00C04C81" w:rsidRPr="003A4CDE">
        <w:rPr>
          <w:rFonts w:ascii="Arial" w:eastAsia="Arial" w:hAnsi="Arial" w:cs="MEPS Bookman WTS"/>
        </w:rPr>
        <w:t>żidkom</w:t>
      </w:r>
      <w:r w:rsidRPr="003A4CDE">
        <w:rPr>
          <w:rFonts w:ascii="Arial" w:eastAsia="Arial" w:hAnsi="Arial" w:cs="MEPS Bookman WTS"/>
        </w:rPr>
        <w:t xml:space="preserve">, hekk Ġeħova </w:t>
      </w:r>
      <w:r w:rsidR="00C04C81" w:rsidRPr="003A4CDE">
        <w:rPr>
          <w:rFonts w:ascii="Arial" w:eastAsia="Arial" w:hAnsi="Arial" w:cs="MEPS Bookman WTS"/>
        </w:rPr>
        <w:t>se jieħu pjaċir</w:t>
      </w:r>
      <w:r w:rsidRPr="003A4CDE">
        <w:rPr>
          <w:rFonts w:ascii="Arial" w:eastAsia="Arial" w:hAnsi="Arial" w:cs="MEPS Bookman WTS"/>
        </w:rPr>
        <w:t xml:space="preserve"> jeqridkom u jġibkom fix</w:t>
      </w:r>
      <w:r w:rsidR="00983D22" w:rsidRPr="003A4CDE">
        <w:rPr>
          <w:rFonts w:ascii="Arial" w:eastAsia="Arial" w:hAnsi="Arial" w:cs="MEPS Bookman WTS"/>
        </w:rPr>
        <w:t>-</w:t>
      </w:r>
      <w:r w:rsidRPr="003A4CDE">
        <w:rPr>
          <w:rFonts w:ascii="Arial" w:eastAsia="Arial" w:hAnsi="Arial" w:cs="MEPS Bookman WTS"/>
        </w:rPr>
        <w:t>xejn</w:t>
      </w:r>
      <w:r w:rsidR="00C04C81" w:rsidRPr="003A4CDE">
        <w:rPr>
          <w:rFonts w:ascii="Arial" w:eastAsia="Arial" w:hAnsi="Arial" w:cs="MEPS Bookman WTS"/>
        </w:rPr>
        <w:t>. Intom</w:t>
      </w:r>
      <w:r w:rsidRPr="003A4CDE">
        <w:rPr>
          <w:rFonts w:ascii="Arial" w:eastAsia="Arial" w:hAnsi="Arial" w:cs="MEPS Bookman WTS"/>
        </w:rPr>
        <w:t xml:space="preserve"> titqaċċtu mi</w:t>
      </w:r>
      <w:r w:rsidR="00C04C81" w:rsidRPr="003A4CDE">
        <w:rPr>
          <w:rFonts w:ascii="Arial" w:eastAsia="Arial" w:hAnsi="Arial" w:cs="MEPS Bookman WTS"/>
        </w:rPr>
        <w:t>l</w:t>
      </w:r>
      <w:r w:rsidRPr="003A4CDE">
        <w:rPr>
          <w:rFonts w:ascii="Arial" w:eastAsia="Arial" w:hAnsi="Arial" w:cs="MEPS Bookman WTS"/>
        </w:rPr>
        <w:t>l</w:t>
      </w:r>
      <w:r w:rsidR="00983D22" w:rsidRPr="003A4CDE">
        <w:rPr>
          <w:rFonts w:ascii="Arial" w:eastAsia="Arial" w:hAnsi="Arial" w:cs="MEPS Bookman WTS"/>
        </w:rPr>
        <w:t>-</w:t>
      </w:r>
      <w:r w:rsidRPr="003A4CDE">
        <w:rPr>
          <w:rFonts w:ascii="Arial" w:eastAsia="Arial" w:hAnsi="Arial" w:cs="MEPS Bookman WTS"/>
        </w:rPr>
        <w:t xml:space="preserve">art li </w:t>
      </w:r>
      <w:r w:rsidR="00C04C81" w:rsidRPr="003A4CDE">
        <w:rPr>
          <w:rFonts w:ascii="Arial" w:eastAsia="Arial" w:hAnsi="Arial" w:cs="MEPS Bookman WTS"/>
        </w:rPr>
        <w:t>se</w:t>
      </w:r>
      <w:r w:rsidRPr="003A4CDE">
        <w:rPr>
          <w:rFonts w:ascii="Arial" w:eastAsia="Arial" w:hAnsi="Arial" w:cs="MEPS Bookman WTS"/>
        </w:rPr>
        <w:t xml:space="preserve"> ti</w:t>
      </w:r>
      <w:r w:rsidR="00C81659" w:rsidRPr="003A4CDE">
        <w:rPr>
          <w:rFonts w:ascii="Arial" w:eastAsia="Arial" w:hAnsi="Arial" w:cs="MEPS Bookman WTS"/>
        </w:rPr>
        <w:t>e</w:t>
      </w:r>
      <w:r w:rsidRPr="003A4CDE">
        <w:rPr>
          <w:rFonts w:ascii="Arial" w:eastAsia="Arial" w:hAnsi="Arial" w:cs="MEPS Bookman WTS"/>
        </w:rPr>
        <w:t>ħd</w:t>
      </w:r>
      <w:r w:rsidR="00C04C81" w:rsidRPr="003A4CDE">
        <w:rPr>
          <w:rFonts w:ascii="Arial" w:eastAsia="Arial" w:hAnsi="Arial" w:cs="MEPS Bookman WTS"/>
        </w:rPr>
        <w:t>u</w:t>
      </w:r>
      <w:r w:rsidRPr="003A4CDE">
        <w:rPr>
          <w:rFonts w:ascii="Arial" w:eastAsia="Arial" w:hAnsi="Arial" w:cs="MEPS Bookman WTS"/>
        </w:rPr>
        <w:t xml:space="preserve"> f’idejk</w:t>
      </w:r>
      <w:r w:rsidR="00C04C81" w:rsidRPr="003A4CDE">
        <w:rPr>
          <w:rFonts w:ascii="Arial" w:eastAsia="Arial" w:hAnsi="Arial" w:cs="MEPS Bookman WTS"/>
        </w:rPr>
        <w:t>om</w:t>
      </w:r>
      <w:r w:rsidRPr="003A4CDE">
        <w:rPr>
          <w:rFonts w:ascii="Arial" w:eastAsia="Arial" w:hAnsi="Arial" w:cs="MEPS Bookman WTS"/>
        </w:rPr>
        <w:t>.</w:t>
      </w:r>
    </w:p>
    <w:p w14:paraId="429DAC9D" w14:textId="77777777" w:rsidR="00C62663" w:rsidRPr="00CD2AF1" w:rsidRDefault="00C62663" w:rsidP="00C62663">
      <w:pPr>
        <w:rPr>
          <w:rFonts w:ascii="Arial" w:eastAsia="Arial" w:hAnsi="Arial" w:cs="MEPS Bookman WTS"/>
        </w:rPr>
      </w:pPr>
      <w:r w:rsidRPr="003A4CDE">
        <w:rPr>
          <w:rFonts w:ascii="Arial" w:eastAsia="Arial" w:hAnsi="Arial" w:cs="Arial"/>
          <w:b/>
        </w:rPr>
        <w:t>28:64</w:t>
      </w:r>
      <w:r w:rsidR="00983D22" w:rsidRPr="003A4CDE">
        <w:rPr>
          <w:rFonts w:ascii="Arial" w:eastAsia="Arial" w:hAnsi="Arial" w:cs="Arial"/>
          <w:b/>
        </w:rPr>
        <w:t xml:space="preserve"> </w:t>
      </w:r>
      <w:r w:rsidR="000540FB" w:rsidRPr="003A4CDE">
        <w:rPr>
          <w:rFonts w:ascii="Arial" w:eastAsia="Arial" w:hAnsi="Arial" w:cs="MEPS Bookman WTS"/>
        </w:rPr>
        <w:t>“</w:t>
      </w:r>
      <w:r w:rsidRPr="003A4CDE">
        <w:rPr>
          <w:rFonts w:ascii="Arial" w:eastAsia="Arial" w:hAnsi="Arial" w:cs="MEPS Bookman WTS"/>
        </w:rPr>
        <w:t>Ġeħova se jxerrdek fost il</w:t>
      </w:r>
      <w:r w:rsidR="00983D22" w:rsidRPr="003A4CDE">
        <w:rPr>
          <w:rFonts w:ascii="Arial" w:eastAsia="Arial" w:hAnsi="Arial" w:cs="MEPS Bookman WTS"/>
        </w:rPr>
        <w:t>-</w:t>
      </w:r>
      <w:r w:rsidR="000540FB" w:rsidRPr="003A4CDE">
        <w:rPr>
          <w:rFonts w:ascii="Arial" w:eastAsia="Arial" w:hAnsi="Arial" w:cs="MEPS Bookman WTS"/>
        </w:rPr>
        <w:t>ġnus</w:t>
      </w:r>
      <w:r w:rsidRPr="003A4CDE">
        <w:rPr>
          <w:rFonts w:ascii="Arial" w:eastAsia="Arial" w:hAnsi="Arial" w:cs="MEPS Bookman WTS"/>
        </w:rPr>
        <w:t xml:space="preserve"> kollha minn tarf </w:t>
      </w:r>
      <w:r w:rsidR="000540FB" w:rsidRPr="003A4CDE">
        <w:rPr>
          <w:rFonts w:ascii="Arial" w:eastAsia="Arial" w:hAnsi="Arial" w:cs="MEPS Bookman WTS"/>
        </w:rPr>
        <w:t>wieħed</w:t>
      </w:r>
      <w:r w:rsidRPr="003A4CDE">
        <w:rPr>
          <w:rFonts w:ascii="Arial" w:eastAsia="Arial" w:hAnsi="Arial" w:cs="MEPS Bookman WTS"/>
        </w:rPr>
        <w:t xml:space="preserve"> sat</w:t>
      </w:r>
      <w:r w:rsidR="00983D22" w:rsidRPr="003A4CDE">
        <w:rPr>
          <w:rFonts w:ascii="Arial" w:eastAsia="Arial" w:hAnsi="Arial" w:cs="MEPS Bookman WTS"/>
        </w:rPr>
        <w:t>-</w:t>
      </w:r>
      <w:r w:rsidRPr="003A4CDE">
        <w:rPr>
          <w:rFonts w:ascii="Arial" w:eastAsia="Arial" w:hAnsi="Arial" w:cs="MEPS Bookman WTS"/>
        </w:rPr>
        <w:t>tarf l</w:t>
      </w:r>
      <w:r w:rsidR="00983D22" w:rsidRPr="003A4CDE">
        <w:rPr>
          <w:rFonts w:ascii="Arial" w:eastAsia="Arial" w:hAnsi="Arial" w:cs="MEPS Bookman WTS"/>
        </w:rPr>
        <w:t>-</w:t>
      </w:r>
      <w:r w:rsidRPr="003A4CDE">
        <w:rPr>
          <w:rFonts w:ascii="Arial" w:eastAsia="Arial" w:hAnsi="Arial" w:cs="MEPS Bookman WTS"/>
        </w:rPr>
        <w:t xml:space="preserve">ieħor </w:t>
      </w:r>
      <w:r w:rsidR="00841D0B" w:rsidRPr="003A4CDE">
        <w:rPr>
          <w:rFonts w:ascii="Arial" w:eastAsia="Arial" w:hAnsi="Arial" w:cs="MEPS Bookman WTS"/>
        </w:rPr>
        <w:t>tal</w:t>
      </w:r>
      <w:r w:rsidR="00983D22" w:rsidRPr="003A4CDE">
        <w:rPr>
          <w:rFonts w:ascii="Arial" w:eastAsia="Arial" w:hAnsi="Arial" w:cs="MEPS Bookman WTS"/>
        </w:rPr>
        <w:t>-</w:t>
      </w:r>
      <w:r w:rsidRPr="003A4CDE">
        <w:rPr>
          <w:rFonts w:ascii="Arial" w:eastAsia="Arial" w:hAnsi="Arial" w:cs="MEPS Bookman WTS"/>
        </w:rPr>
        <w:t xml:space="preserve">art, u hemmhekk ikollok taqdi allat </w:t>
      </w:r>
      <w:r w:rsidR="00841D0B" w:rsidRPr="003A4CDE">
        <w:rPr>
          <w:rFonts w:ascii="Arial" w:eastAsia="Arial" w:hAnsi="Arial" w:cs="MEPS Bookman WTS"/>
        </w:rPr>
        <w:t>tal</w:t>
      </w:r>
      <w:r w:rsidR="00983D22" w:rsidRPr="003A4CDE">
        <w:rPr>
          <w:rFonts w:ascii="Arial" w:eastAsia="Arial" w:hAnsi="Arial" w:cs="MEPS Bookman WTS"/>
        </w:rPr>
        <w:t>-</w:t>
      </w:r>
      <w:r w:rsidRPr="003A4CDE">
        <w:rPr>
          <w:rFonts w:ascii="Arial" w:eastAsia="Arial" w:hAnsi="Arial" w:cs="MEPS Bookman WTS"/>
        </w:rPr>
        <w:t>injam u tal</w:t>
      </w:r>
      <w:r w:rsidR="00983D22" w:rsidRPr="003A4CDE">
        <w:rPr>
          <w:rFonts w:ascii="Arial" w:eastAsia="Arial" w:hAnsi="Arial" w:cs="MEPS Bookman WTS"/>
        </w:rPr>
        <w:t>-</w:t>
      </w:r>
      <w:r w:rsidRPr="003A4CDE">
        <w:rPr>
          <w:rFonts w:ascii="Arial" w:eastAsia="Arial" w:hAnsi="Arial" w:cs="MEPS Bookman WTS"/>
        </w:rPr>
        <w:t xml:space="preserve">ġebel, </w:t>
      </w:r>
      <w:r w:rsidR="000540FB" w:rsidRPr="003A4CDE">
        <w:rPr>
          <w:rFonts w:ascii="Arial" w:eastAsia="Arial" w:hAnsi="Arial" w:cs="MEPS Bookman WTS"/>
        </w:rPr>
        <w:t>li la int u lanqas missirijietek ma tafu</w:t>
      </w:r>
      <w:r w:rsidRPr="003A4CDE">
        <w:rPr>
          <w:rFonts w:ascii="Arial" w:eastAsia="Arial" w:hAnsi="Arial" w:cs="MEPS Bookman WTS"/>
        </w:rPr>
        <w:t xml:space="preserve">. </w:t>
      </w:r>
      <w:r w:rsidRPr="003A4CDE">
        <w:rPr>
          <w:rFonts w:ascii="Arial" w:eastAsia="Arial" w:hAnsi="Arial" w:cs="Arial"/>
          <w:b/>
        </w:rPr>
        <w:t>28:65</w:t>
      </w:r>
      <w:r w:rsidR="00983D22" w:rsidRPr="003A4CDE">
        <w:rPr>
          <w:rFonts w:ascii="Arial" w:eastAsia="Arial" w:hAnsi="Arial" w:cs="Arial"/>
          <w:b/>
        </w:rPr>
        <w:t xml:space="preserve"> </w:t>
      </w:r>
      <w:r w:rsidR="000540FB" w:rsidRPr="003A4CDE">
        <w:rPr>
          <w:rFonts w:ascii="Arial" w:eastAsia="Arial" w:hAnsi="Arial" w:cs="MEPS Bookman WTS"/>
        </w:rPr>
        <w:t>Ma jkollokx paċi</w:t>
      </w:r>
      <w:r w:rsidRPr="003A4CDE">
        <w:rPr>
          <w:rFonts w:ascii="Arial" w:eastAsia="Arial" w:hAnsi="Arial" w:cs="MEPS Bookman WTS"/>
        </w:rPr>
        <w:t xml:space="preserve"> fost dawk il</w:t>
      </w:r>
      <w:r w:rsidR="00983D22" w:rsidRPr="003A4CDE">
        <w:rPr>
          <w:rFonts w:ascii="Arial" w:eastAsia="Arial" w:hAnsi="Arial" w:cs="MEPS Bookman WTS"/>
        </w:rPr>
        <w:t>-</w:t>
      </w:r>
      <w:r w:rsidRPr="003A4CDE">
        <w:rPr>
          <w:rFonts w:ascii="Arial" w:eastAsia="Arial" w:hAnsi="Arial" w:cs="MEPS Bookman WTS"/>
        </w:rPr>
        <w:t xml:space="preserve">ġnus </w:t>
      </w:r>
      <w:r w:rsidR="000540FB" w:rsidRPr="003A4CDE">
        <w:rPr>
          <w:rFonts w:ascii="Arial" w:eastAsia="Arial" w:hAnsi="Arial" w:cs="MEPS Bookman WTS"/>
        </w:rPr>
        <w:t xml:space="preserve">u lanqas </w:t>
      </w:r>
      <w:r w:rsidRPr="003A4CDE">
        <w:rPr>
          <w:rFonts w:ascii="Arial" w:eastAsia="Arial" w:hAnsi="Arial" w:cs="MEPS Bookman WTS"/>
        </w:rPr>
        <w:t>post fejn isserraħ qiegħ sieqek</w:t>
      </w:r>
      <w:r w:rsidR="000540FB" w:rsidRPr="003A4CDE">
        <w:rPr>
          <w:rFonts w:ascii="Arial" w:eastAsia="Arial" w:hAnsi="Arial" w:cs="MEPS Bookman WTS"/>
        </w:rPr>
        <w:t>. Minflok,</w:t>
      </w:r>
      <w:r w:rsidRPr="003A4CDE">
        <w:rPr>
          <w:rFonts w:ascii="Arial" w:eastAsia="Arial" w:hAnsi="Arial" w:cs="MEPS Bookman WTS"/>
        </w:rPr>
        <w:t xml:space="preserve"> hemmhekk Ġeħova </w:t>
      </w:r>
      <w:r w:rsidR="000540FB" w:rsidRPr="003A4CDE">
        <w:rPr>
          <w:rFonts w:ascii="Arial" w:eastAsia="Arial" w:hAnsi="Arial" w:cs="MEPS Bookman WTS"/>
        </w:rPr>
        <w:t xml:space="preserve">se </w:t>
      </w:r>
      <w:r w:rsidRPr="003A4CDE">
        <w:rPr>
          <w:rFonts w:ascii="Arial" w:eastAsia="Arial" w:hAnsi="Arial" w:cs="MEPS Bookman WTS"/>
        </w:rPr>
        <w:t xml:space="preserve">jagħtik qalb </w:t>
      </w:r>
      <w:r w:rsidR="000540FB" w:rsidRPr="003A4CDE">
        <w:rPr>
          <w:rFonts w:ascii="Arial" w:eastAsia="Arial" w:hAnsi="Arial" w:cs="MEPS Bookman WTS"/>
        </w:rPr>
        <w:t>ansjuża</w:t>
      </w:r>
      <w:r w:rsidRPr="003A4CDE">
        <w:rPr>
          <w:rFonts w:ascii="Arial" w:eastAsia="Arial" w:hAnsi="Arial" w:cs="MEPS Bookman WTS"/>
        </w:rPr>
        <w:t xml:space="preserve"> u għajnejn dgħajfin</w:t>
      </w:r>
      <w:r w:rsidR="00392E22" w:rsidRPr="003A4CDE">
        <w:rPr>
          <w:rFonts w:ascii="Arial" w:eastAsia="Arial" w:hAnsi="Arial" w:cs="MEPS Bookman WTS"/>
        </w:rPr>
        <w:t>,</w:t>
      </w:r>
      <w:r w:rsidRPr="003A4CDE">
        <w:rPr>
          <w:rFonts w:ascii="Arial" w:eastAsia="Arial" w:hAnsi="Arial" w:cs="MEPS Bookman WTS"/>
        </w:rPr>
        <w:t xml:space="preserve"> u </w:t>
      </w:r>
      <w:r w:rsidR="000540FB" w:rsidRPr="003A4CDE">
        <w:rPr>
          <w:rFonts w:ascii="Arial" w:eastAsia="Arial" w:hAnsi="Arial" w:cs="MEPS Bookman WTS"/>
        </w:rPr>
        <w:t>tħossok</w:t>
      </w:r>
      <w:r w:rsidRPr="003A4CDE">
        <w:rPr>
          <w:rFonts w:ascii="Arial" w:eastAsia="Arial" w:hAnsi="Arial" w:cs="MEPS Bookman WTS"/>
        </w:rPr>
        <w:t xml:space="preserve"> iddisprat.</w:t>
      </w:r>
      <w:r w:rsidR="00767CF6" w:rsidRPr="003A4CDE">
        <w:rPr>
          <w:rFonts w:ascii="MEPS Bookman WTS" w:eastAsia="Arial" w:hAnsi="MEPS Bookman WTS" w:cs="MEPS Bookman WTS"/>
        </w:rPr>
        <w:t></w:t>
      </w:r>
      <w:r w:rsidRPr="003A4CDE">
        <w:rPr>
          <w:rFonts w:ascii="Arial" w:eastAsia="Arial" w:hAnsi="Arial" w:cs="MEPS Bookman WTS"/>
        </w:rPr>
        <w:t xml:space="preserve"> </w:t>
      </w:r>
      <w:r w:rsidRPr="003A4CDE">
        <w:rPr>
          <w:rFonts w:ascii="Arial" w:eastAsia="Arial" w:hAnsi="Arial" w:cs="Arial"/>
          <w:b/>
        </w:rPr>
        <w:t>28:66</w:t>
      </w:r>
      <w:r w:rsidR="00983D22" w:rsidRPr="003A4CDE">
        <w:rPr>
          <w:rFonts w:ascii="Arial" w:eastAsia="Arial" w:hAnsi="Arial" w:cs="Arial"/>
          <w:b/>
        </w:rPr>
        <w:t xml:space="preserve"> </w:t>
      </w:r>
      <w:r w:rsidR="00392E22" w:rsidRPr="003A4CDE">
        <w:rPr>
          <w:rFonts w:ascii="Arial" w:eastAsia="Arial" w:hAnsi="Arial" w:cs="MEPS Bookman WTS"/>
        </w:rPr>
        <w:t>Ħajtek</w:t>
      </w:r>
      <w:r w:rsidRPr="003A4CDE">
        <w:rPr>
          <w:rFonts w:ascii="Arial" w:eastAsia="Arial" w:hAnsi="Arial" w:cs="MEPS Bookman WTS"/>
        </w:rPr>
        <w:t xml:space="preserve"> tkun </w:t>
      </w:r>
      <w:r w:rsidR="00365F38" w:rsidRPr="003A4CDE">
        <w:rPr>
          <w:rFonts w:ascii="Arial" w:eastAsia="Arial" w:hAnsi="Arial" w:cs="MEPS Bookman WTS"/>
        </w:rPr>
        <w:t>f’</w:t>
      </w:r>
      <w:r w:rsidRPr="003A4CDE">
        <w:rPr>
          <w:rFonts w:ascii="Arial" w:eastAsia="Arial" w:hAnsi="Arial" w:cs="MEPS Bookman WTS"/>
        </w:rPr>
        <w:t xml:space="preserve">periklu </w:t>
      </w:r>
      <w:r w:rsidR="00392E22" w:rsidRPr="003A4CDE">
        <w:rPr>
          <w:rFonts w:ascii="Arial" w:eastAsia="Arial" w:hAnsi="Arial" w:cs="MEPS Bookman WTS"/>
        </w:rPr>
        <w:t>kbir u tħossok</w:t>
      </w:r>
      <w:r w:rsidRPr="003A4CDE">
        <w:rPr>
          <w:rFonts w:ascii="Arial" w:eastAsia="Arial" w:hAnsi="Arial" w:cs="MEPS Bookman WTS"/>
        </w:rPr>
        <w:t xml:space="preserve"> imbeżżaʼ lejl u nhar</w:t>
      </w:r>
      <w:r w:rsidR="00FD6B26" w:rsidRPr="003A4CDE">
        <w:rPr>
          <w:rFonts w:ascii="Arial" w:eastAsia="Arial" w:hAnsi="Arial" w:cs="MEPS Bookman WTS"/>
        </w:rPr>
        <w:t>,</w:t>
      </w:r>
      <w:r w:rsidRPr="003A4CDE">
        <w:rPr>
          <w:rFonts w:ascii="Arial" w:eastAsia="Arial" w:hAnsi="Arial" w:cs="MEPS Bookman WTS"/>
        </w:rPr>
        <w:t xml:space="preserve"> u ma tkunx ċert </w:t>
      </w:r>
      <w:r w:rsidR="00392E22" w:rsidRPr="003A4CDE">
        <w:rPr>
          <w:rFonts w:ascii="Arial" w:eastAsia="Arial" w:hAnsi="Arial" w:cs="MEPS Bookman WTS"/>
        </w:rPr>
        <w:t>jekk hux se tibqaʼ</w:t>
      </w:r>
      <w:r w:rsidRPr="003A4CDE">
        <w:rPr>
          <w:rFonts w:ascii="Arial" w:eastAsia="Arial" w:hAnsi="Arial" w:cs="MEPS Bookman WTS"/>
        </w:rPr>
        <w:t xml:space="preserve"> ħaj. </w:t>
      </w:r>
      <w:r w:rsidRPr="003A4CDE">
        <w:rPr>
          <w:rFonts w:ascii="Arial" w:eastAsia="Arial" w:hAnsi="Arial" w:cs="Arial"/>
          <w:b/>
        </w:rPr>
        <w:t>28:67</w:t>
      </w:r>
      <w:r w:rsidR="00983D22" w:rsidRPr="003A4CDE">
        <w:rPr>
          <w:rFonts w:ascii="Arial" w:eastAsia="Arial" w:hAnsi="Arial" w:cs="Arial"/>
          <w:b/>
        </w:rPr>
        <w:t xml:space="preserve"> </w:t>
      </w:r>
      <w:r w:rsidRPr="003A4CDE">
        <w:rPr>
          <w:rFonts w:ascii="Arial" w:eastAsia="Arial" w:hAnsi="Arial" w:cs="MEPS Bookman WTS"/>
        </w:rPr>
        <w:t>Filgħodu tgħid, ‘Mhux li kien filgħaxija!’ u filgħaxija tgħid, ‘Mhux li kien fi</w:t>
      </w:r>
      <w:r w:rsidR="00571ADD" w:rsidRPr="003A4CDE">
        <w:rPr>
          <w:rFonts w:ascii="Arial" w:eastAsia="Arial" w:hAnsi="Arial" w:cs="MEPS Bookman WTS"/>
        </w:rPr>
        <w:t>l</w:t>
      </w:r>
      <w:r w:rsidRPr="003A4CDE">
        <w:rPr>
          <w:rFonts w:ascii="Arial" w:eastAsia="Arial" w:hAnsi="Arial" w:cs="MEPS Bookman WTS"/>
        </w:rPr>
        <w:t>għodu!’ minħabba l</w:t>
      </w:r>
      <w:r w:rsidR="00983D22" w:rsidRPr="003A4CDE">
        <w:rPr>
          <w:rFonts w:ascii="Arial" w:eastAsia="Arial" w:hAnsi="Arial" w:cs="MEPS Bookman WTS"/>
        </w:rPr>
        <w:t>-</w:t>
      </w:r>
      <w:r w:rsidRPr="003A4CDE">
        <w:rPr>
          <w:rFonts w:ascii="Arial" w:eastAsia="Arial" w:hAnsi="Arial" w:cs="MEPS Bookman WTS"/>
        </w:rPr>
        <w:t xml:space="preserve">biżaʼ </w:t>
      </w:r>
      <w:r w:rsidR="00FD6B26" w:rsidRPr="003A4CDE">
        <w:rPr>
          <w:rFonts w:ascii="Arial" w:eastAsia="Arial" w:hAnsi="Arial" w:cs="MEPS Bookman WTS"/>
        </w:rPr>
        <w:t>li tħoss f’</w:t>
      </w:r>
      <w:r w:rsidRPr="003A4CDE">
        <w:rPr>
          <w:rFonts w:ascii="Arial" w:eastAsia="Arial" w:hAnsi="Arial" w:cs="MEPS Bookman WTS"/>
        </w:rPr>
        <w:t>qalbek u minħabba d</w:t>
      </w:r>
      <w:r w:rsidR="00FD6B26" w:rsidRPr="003A4CDE">
        <w:rPr>
          <w:rFonts w:ascii="Arial" w:eastAsia="Arial" w:hAnsi="Arial" w:cs="MEPS Bookman WTS"/>
        </w:rPr>
        <w:t>ak li se tara b’għaj</w:t>
      </w:r>
      <w:r w:rsidRPr="003A4CDE">
        <w:rPr>
          <w:rFonts w:ascii="Arial" w:eastAsia="Arial" w:hAnsi="Arial" w:cs="MEPS Bookman WTS"/>
        </w:rPr>
        <w:t xml:space="preserve">nejk. </w:t>
      </w:r>
      <w:r w:rsidRPr="00CD2AF1">
        <w:rPr>
          <w:rFonts w:ascii="Arial" w:eastAsia="Arial" w:hAnsi="Arial" w:cs="Arial"/>
          <w:b/>
        </w:rPr>
        <w:t>28:68</w:t>
      </w:r>
      <w:r w:rsidR="00983D22" w:rsidRPr="00CD2AF1">
        <w:rPr>
          <w:rFonts w:ascii="Arial" w:eastAsia="Arial" w:hAnsi="Arial" w:cs="Arial"/>
          <w:b/>
        </w:rPr>
        <w:t xml:space="preserve"> </w:t>
      </w:r>
      <w:r w:rsidRPr="00CD2AF1">
        <w:rPr>
          <w:rFonts w:ascii="Arial" w:eastAsia="Arial" w:hAnsi="Arial" w:cs="MEPS Bookman WTS"/>
        </w:rPr>
        <w:t xml:space="preserve">U Ġeħova </w:t>
      </w:r>
      <w:r w:rsidR="00B606FA" w:rsidRPr="00CD2AF1">
        <w:rPr>
          <w:rFonts w:ascii="Arial" w:eastAsia="Arial" w:hAnsi="Arial" w:cs="MEPS Bookman WTS"/>
        </w:rPr>
        <w:t xml:space="preserve">żgur li jieħdok </w:t>
      </w:r>
      <w:r w:rsidRPr="00CD2AF1">
        <w:rPr>
          <w:rFonts w:ascii="Arial" w:eastAsia="Arial" w:hAnsi="Arial" w:cs="MEPS Bookman WTS"/>
        </w:rPr>
        <w:t>lura lejn l</w:t>
      </w:r>
      <w:r w:rsidR="00983D22" w:rsidRPr="00CD2AF1">
        <w:rPr>
          <w:rFonts w:ascii="Arial" w:eastAsia="Arial" w:hAnsi="Arial" w:cs="MEPS Bookman WTS"/>
        </w:rPr>
        <w:t>-</w:t>
      </w:r>
      <w:r w:rsidRPr="00CD2AF1">
        <w:rPr>
          <w:rFonts w:ascii="Arial" w:eastAsia="Arial" w:hAnsi="Arial" w:cs="MEPS Bookman WTS"/>
        </w:rPr>
        <w:t>Eġittu b</w:t>
      </w:r>
      <w:r w:rsidR="00B606FA" w:rsidRPr="00CD2AF1">
        <w:rPr>
          <w:rFonts w:ascii="Arial" w:eastAsia="Arial" w:hAnsi="Arial" w:cs="MEPS Bookman WTS"/>
        </w:rPr>
        <w:t>’</w:t>
      </w:r>
      <w:r w:rsidRPr="00CD2AF1">
        <w:rPr>
          <w:rFonts w:ascii="Arial" w:eastAsia="Arial" w:hAnsi="Arial" w:cs="MEPS Bookman WTS"/>
        </w:rPr>
        <w:t>ġ</w:t>
      </w:r>
      <w:r w:rsidR="00B606FA" w:rsidRPr="00CD2AF1">
        <w:rPr>
          <w:rFonts w:ascii="Arial" w:eastAsia="Arial" w:hAnsi="Arial" w:cs="MEPS Bookman WTS"/>
        </w:rPr>
        <w:t>i</w:t>
      </w:r>
      <w:r w:rsidRPr="00CD2AF1">
        <w:rPr>
          <w:rFonts w:ascii="Arial" w:eastAsia="Arial" w:hAnsi="Arial" w:cs="MEPS Bookman WTS"/>
        </w:rPr>
        <w:t>f</w:t>
      </w:r>
      <w:r w:rsidR="00B606FA" w:rsidRPr="00CD2AF1">
        <w:rPr>
          <w:rFonts w:ascii="Arial" w:eastAsia="Arial" w:hAnsi="Arial" w:cs="MEPS Bookman WTS"/>
        </w:rPr>
        <w:t>e</w:t>
      </w:r>
      <w:r w:rsidRPr="00CD2AF1">
        <w:rPr>
          <w:rFonts w:ascii="Arial" w:eastAsia="Arial" w:hAnsi="Arial" w:cs="MEPS Bookman WTS"/>
        </w:rPr>
        <w:t>n</w:t>
      </w:r>
      <w:r w:rsidR="00B606FA" w:rsidRPr="00CD2AF1">
        <w:rPr>
          <w:rFonts w:ascii="Arial" w:eastAsia="Arial" w:hAnsi="Arial" w:cs="MEPS Bookman WTS"/>
        </w:rPr>
        <w:t>,</w:t>
      </w:r>
      <w:r w:rsidRPr="00CD2AF1">
        <w:rPr>
          <w:rFonts w:ascii="Arial" w:eastAsia="Arial" w:hAnsi="Arial" w:cs="MEPS Bookman WTS"/>
        </w:rPr>
        <w:t xml:space="preserve"> mit</w:t>
      </w:r>
      <w:r w:rsidR="00983D22" w:rsidRPr="00CD2AF1">
        <w:rPr>
          <w:rFonts w:ascii="Arial" w:eastAsia="Arial" w:hAnsi="Arial" w:cs="MEPS Bookman WTS"/>
        </w:rPr>
        <w:t>-</w:t>
      </w:r>
      <w:r w:rsidRPr="00CD2AF1">
        <w:rPr>
          <w:rFonts w:ascii="Arial" w:eastAsia="Arial" w:hAnsi="Arial" w:cs="MEPS Bookman WTS"/>
        </w:rPr>
        <w:t xml:space="preserve">triq li dwarha </w:t>
      </w:r>
      <w:r w:rsidR="00CD2AF1" w:rsidRPr="00CD2AF1">
        <w:rPr>
          <w:rFonts w:ascii="Arial" w:eastAsia="Arial" w:hAnsi="Arial" w:cs="MEPS Bookman WTS"/>
        </w:rPr>
        <w:t>għe</w:t>
      </w:r>
      <w:r w:rsidR="003A4CDE" w:rsidRPr="00CD2AF1">
        <w:rPr>
          <w:rFonts w:ascii="Arial" w:eastAsia="Arial" w:hAnsi="Arial" w:cs="MEPS Bookman WTS"/>
        </w:rPr>
        <w:t>dtlek</w:t>
      </w:r>
      <w:r w:rsidRPr="00CD2AF1">
        <w:rPr>
          <w:rFonts w:ascii="Arial" w:eastAsia="Arial" w:hAnsi="Arial" w:cs="MEPS Bookman WTS"/>
        </w:rPr>
        <w:t>, ‘Qatt m</w:t>
      </w:r>
      <w:r w:rsidR="00B606FA" w:rsidRPr="00CD2AF1">
        <w:rPr>
          <w:rFonts w:ascii="Arial" w:eastAsia="Arial" w:hAnsi="Arial" w:cs="MEPS Bookman WTS"/>
        </w:rPr>
        <w:t>hu se</w:t>
      </w:r>
      <w:r w:rsidRPr="00CD2AF1">
        <w:rPr>
          <w:rFonts w:ascii="Arial" w:eastAsia="Arial" w:hAnsi="Arial" w:cs="MEPS Bookman WTS"/>
        </w:rPr>
        <w:t xml:space="preserve"> terġaʼ taraha</w:t>
      </w:r>
      <w:r w:rsidR="00B606FA" w:rsidRPr="00CD2AF1">
        <w:rPr>
          <w:rFonts w:ascii="Arial" w:eastAsia="Arial" w:hAnsi="Arial" w:cs="MEPS Bookman WTS"/>
        </w:rPr>
        <w:t>.</w:t>
      </w:r>
      <w:r w:rsidRPr="00CD2AF1">
        <w:rPr>
          <w:rFonts w:ascii="Arial" w:eastAsia="Arial" w:hAnsi="Arial" w:cs="MEPS Bookman WTS"/>
        </w:rPr>
        <w:t xml:space="preserve">’ </w:t>
      </w:r>
      <w:r w:rsidR="00B606FA" w:rsidRPr="00CD2AF1">
        <w:rPr>
          <w:rFonts w:ascii="Arial" w:eastAsia="Arial" w:hAnsi="Arial" w:cs="MEPS Bookman WTS"/>
        </w:rPr>
        <w:t xml:space="preserve">Hemmhekk </w:t>
      </w:r>
      <w:r w:rsidRPr="00CD2AF1">
        <w:rPr>
          <w:rFonts w:ascii="Arial" w:eastAsia="Arial" w:hAnsi="Arial" w:cs="MEPS Bookman WTS"/>
        </w:rPr>
        <w:t xml:space="preserve">ikollkom </w:t>
      </w:r>
      <w:r w:rsidR="00B606FA" w:rsidRPr="00CD2AF1">
        <w:rPr>
          <w:rFonts w:ascii="Arial" w:eastAsia="Arial" w:hAnsi="Arial" w:cs="MEPS Bookman WTS"/>
        </w:rPr>
        <w:t>tbigħu lilkom infuskom</w:t>
      </w:r>
      <w:r w:rsidRPr="00CD2AF1">
        <w:rPr>
          <w:rFonts w:ascii="Arial" w:eastAsia="Arial" w:hAnsi="Arial" w:cs="MEPS Bookman WTS"/>
        </w:rPr>
        <w:t xml:space="preserve"> lill</w:t>
      </w:r>
      <w:r w:rsidR="00983D22" w:rsidRPr="00CD2AF1">
        <w:rPr>
          <w:rFonts w:ascii="Arial" w:eastAsia="Arial" w:hAnsi="Arial" w:cs="MEPS Bookman WTS"/>
        </w:rPr>
        <w:t>-</w:t>
      </w:r>
      <w:r w:rsidR="00B606FA" w:rsidRPr="00CD2AF1">
        <w:rPr>
          <w:rFonts w:ascii="Arial" w:eastAsia="Arial" w:hAnsi="Arial" w:cs="MEPS Bookman WTS"/>
        </w:rPr>
        <w:t>għedewwa t</w:t>
      </w:r>
      <w:r w:rsidR="00D122CF" w:rsidRPr="00CD2AF1">
        <w:rPr>
          <w:rFonts w:ascii="Arial" w:eastAsia="Arial" w:hAnsi="Arial" w:cs="MEPS Bookman WTS"/>
        </w:rPr>
        <w:t>agħ</w:t>
      </w:r>
      <w:r w:rsidR="00B606FA" w:rsidRPr="00CD2AF1">
        <w:rPr>
          <w:rFonts w:ascii="Arial" w:eastAsia="Arial" w:hAnsi="Arial" w:cs="MEPS Bookman WTS"/>
        </w:rPr>
        <w:t>k</w:t>
      </w:r>
      <w:r w:rsidR="00D122CF" w:rsidRPr="00CD2AF1">
        <w:rPr>
          <w:rFonts w:ascii="Arial" w:eastAsia="Arial" w:hAnsi="Arial" w:cs="MEPS Bookman WTS"/>
        </w:rPr>
        <w:t>om</w:t>
      </w:r>
      <w:r w:rsidR="00B606FA" w:rsidRPr="00CD2AF1">
        <w:rPr>
          <w:rFonts w:ascii="Arial" w:eastAsia="Arial" w:hAnsi="Arial" w:cs="MEPS Bookman WTS"/>
        </w:rPr>
        <w:t xml:space="preserve"> bħala lsiera</w:t>
      </w:r>
      <w:r w:rsidRPr="00CD2AF1">
        <w:rPr>
          <w:rFonts w:ascii="Arial" w:eastAsia="Arial" w:hAnsi="Arial" w:cs="MEPS Bookman WTS"/>
        </w:rPr>
        <w:t>, imma ma jkunx hemm min jixtrikom.”</w:t>
      </w:r>
    </w:p>
    <w:p w14:paraId="35F3E066" w14:textId="77777777" w:rsidR="00762BCB" w:rsidRPr="00CD2AF1" w:rsidRDefault="00762BCB" w:rsidP="00C62663"/>
    <w:p w14:paraId="67F468F7" w14:textId="77777777" w:rsidR="0099011A" w:rsidRPr="00CD2AF1" w:rsidRDefault="0099011A"/>
    <w:sectPr w:rsidR="0099011A" w:rsidRPr="00CD2AF1" w:rsidSect="00E64592">
      <w:headerReference w:type="default" r:id="rId9"/>
      <w:headerReference w:type="first" r:id="rId10"/>
      <w:pgSz w:w="11907" w:h="16840" w:code="9"/>
      <w:pgMar w:top="864" w:right="864" w:bottom="864" w:left="864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20-02-27T14:42:00Z" w:initials="t">
    <w:p w14:paraId="10224582" w14:textId="77777777" w:rsidR="004A4B65" w:rsidRDefault="004A4B6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28:8 - barka</w:t>
        </w:r>
      </w:hyperlink>
    </w:p>
  </w:comment>
  <w:comment w:id="1" w:author="nwt Team Comments" w:date="2021-01-19T14:39:00Z" w:initials="t">
    <w:p w14:paraId="41676A46" w14:textId="3549EAC0" w:rsidR="00F31E6D" w:rsidRDefault="00F31E6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28:10 - tissejjaħ</w:t>
        </w:r>
      </w:hyperlink>
    </w:p>
  </w:comment>
  <w:comment w:id="2" w:author="nwt Team Comments" w:date="2020-02-27T15:59:00Z" w:initials="t">
    <w:p w14:paraId="0DD14BEB" w14:textId="77777777" w:rsidR="009242A7" w:rsidRDefault="009242A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28:13 - quddiem</w:t>
        </w:r>
      </w:hyperlink>
    </w:p>
  </w:comment>
  <w:comment w:id="3" w:author="nwt Team Comments" w:date="2020-07-29T11:50:00Z" w:initials="t">
    <w:p w14:paraId="315A38FC" w14:textId="77777777" w:rsidR="00B36015" w:rsidRDefault="00B3601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28:13 - tagħmel</w:t>
        </w:r>
      </w:hyperlink>
    </w:p>
  </w:comment>
  <w:comment w:id="4" w:author="nwt Team Comments" w:date="2020-02-27T16:01:00Z" w:initials="t">
    <w:p w14:paraId="6D48E161" w14:textId="77777777" w:rsidR="00DB66CA" w:rsidRDefault="00DB66C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Dt. 28:13 - tosserva</w:t>
        </w:r>
      </w:hyperlink>
    </w:p>
  </w:comment>
  <w:comment w:id="5" w:author="nwt Team Comments" w:date="2020-02-27T16:54:00Z" w:initials="t">
    <w:p w14:paraId="1FFB2B2B" w14:textId="77777777" w:rsidR="007D69EE" w:rsidRDefault="007D69E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Dt. 28:20 - abbandunajtuh</w:t>
        </w:r>
      </w:hyperlink>
    </w:p>
  </w:comment>
  <w:comment w:id="6" w:author="nwt Outside Readers Comments" w:date="2020-06-04T16:41:00Z" w:initials="r">
    <w:p w14:paraId="01B3DDE0" w14:textId="77777777" w:rsidR="00DF0CF8" w:rsidRDefault="00DF0CF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Dt. 28:22 - Ġeħova se jġib fuqek</w:t>
        </w:r>
      </w:hyperlink>
    </w:p>
  </w:comment>
  <w:comment w:id="7" w:author="nwt Team Comments" w:date="2020-02-28T08:43:00Z" w:initials="t">
    <w:p w14:paraId="6C539843" w14:textId="77777777" w:rsidR="007C5B51" w:rsidRDefault="007C5B5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 xml:space="preserve">Dt. 28:23 - </w:t>
        </w:r>
        <w:proofErr w:type="spellStart"/>
        <w:r>
          <w:rPr>
            <w:rStyle w:val="Hyperlink"/>
            <w:sz w:val="24"/>
            <w:szCs w:val="24"/>
          </w:rPr>
          <w:t>għlaq</w:t>
        </w:r>
        <w:proofErr w:type="spellEnd"/>
      </w:hyperlink>
    </w:p>
  </w:comment>
  <w:comment w:id="9" w:author="nwt Outside Readers Comments" w:date="2020-06-30T11:52:00Z" w:initials="r">
    <w:p w14:paraId="5E0543E4" w14:textId="77777777" w:rsidR="007B5C68" w:rsidRDefault="007B5C6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Dt. 28:24 - taʼ artek</w:t>
        </w:r>
      </w:hyperlink>
    </w:p>
  </w:comment>
  <w:comment w:id="10" w:author="nwt Team Comments" w:date="2020-02-28T09:42:00Z" w:initials="t">
    <w:p w14:paraId="0B0A74D9" w14:textId="77777777" w:rsidR="00605935" w:rsidRDefault="0060593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Dt. 28:28 - nuqqas</w:t>
        </w:r>
      </w:hyperlink>
    </w:p>
  </w:comment>
  <w:comment w:id="11" w:author="nwt Team Comments" w:date="2020-02-28T09:53:00Z" w:initials="t">
    <w:p w14:paraId="2B315557" w14:textId="77777777" w:rsidR="00216AD8" w:rsidRDefault="00216AD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Dt. 28:29 - fid-dlam</w:t>
        </w:r>
      </w:hyperlink>
    </w:p>
  </w:comment>
  <w:comment w:id="12" w:author="nwt Outside Readers Comments" w:date="2020-06-04T16:45:00Z" w:initials="r">
    <w:p w14:paraId="1EA3C067" w14:textId="77777777" w:rsidR="00A136B9" w:rsidRDefault="00A136B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Dt. 28:33 - imbroljat</w:t>
        </w:r>
      </w:hyperlink>
    </w:p>
  </w:comment>
  <w:comment w:id="13" w:author="nwt Outside Readers Comments" w:date="2020-06-05T15:51:00Z" w:initials="r">
    <w:p w14:paraId="0B18E213" w14:textId="77777777" w:rsidR="00AD049A" w:rsidRDefault="00AD049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3" w:history="1">
        <w:r>
          <w:rPr>
            <w:rStyle w:val="Hyperlink"/>
            <w:sz w:val="24"/>
            <w:szCs w:val="24"/>
          </w:rPr>
          <w:t>Dt. 28:37 - (</w:t>
        </w:r>
        <w:proofErr w:type="spellStart"/>
        <w:r>
          <w:rPr>
            <w:rStyle w:val="Hyperlink"/>
            <w:sz w:val="24"/>
            <w:szCs w:val="24"/>
          </w:rPr>
          <w:t>Footnote</w:t>
        </w:r>
        <w:proofErr w:type="spellEnd"/>
        <w:r>
          <w:rPr>
            <w:rStyle w:val="Hyperlink"/>
            <w:sz w:val="24"/>
            <w:szCs w:val="24"/>
          </w:rPr>
          <w:t>)</w:t>
        </w:r>
      </w:hyperlink>
    </w:p>
  </w:comment>
  <w:comment w:id="14" w:author="nwt Outside Readers Comments" w:date="2020-06-05T15:52:00Z" w:initials="r">
    <w:p w14:paraId="54A59E49" w14:textId="77777777" w:rsidR="00F62D5D" w:rsidRDefault="00F62D5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4" w:history="1">
        <w:r>
          <w:rPr>
            <w:rStyle w:val="Hyperlink"/>
            <w:sz w:val="24"/>
            <w:szCs w:val="24"/>
          </w:rPr>
          <w:t>Dt. 28:42 - (</w:t>
        </w:r>
        <w:proofErr w:type="spellStart"/>
        <w:r>
          <w:rPr>
            <w:rStyle w:val="Hyperlink"/>
            <w:sz w:val="24"/>
            <w:szCs w:val="24"/>
          </w:rPr>
          <w:t>Footnote</w:t>
        </w:r>
        <w:proofErr w:type="spellEnd"/>
        <w:r>
          <w:rPr>
            <w:rStyle w:val="Hyperlink"/>
            <w:sz w:val="24"/>
            <w:szCs w:val="24"/>
          </w:rPr>
          <w:t>)</w:t>
        </w:r>
      </w:hyperlink>
    </w:p>
  </w:comment>
  <w:comment w:id="15" w:author="nwt Team Comments" w:date="2020-02-28T11:37:00Z" w:initials="t">
    <w:p w14:paraId="70B636E0" w14:textId="77777777" w:rsidR="00070019" w:rsidRDefault="0007001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5" w:history="1">
        <w:r>
          <w:rPr>
            <w:rStyle w:val="Hyperlink"/>
            <w:sz w:val="24"/>
            <w:szCs w:val="24"/>
          </w:rPr>
          <w:t>Dt. 28:44 - quddiem</w:t>
        </w:r>
      </w:hyperlink>
    </w:p>
  </w:comment>
  <w:comment w:id="16" w:author="nwt Outside Readers Comments" w:date="2020-06-04T16:46:00Z" w:initials="r">
    <w:p w14:paraId="19641FD8" w14:textId="77777777" w:rsidR="007C4D90" w:rsidRDefault="007C4D9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6" w:history="1">
        <w:r>
          <w:rPr>
            <w:rStyle w:val="Hyperlink"/>
            <w:sz w:val="24"/>
            <w:szCs w:val="24"/>
          </w:rPr>
          <w:t>Dt. 28:46 - permanenti</w:t>
        </w:r>
      </w:hyperlink>
    </w:p>
  </w:comment>
  <w:comment w:id="17" w:author="nwt Team Comments" w:date="2020-03-02T13:19:00Z" w:initials="t">
    <w:p w14:paraId="31266DAC" w14:textId="77777777" w:rsidR="00D14E5A" w:rsidRDefault="00D14E5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7" w:history="1">
        <w:r>
          <w:rPr>
            <w:rStyle w:val="Hyperlink"/>
            <w:sz w:val="24"/>
            <w:szCs w:val="24"/>
          </w:rPr>
          <w:t>Dt. 28:58 - isem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0224582" w15:done="0"/>
  <w15:commentEx w15:paraId="41676A46" w15:done="0"/>
  <w15:commentEx w15:paraId="0DD14BEB" w15:done="0"/>
  <w15:commentEx w15:paraId="315A38FC" w15:done="0"/>
  <w15:commentEx w15:paraId="6D48E161" w15:done="0"/>
  <w15:commentEx w15:paraId="1FFB2B2B" w15:done="0"/>
  <w15:commentEx w15:paraId="01B3DDE0" w15:done="0"/>
  <w15:commentEx w15:paraId="6C539843" w15:done="0"/>
  <w15:commentEx w15:paraId="5E0543E4" w15:done="0"/>
  <w15:commentEx w15:paraId="0B0A74D9" w15:done="0"/>
  <w15:commentEx w15:paraId="2B315557" w15:done="0"/>
  <w15:commentEx w15:paraId="1EA3C067" w15:done="0"/>
  <w15:commentEx w15:paraId="0B18E213" w15:done="0"/>
  <w15:commentEx w15:paraId="54A59E49" w15:done="0"/>
  <w15:commentEx w15:paraId="70B636E0" w15:done="0"/>
  <w15:commentEx w15:paraId="19641FD8" w15:done="0"/>
  <w15:commentEx w15:paraId="31266DA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1676A46" w16cid:durableId="23B16D8F"/>
  <w16cid:commentId w16cid:paraId="0DD14BEB" w16cid:durableId="232B1112"/>
  <w16cid:commentId w16cid:paraId="315A38FC" w16cid:durableId="232B1113"/>
  <w16cid:commentId w16cid:paraId="1FFB2B2B" w16cid:durableId="232B1114"/>
  <w16cid:commentId w16cid:paraId="01B3DDE0" w16cid:durableId="232B1115"/>
  <w16cid:commentId w16cid:paraId="6C539843" w16cid:durableId="232B1116"/>
  <w16cid:commentId w16cid:paraId="5E0543E4" w16cid:durableId="232B1117"/>
  <w16cid:commentId w16cid:paraId="1EA3C067" w16cid:durableId="232B1118"/>
  <w16cid:commentId w16cid:paraId="0B18E213" w16cid:durableId="232B1119"/>
  <w16cid:commentId w16cid:paraId="54A59E49" w16cid:durableId="232B111A"/>
  <w16cid:commentId w16cid:paraId="70B636E0" w16cid:durableId="232B111B"/>
  <w16cid:commentId w16cid:paraId="19641FD8" w16cid:durableId="232B111C"/>
  <w16cid:commentId w16cid:paraId="31266DAC" w16cid:durableId="232B111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9C7AC8" w14:textId="77777777" w:rsidR="00B207ED" w:rsidRDefault="00B207ED">
      <w:r>
        <w:separator/>
      </w:r>
    </w:p>
  </w:endnote>
  <w:endnote w:type="continuationSeparator" w:id="0">
    <w:p w14:paraId="56831C6C" w14:textId="77777777" w:rsidR="00B207ED" w:rsidRDefault="00B20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F668CC" w14:textId="77777777" w:rsidR="00B207ED" w:rsidRDefault="00B207ED">
      <w:r>
        <w:separator/>
      </w:r>
    </w:p>
  </w:footnote>
  <w:footnote w:type="continuationSeparator" w:id="0">
    <w:p w14:paraId="7F62A62F" w14:textId="77777777" w:rsidR="00B207ED" w:rsidRDefault="00B207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49C32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64592">
      <w:rPr>
        <w:rStyle w:val="PageNumber"/>
        <w:noProof/>
      </w:rPr>
      <w:t>4</w:t>
    </w:r>
    <w:r>
      <w:rPr>
        <w:rStyle w:val="PageNumber"/>
      </w:rPr>
      <w:fldChar w:fldCharType="end"/>
    </w:r>
  </w:p>
  <w:p w14:paraId="65D122C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64592">
        <w:t>Deuteronomy Chapter 28</w:t>
      </w:r>
    </w:fldSimple>
  </w:p>
  <w:p w14:paraId="232F5A0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E64592">
      <w:t>05-Deuteronomy</w:t>
    </w:r>
    <w:r>
      <w:fldChar w:fldCharType="end"/>
    </w:r>
  </w:p>
  <w:p w14:paraId="6A9D611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64592">
      <w:rPr>
        <w:noProof/>
        <w:snapToGrid w:val="0"/>
      </w:rPr>
      <w:t>Deuteronomy 28</w:t>
    </w:r>
    <w:r>
      <w:rPr>
        <w:snapToGrid w:val="0"/>
      </w:rPr>
      <w:fldChar w:fldCharType="end"/>
    </w:r>
    <w:r>
      <w:rPr>
        <w:snapToGrid w:val="0"/>
      </w:rPr>
      <w:tab/>
    </w:r>
  </w:p>
  <w:p w14:paraId="32A258B8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148FE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64592">
        <w:t>Deuteronomy Chapter 28</w:t>
      </w:r>
    </w:fldSimple>
  </w:p>
  <w:p w14:paraId="64E0466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E64592">
      <w:t>05-Deuteronomy</w:t>
    </w:r>
    <w:r>
      <w:fldChar w:fldCharType="end"/>
    </w:r>
  </w:p>
  <w:p w14:paraId="0AF91EC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64592">
      <w:rPr>
        <w:noProof/>
        <w:snapToGrid w:val="0"/>
      </w:rPr>
      <w:t>Deuteronomy 28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E64592">
      <w:t>&lt;not set&gt;</w:t>
    </w:r>
    <w:r>
      <w:fldChar w:fldCharType="end"/>
    </w:r>
  </w:p>
  <w:p w14:paraId="121E97D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E6459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E64592">
      <w:t>&lt;not set&gt;</w:t>
    </w:r>
    <w:r>
      <w:fldChar w:fldCharType="end"/>
    </w:r>
  </w:p>
  <w:p w14:paraId="3AB36A3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E64592">
      <w:t>&lt;not set&gt;</w:t>
    </w:r>
    <w:r>
      <w:fldChar w:fldCharType="end"/>
    </w:r>
  </w:p>
  <w:p w14:paraId="0FFDD343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ED"/>
    <w:rsid w:val="0000295C"/>
    <w:rsid w:val="000116B6"/>
    <w:rsid w:val="00014E29"/>
    <w:rsid w:val="0002037C"/>
    <w:rsid w:val="000212E2"/>
    <w:rsid w:val="0002247A"/>
    <w:rsid w:val="00022BAD"/>
    <w:rsid w:val="000260EA"/>
    <w:rsid w:val="00037096"/>
    <w:rsid w:val="0004490B"/>
    <w:rsid w:val="000540FB"/>
    <w:rsid w:val="000542E3"/>
    <w:rsid w:val="0005624A"/>
    <w:rsid w:val="00061FFA"/>
    <w:rsid w:val="00070019"/>
    <w:rsid w:val="000712C4"/>
    <w:rsid w:val="00081D8C"/>
    <w:rsid w:val="00085042"/>
    <w:rsid w:val="000A0319"/>
    <w:rsid w:val="000B0255"/>
    <w:rsid w:val="000C7AE5"/>
    <w:rsid w:val="000E259B"/>
    <w:rsid w:val="000F46EA"/>
    <w:rsid w:val="00100313"/>
    <w:rsid w:val="00101A96"/>
    <w:rsid w:val="00103E37"/>
    <w:rsid w:val="00114BFD"/>
    <w:rsid w:val="00134009"/>
    <w:rsid w:val="00137F60"/>
    <w:rsid w:val="001574A7"/>
    <w:rsid w:val="00164EAF"/>
    <w:rsid w:val="001659DB"/>
    <w:rsid w:val="0016653D"/>
    <w:rsid w:val="001906C9"/>
    <w:rsid w:val="00197D98"/>
    <w:rsid w:val="001A1953"/>
    <w:rsid w:val="001A3D27"/>
    <w:rsid w:val="001A7C8F"/>
    <w:rsid w:val="001B19A3"/>
    <w:rsid w:val="001B404E"/>
    <w:rsid w:val="001B427A"/>
    <w:rsid w:val="001C5445"/>
    <w:rsid w:val="001D1283"/>
    <w:rsid w:val="001D307E"/>
    <w:rsid w:val="001E0D39"/>
    <w:rsid w:val="001F4EFB"/>
    <w:rsid w:val="00207F8B"/>
    <w:rsid w:val="00216AD8"/>
    <w:rsid w:val="0022406B"/>
    <w:rsid w:val="00231033"/>
    <w:rsid w:val="00231471"/>
    <w:rsid w:val="00245EDD"/>
    <w:rsid w:val="0026230D"/>
    <w:rsid w:val="00271106"/>
    <w:rsid w:val="002829DD"/>
    <w:rsid w:val="00291455"/>
    <w:rsid w:val="002B08A5"/>
    <w:rsid w:val="002B0E5C"/>
    <w:rsid w:val="002B50C2"/>
    <w:rsid w:val="002B524D"/>
    <w:rsid w:val="002C6D05"/>
    <w:rsid w:val="002D1B3D"/>
    <w:rsid w:val="002D5A7F"/>
    <w:rsid w:val="002D60D7"/>
    <w:rsid w:val="002D729B"/>
    <w:rsid w:val="002E60C1"/>
    <w:rsid w:val="002E63DD"/>
    <w:rsid w:val="002E79A0"/>
    <w:rsid w:val="002F07A1"/>
    <w:rsid w:val="002F0879"/>
    <w:rsid w:val="002F4740"/>
    <w:rsid w:val="002F4E38"/>
    <w:rsid w:val="002F69FE"/>
    <w:rsid w:val="00301E15"/>
    <w:rsid w:val="00310508"/>
    <w:rsid w:val="003124C4"/>
    <w:rsid w:val="0031653F"/>
    <w:rsid w:val="00322E54"/>
    <w:rsid w:val="0032315B"/>
    <w:rsid w:val="003364CB"/>
    <w:rsid w:val="003402BC"/>
    <w:rsid w:val="00340884"/>
    <w:rsid w:val="00344587"/>
    <w:rsid w:val="00344F6B"/>
    <w:rsid w:val="003545E4"/>
    <w:rsid w:val="0035646C"/>
    <w:rsid w:val="0036159C"/>
    <w:rsid w:val="00363EBA"/>
    <w:rsid w:val="00365F38"/>
    <w:rsid w:val="00370D56"/>
    <w:rsid w:val="00385782"/>
    <w:rsid w:val="00392E22"/>
    <w:rsid w:val="00394B25"/>
    <w:rsid w:val="0039530C"/>
    <w:rsid w:val="003A0035"/>
    <w:rsid w:val="003A4CDE"/>
    <w:rsid w:val="003A514F"/>
    <w:rsid w:val="003B4AD0"/>
    <w:rsid w:val="003D1E78"/>
    <w:rsid w:val="003D43D9"/>
    <w:rsid w:val="003D52BB"/>
    <w:rsid w:val="004026B1"/>
    <w:rsid w:val="004030AC"/>
    <w:rsid w:val="0041422D"/>
    <w:rsid w:val="00416534"/>
    <w:rsid w:val="00421096"/>
    <w:rsid w:val="00436657"/>
    <w:rsid w:val="00442757"/>
    <w:rsid w:val="00442F21"/>
    <w:rsid w:val="004500A2"/>
    <w:rsid w:val="00450D3D"/>
    <w:rsid w:val="004654B7"/>
    <w:rsid w:val="0048144B"/>
    <w:rsid w:val="00490D4C"/>
    <w:rsid w:val="004A4684"/>
    <w:rsid w:val="004A4B65"/>
    <w:rsid w:val="004A66BB"/>
    <w:rsid w:val="004B0B80"/>
    <w:rsid w:val="004B3650"/>
    <w:rsid w:val="004C447C"/>
    <w:rsid w:val="004C5EB7"/>
    <w:rsid w:val="004C728F"/>
    <w:rsid w:val="004E0DE5"/>
    <w:rsid w:val="004F2B31"/>
    <w:rsid w:val="004F4BA1"/>
    <w:rsid w:val="00503160"/>
    <w:rsid w:val="00506F2B"/>
    <w:rsid w:val="005125D6"/>
    <w:rsid w:val="00514985"/>
    <w:rsid w:val="0053155A"/>
    <w:rsid w:val="00545170"/>
    <w:rsid w:val="005519A5"/>
    <w:rsid w:val="0056137E"/>
    <w:rsid w:val="00564A7E"/>
    <w:rsid w:val="00567D11"/>
    <w:rsid w:val="00571ADD"/>
    <w:rsid w:val="00576565"/>
    <w:rsid w:val="00586260"/>
    <w:rsid w:val="00595D82"/>
    <w:rsid w:val="00597008"/>
    <w:rsid w:val="0059768F"/>
    <w:rsid w:val="005A10A4"/>
    <w:rsid w:val="005A1219"/>
    <w:rsid w:val="005A53D0"/>
    <w:rsid w:val="005A5924"/>
    <w:rsid w:val="005A61F7"/>
    <w:rsid w:val="005B45F0"/>
    <w:rsid w:val="005B49A6"/>
    <w:rsid w:val="005B56E7"/>
    <w:rsid w:val="005B59FC"/>
    <w:rsid w:val="005D3C57"/>
    <w:rsid w:val="005D4494"/>
    <w:rsid w:val="005E0270"/>
    <w:rsid w:val="005F29B7"/>
    <w:rsid w:val="006040A5"/>
    <w:rsid w:val="00605935"/>
    <w:rsid w:val="00607CF9"/>
    <w:rsid w:val="00611DF9"/>
    <w:rsid w:val="0062107D"/>
    <w:rsid w:val="00622EE0"/>
    <w:rsid w:val="006424C4"/>
    <w:rsid w:val="006441B1"/>
    <w:rsid w:val="006452BD"/>
    <w:rsid w:val="006469AC"/>
    <w:rsid w:val="00653527"/>
    <w:rsid w:val="0066324B"/>
    <w:rsid w:val="006634F9"/>
    <w:rsid w:val="0066352B"/>
    <w:rsid w:val="006657DF"/>
    <w:rsid w:val="00665ED8"/>
    <w:rsid w:val="00674277"/>
    <w:rsid w:val="0068072C"/>
    <w:rsid w:val="00683A19"/>
    <w:rsid w:val="0069310C"/>
    <w:rsid w:val="006971B3"/>
    <w:rsid w:val="006A1656"/>
    <w:rsid w:val="006A3293"/>
    <w:rsid w:val="006B2E68"/>
    <w:rsid w:val="006B5486"/>
    <w:rsid w:val="006B60CF"/>
    <w:rsid w:val="006D0A9F"/>
    <w:rsid w:val="006D1041"/>
    <w:rsid w:val="006D1724"/>
    <w:rsid w:val="006D2582"/>
    <w:rsid w:val="006D2EFF"/>
    <w:rsid w:val="006E2565"/>
    <w:rsid w:val="006F3DB3"/>
    <w:rsid w:val="006F55D6"/>
    <w:rsid w:val="0070620E"/>
    <w:rsid w:val="007135CA"/>
    <w:rsid w:val="007172EE"/>
    <w:rsid w:val="00725845"/>
    <w:rsid w:val="0072599B"/>
    <w:rsid w:val="00745466"/>
    <w:rsid w:val="00747D9E"/>
    <w:rsid w:val="0075006C"/>
    <w:rsid w:val="00762BCB"/>
    <w:rsid w:val="00767CF6"/>
    <w:rsid w:val="00773186"/>
    <w:rsid w:val="00784C18"/>
    <w:rsid w:val="007864F3"/>
    <w:rsid w:val="00787934"/>
    <w:rsid w:val="007912AA"/>
    <w:rsid w:val="007923EB"/>
    <w:rsid w:val="00792648"/>
    <w:rsid w:val="00796D66"/>
    <w:rsid w:val="007A24B2"/>
    <w:rsid w:val="007A584B"/>
    <w:rsid w:val="007B5C68"/>
    <w:rsid w:val="007C09AF"/>
    <w:rsid w:val="007C4D90"/>
    <w:rsid w:val="007C5B51"/>
    <w:rsid w:val="007D64C9"/>
    <w:rsid w:val="007D69EE"/>
    <w:rsid w:val="007D7D59"/>
    <w:rsid w:val="007E1671"/>
    <w:rsid w:val="007E5B44"/>
    <w:rsid w:val="007F127C"/>
    <w:rsid w:val="007F3933"/>
    <w:rsid w:val="008138F4"/>
    <w:rsid w:val="00816B3E"/>
    <w:rsid w:val="00823201"/>
    <w:rsid w:val="00823EF9"/>
    <w:rsid w:val="00841D0B"/>
    <w:rsid w:val="008457DB"/>
    <w:rsid w:val="00855421"/>
    <w:rsid w:val="00863830"/>
    <w:rsid w:val="00875211"/>
    <w:rsid w:val="00881991"/>
    <w:rsid w:val="008954EC"/>
    <w:rsid w:val="008B1F2F"/>
    <w:rsid w:val="008B2C7A"/>
    <w:rsid w:val="008C1D07"/>
    <w:rsid w:val="008C36AB"/>
    <w:rsid w:val="008D36AA"/>
    <w:rsid w:val="008D7D30"/>
    <w:rsid w:val="008E54A0"/>
    <w:rsid w:val="008F062F"/>
    <w:rsid w:val="008F1400"/>
    <w:rsid w:val="008F4328"/>
    <w:rsid w:val="008F667F"/>
    <w:rsid w:val="008F6A4C"/>
    <w:rsid w:val="00907AB7"/>
    <w:rsid w:val="00910F33"/>
    <w:rsid w:val="0091474F"/>
    <w:rsid w:val="009162F1"/>
    <w:rsid w:val="00917D2E"/>
    <w:rsid w:val="009242A7"/>
    <w:rsid w:val="00956BCE"/>
    <w:rsid w:val="00960670"/>
    <w:rsid w:val="009626C8"/>
    <w:rsid w:val="009729AE"/>
    <w:rsid w:val="0097460D"/>
    <w:rsid w:val="00980020"/>
    <w:rsid w:val="00983D22"/>
    <w:rsid w:val="0099011A"/>
    <w:rsid w:val="009A0C30"/>
    <w:rsid w:val="009A2EB0"/>
    <w:rsid w:val="009C2931"/>
    <w:rsid w:val="009C7D92"/>
    <w:rsid w:val="009E4048"/>
    <w:rsid w:val="00A04C11"/>
    <w:rsid w:val="00A112A2"/>
    <w:rsid w:val="00A136B9"/>
    <w:rsid w:val="00A13B03"/>
    <w:rsid w:val="00A13D9E"/>
    <w:rsid w:val="00A20E6C"/>
    <w:rsid w:val="00A24300"/>
    <w:rsid w:val="00A4378B"/>
    <w:rsid w:val="00A44872"/>
    <w:rsid w:val="00A473F3"/>
    <w:rsid w:val="00A4787B"/>
    <w:rsid w:val="00A5335B"/>
    <w:rsid w:val="00A6768C"/>
    <w:rsid w:val="00A70593"/>
    <w:rsid w:val="00A73FF6"/>
    <w:rsid w:val="00A77F63"/>
    <w:rsid w:val="00A818B7"/>
    <w:rsid w:val="00A866E4"/>
    <w:rsid w:val="00A904E3"/>
    <w:rsid w:val="00A930C8"/>
    <w:rsid w:val="00A973B0"/>
    <w:rsid w:val="00AA09DB"/>
    <w:rsid w:val="00AA555A"/>
    <w:rsid w:val="00AB66A3"/>
    <w:rsid w:val="00AC42C1"/>
    <w:rsid w:val="00AD03B4"/>
    <w:rsid w:val="00AD049A"/>
    <w:rsid w:val="00AE53C0"/>
    <w:rsid w:val="00B01F7F"/>
    <w:rsid w:val="00B06517"/>
    <w:rsid w:val="00B06F79"/>
    <w:rsid w:val="00B10C51"/>
    <w:rsid w:val="00B11AB2"/>
    <w:rsid w:val="00B207ED"/>
    <w:rsid w:val="00B225F7"/>
    <w:rsid w:val="00B30BD1"/>
    <w:rsid w:val="00B332C7"/>
    <w:rsid w:val="00B354D0"/>
    <w:rsid w:val="00B36015"/>
    <w:rsid w:val="00B46050"/>
    <w:rsid w:val="00B606FA"/>
    <w:rsid w:val="00B710A2"/>
    <w:rsid w:val="00B758F3"/>
    <w:rsid w:val="00B8128C"/>
    <w:rsid w:val="00B86147"/>
    <w:rsid w:val="00B87B77"/>
    <w:rsid w:val="00B92542"/>
    <w:rsid w:val="00BB438C"/>
    <w:rsid w:val="00BB52AF"/>
    <w:rsid w:val="00BB54F9"/>
    <w:rsid w:val="00BD2DE4"/>
    <w:rsid w:val="00BD600F"/>
    <w:rsid w:val="00BD6AB0"/>
    <w:rsid w:val="00BD6C82"/>
    <w:rsid w:val="00BE023D"/>
    <w:rsid w:val="00BE39F1"/>
    <w:rsid w:val="00BF422B"/>
    <w:rsid w:val="00BF6429"/>
    <w:rsid w:val="00BF7E31"/>
    <w:rsid w:val="00C04C81"/>
    <w:rsid w:val="00C04D26"/>
    <w:rsid w:val="00C06812"/>
    <w:rsid w:val="00C07B8A"/>
    <w:rsid w:val="00C14DCE"/>
    <w:rsid w:val="00C21B59"/>
    <w:rsid w:val="00C37E6E"/>
    <w:rsid w:val="00C450EF"/>
    <w:rsid w:val="00C4526B"/>
    <w:rsid w:val="00C45A59"/>
    <w:rsid w:val="00C50053"/>
    <w:rsid w:val="00C57FEE"/>
    <w:rsid w:val="00C62663"/>
    <w:rsid w:val="00C71E67"/>
    <w:rsid w:val="00C74A49"/>
    <w:rsid w:val="00C76B69"/>
    <w:rsid w:val="00C81659"/>
    <w:rsid w:val="00C84AE7"/>
    <w:rsid w:val="00C8752F"/>
    <w:rsid w:val="00C92D5F"/>
    <w:rsid w:val="00CA2E7C"/>
    <w:rsid w:val="00CA4473"/>
    <w:rsid w:val="00CD2AF1"/>
    <w:rsid w:val="00CD4EB8"/>
    <w:rsid w:val="00CE2329"/>
    <w:rsid w:val="00CF0AC2"/>
    <w:rsid w:val="00D0045F"/>
    <w:rsid w:val="00D0320B"/>
    <w:rsid w:val="00D07142"/>
    <w:rsid w:val="00D11EA4"/>
    <w:rsid w:val="00D12137"/>
    <w:rsid w:val="00D122CF"/>
    <w:rsid w:val="00D123E0"/>
    <w:rsid w:val="00D14E5A"/>
    <w:rsid w:val="00D20C32"/>
    <w:rsid w:val="00D25765"/>
    <w:rsid w:val="00D279A9"/>
    <w:rsid w:val="00D27EE2"/>
    <w:rsid w:val="00D409E5"/>
    <w:rsid w:val="00D41195"/>
    <w:rsid w:val="00D46DA0"/>
    <w:rsid w:val="00D67FE7"/>
    <w:rsid w:val="00D73167"/>
    <w:rsid w:val="00D75449"/>
    <w:rsid w:val="00D76EBA"/>
    <w:rsid w:val="00D774CF"/>
    <w:rsid w:val="00D84E31"/>
    <w:rsid w:val="00DA0FE2"/>
    <w:rsid w:val="00DA2EEA"/>
    <w:rsid w:val="00DA6B41"/>
    <w:rsid w:val="00DB35D1"/>
    <w:rsid w:val="00DB66CA"/>
    <w:rsid w:val="00DC3409"/>
    <w:rsid w:val="00DC700C"/>
    <w:rsid w:val="00DD5D67"/>
    <w:rsid w:val="00DD5E4B"/>
    <w:rsid w:val="00DD7CA7"/>
    <w:rsid w:val="00DE253C"/>
    <w:rsid w:val="00DE6CBF"/>
    <w:rsid w:val="00DF0CF8"/>
    <w:rsid w:val="00DF3717"/>
    <w:rsid w:val="00DF6B0A"/>
    <w:rsid w:val="00DF7F48"/>
    <w:rsid w:val="00E0072F"/>
    <w:rsid w:val="00E030ED"/>
    <w:rsid w:val="00E108B3"/>
    <w:rsid w:val="00E1093C"/>
    <w:rsid w:val="00E21411"/>
    <w:rsid w:val="00E327D5"/>
    <w:rsid w:val="00E4413C"/>
    <w:rsid w:val="00E444D0"/>
    <w:rsid w:val="00E62638"/>
    <w:rsid w:val="00E64592"/>
    <w:rsid w:val="00E77144"/>
    <w:rsid w:val="00E80818"/>
    <w:rsid w:val="00E85904"/>
    <w:rsid w:val="00E90C92"/>
    <w:rsid w:val="00E955D2"/>
    <w:rsid w:val="00EB6920"/>
    <w:rsid w:val="00ED557B"/>
    <w:rsid w:val="00EE21EE"/>
    <w:rsid w:val="00EE7DCA"/>
    <w:rsid w:val="00EF3BC1"/>
    <w:rsid w:val="00EF417C"/>
    <w:rsid w:val="00F0312D"/>
    <w:rsid w:val="00F11B8A"/>
    <w:rsid w:val="00F20C85"/>
    <w:rsid w:val="00F31E6D"/>
    <w:rsid w:val="00F46619"/>
    <w:rsid w:val="00F62D5D"/>
    <w:rsid w:val="00F66502"/>
    <w:rsid w:val="00F679DF"/>
    <w:rsid w:val="00F71DC4"/>
    <w:rsid w:val="00F83DE3"/>
    <w:rsid w:val="00F935DB"/>
    <w:rsid w:val="00F943AE"/>
    <w:rsid w:val="00FB6530"/>
    <w:rsid w:val="00FC2AC0"/>
    <w:rsid w:val="00FD473B"/>
    <w:rsid w:val="00FD6B26"/>
    <w:rsid w:val="00FE08AB"/>
    <w:rsid w:val="00FE1FD4"/>
    <w:rsid w:val="00FE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555DF94E"/>
  <w15:docId w15:val="{FA766C56-D593-4914-82A6-B4075494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4A4B65"/>
    <w:rPr>
      <w:sz w:val="16"/>
      <w:szCs w:val="16"/>
    </w:rPr>
  </w:style>
  <w:style w:type="paragraph" w:styleId="CommentText">
    <w:name w:val="annotation text"/>
    <w:basedOn w:val="Normal"/>
    <w:link w:val="CommentTextChar"/>
    <w:rsid w:val="004A4B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A4B65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4A4B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A4B65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4A4B6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7D7D59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DF0C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F0CF8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UnresolvedMention">
    <w:name w:val="Unresolved Mention"/>
    <w:basedOn w:val="DefaultParagraphFont"/>
    <w:uiPriority w:val="99"/>
    <w:semiHidden/>
    <w:unhideWhenUsed/>
    <w:rsid w:val="00F31E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4&amp;biblecommentid=3070&amp;book=5&amp;chapter=28&amp;verse=23" TargetMode="External"/><Relationship Id="rId13" Type="http://schemas.openxmlformats.org/officeDocument/2006/relationships/hyperlink" Target="wtsbiblecomment:refid=45&amp;biblecommentid=3431&amp;book=5&amp;chapter=28&amp;verse=37" TargetMode="External"/><Relationship Id="rId3" Type="http://schemas.openxmlformats.org/officeDocument/2006/relationships/hyperlink" Target="wtsbiblecomment:refid=44&amp;biblecommentid=3067&amp;book=5&amp;chapter=28&amp;verse=13" TargetMode="External"/><Relationship Id="rId7" Type="http://schemas.openxmlformats.org/officeDocument/2006/relationships/hyperlink" Target="wtsbiblecomment:refid=45&amp;biblecommentid=3386&amp;book=5&amp;chapter=28&amp;verse=22" TargetMode="External"/><Relationship Id="rId12" Type="http://schemas.openxmlformats.org/officeDocument/2006/relationships/hyperlink" Target="wtsbiblecomment:refid=45&amp;biblecommentid=3387&amp;book=5&amp;chapter=28&amp;verse=33" TargetMode="External"/><Relationship Id="rId17" Type="http://schemas.openxmlformats.org/officeDocument/2006/relationships/hyperlink" Target="wtsbiblecomment:refid=44&amp;biblecommentid=3074&amp;book=5&amp;chapter=28&amp;verse=58" TargetMode="External"/><Relationship Id="rId2" Type="http://schemas.openxmlformats.org/officeDocument/2006/relationships/hyperlink" Target="wtsbiblecomment:refid=44&amp;biblecommentid=4166&amp;book=5&amp;chapter=28&amp;verse=10" TargetMode="External"/><Relationship Id="rId16" Type="http://schemas.openxmlformats.org/officeDocument/2006/relationships/hyperlink" Target="wtsbiblecomment:refid=45&amp;biblecommentid=3388&amp;book=5&amp;chapter=28&amp;verse=46" TargetMode="External"/><Relationship Id="rId1" Type="http://schemas.openxmlformats.org/officeDocument/2006/relationships/hyperlink" Target="wtsbiblecomment:refid=44&amp;biblecommentid=3066&amp;book=5&amp;chapter=28&amp;verse=8" TargetMode="External"/><Relationship Id="rId6" Type="http://schemas.openxmlformats.org/officeDocument/2006/relationships/hyperlink" Target="wtsbiblecomment:refid=44&amp;biblecommentid=3069&amp;book=5&amp;chapter=28&amp;verse=20" TargetMode="External"/><Relationship Id="rId11" Type="http://schemas.openxmlformats.org/officeDocument/2006/relationships/hyperlink" Target="wtsbiblecomment:refid=44&amp;biblecommentid=3072&amp;book=5&amp;chapter=28&amp;verse=29" TargetMode="External"/><Relationship Id="rId5" Type="http://schemas.openxmlformats.org/officeDocument/2006/relationships/hyperlink" Target="wtsbiblecomment:refid=44&amp;biblecommentid=3068&amp;book=5&amp;chapter=28&amp;verse=13" TargetMode="External"/><Relationship Id="rId15" Type="http://schemas.openxmlformats.org/officeDocument/2006/relationships/hyperlink" Target="wtsbiblecomment:refid=44&amp;biblecommentid=3073&amp;book=5&amp;chapter=28&amp;verse=44" TargetMode="External"/><Relationship Id="rId10" Type="http://schemas.openxmlformats.org/officeDocument/2006/relationships/hyperlink" Target="wtsbiblecomment:refid=44&amp;biblecommentid=3071&amp;book=5&amp;chapter=28&amp;verse=28" TargetMode="External"/><Relationship Id="rId4" Type="http://schemas.openxmlformats.org/officeDocument/2006/relationships/hyperlink" Target="wtsbiblecomment:refid=44&amp;biblecommentid=3550&amp;book=5&amp;chapter=28&amp;verse=13" TargetMode="External"/><Relationship Id="rId9" Type="http://schemas.openxmlformats.org/officeDocument/2006/relationships/hyperlink" Target="wtsbiblecomment:refid=45&amp;biblecommentid=3476&amp;book=5&amp;chapter=28&amp;verse=24" TargetMode="External"/><Relationship Id="rId14" Type="http://schemas.openxmlformats.org/officeDocument/2006/relationships/hyperlink" Target="wtsbiblecomment:refid=45&amp;biblecommentid=3432&amp;book=5&amp;chapter=28&amp;verse=4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1490</Words>
  <Characters>8133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Deuteronomy Chapter 28</vt:lpstr>
    </vt:vector>
  </TitlesOfParts>
  <Company>Watchtower</Company>
  <LinksUpToDate>false</LinksUpToDate>
  <CharactersWithSpaces>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28</dc:title>
  <dc:subject/>
  <dc:creator>David Waterson</dc:creator>
  <cp:keywords/>
  <dc:description/>
  <cp:lastModifiedBy>Calleja, Matthew</cp:lastModifiedBy>
  <cp:revision>5</cp:revision>
  <cp:lastPrinted>2020-03-02T12:22:00Z</cp:lastPrinted>
  <dcterms:created xsi:type="dcterms:W3CDTF">2021-03-05T10:23:00Z</dcterms:created>
  <dcterms:modified xsi:type="dcterms:W3CDTF">2021-07-05T12:03:00Z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28.docx</vt:lpwstr>
  </property>
  <property fmtid="{D5CDD505-2E9C-101B-9397-08002B2CF9AE}" pid="9" name="_TranslationDocumentId">
    <vt:i4>19511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5028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