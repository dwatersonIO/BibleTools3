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217DA7" w14:textId="1C9799F8" w:rsidR="00BD5C15" w:rsidRPr="00FA3007" w:rsidRDefault="00C745E1" w:rsidP="00C745E1">
      <w:pPr>
        <w:rPr>
          <w:rFonts w:ascii="Arial" w:eastAsia="MEPS Bookman WTS" w:hAnsi="Arial" w:cs="MEPS Bookman WTS"/>
          <w:lang w:val="de-DE"/>
        </w:rPr>
      </w:pPr>
      <w:r w:rsidRPr="008B5859">
        <w:rPr>
          <w:rFonts w:ascii="Arial" w:eastAsia="MEPS Bookman WTS" w:hAnsi="Arial" w:cs="Arial"/>
          <w:b/>
        </w:rPr>
        <w:t>32:1</w:t>
      </w:r>
      <w:r w:rsidR="00672506" w:rsidRPr="008B5859">
        <w:rPr>
          <w:rFonts w:ascii="Arial" w:eastAsia="MEPS Bookman WTS" w:hAnsi="Arial" w:cs="Arial"/>
          <w:b/>
        </w:rPr>
        <w:t xml:space="preserve"> </w:t>
      </w:r>
      <w:r w:rsidRPr="008B5859">
        <w:rPr>
          <w:rFonts w:ascii="Arial" w:eastAsia="MEPS Bookman WTS" w:hAnsi="Arial" w:cs="MEPS Bookman WTS"/>
        </w:rPr>
        <w:t>“Agħt</w:t>
      </w:r>
      <w:r w:rsidR="00FA3007">
        <w:rPr>
          <w:rFonts w:ascii="Arial" w:eastAsia="MEPS Bookman WTS" w:hAnsi="Arial" w:cs="MEPS Bookman WTS"/>
        </w:rPr>
        <w:t>i</w:t>
      </w:r>
      <w:r w:rsidRPr="008B5859">
        <w:rPr>
          <w:rFonts w:ascii="Arial" w:eastAsia="MEPS Bookman WTS" w:hAnsi="Arial" w:cs="MEPS Bookman WTS"/>
        </w:rPr>
        <w:t xml:space="preserve"> widen </w:t>
      </w:r>
      <w:r w:rsidR="00FA3007">
        <w:rPr>
          <w:rFonts w:ascii="Arial" w:eastAsia="MEPS Bookman WTS" w:hAnsi="Arial" w:cs="MEPS Bookman WTS"/>
        </w:rPr>
        <w:t>sema</w:t>
      </w:r>
      <w:r w:rsidRPr="008B5859">
        <w:rPr>
          <w:rFonts w:ascii="Arial" w:eastAsia="MEPS Bookman WTS" w:hAnsi="Arial" w:cs="MEPS Bookman WTS"/>
        </w:rPr>
        <w:t>, u jien</w:t>
      </w:r>
      <w:r w:rsidR="00BD5C15" w:rsidRPr="008B5859">
        <w:rPr>
          <w:rFonts w:ascii="Arial" w:eastAsia="MEPS Bookman WTS" w:hAnsi="Arial" w:cs="MEPS Bookman WTS"/>
        </w:rPr>
        <w:t xml:space="preserve"> nitkellem</w:t>
      </w:r>
      <w:r w:rsidR="004F30AF" w:rsidRPr="008B5859">
        <w:rPr>
          <w:rFonts w:ascii="Arial" w:eastAsia="MEPS Bookman WTS" w:hAnsi="Arial" w:cs="MEPS Bookman WTS"/>
        </w:rPr>
        <w:t>,</w:t>
      </w:r>
    </w:p>
    <w:p w14:paraId="20DE6AED" w14:textId="2DF9532C" w:rsidR="00C745E1" w:rsidRPr="008B5859" w:rsidRDefault="00C745E1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MEPS Bookman WTS"/>
        </w:rPr>
        <w:t>U ħa tismaʼ l</w:t>
      </w:r>
      <w:r w:rsidR="00672506" w:rsidRPr="008B5859">
        <w:rPr>
          <w:rFonts w:ascii="Arial" w:eastAsia="MEPS Bookman WTS" w:hAnsi="Arial" w:cs="MEPS Bookman WTS"/>
        </w:rPr>
        <w:t>-</w:t>
      </w:r>
      <w:r w:rsidRPr="008B5859">
        <w:rPr>
          <w:rFonts w:ascii="Arial" w:eastAsia="MEPS Bookman WTS" w:hAnsi="Arial" w:cs="MEPS Bookman WTS"/>
        </w:rPr>
        <w:t xml:space="preserve">art dak li </w:t>
      </w:r>
      <w:r w:rsidR="008D6EBE">
        <w:rPr>
          <w:rFonts w:ascii="Arial" w:eastAsia="MEPS Bookman WTS" w:hAnsi="Arial" w:cs="MEPS Bookman WTS"/>
        </w:rPr>
        <w:t>n</w:t>
      </w:r>
      <w:r w:rsidRPr="008B5859">
        <w:rPr>
          <w:rFonts w:ascii="Arial" w:eastAsia="MEPS Bookman WTS" w:hAnsi="Arial" w:cs="MEPS Bookman WTS"/>
        </w:rPr>
        <w:t xml:space="preserve">għid </w:t>
      </w:r>
      <w:r w:rsidR="008D6EBE">
        <w:rPr>
          <w:rFonts w:ascii="Arial" w:eastAsia="MEPS Bookman WTS" w:hAnsi="Arial" w:cs="MEPS Bookman WTS"/>
        </w:rPr>
        <w:t>jien</w:t>
      </w:r>
      <w:r w:rsidRPr="008B5859">
        <w:rPr>
          <w:rFonts w:ascii="Arial" w:eastAsia="MEPS Bookman WTS" w:hAnsi="Arial" w:cs="MEPS Bookman WTS"/>
        </w:rPr>
        <w:t>.</w:t>
      </w:r>
    </w:p>
    <w:p w14:paraId="0FB8D84C" w14:textId="77777777" w:rsidR="00BD5C15" w:rsidRPr="00191208" w:rsidRDefault="00C745E1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Arial"/>
          <w:b/>
        </w:rPr>
        <w:t>32:2</w:t>
      </w:r>
      <w:r w:rsidR="00672506" w:rsidRPr="008B5859">
        <w:rPr>
          <w:rFonts w:ascii="Arial" w:eastAsia="MEPS Bookman WTS" w:hAnsi="Arial" w:cs="Arial"/>
          <w:b/>
        </w:rPr>
        <w:t xml:space="preserve"> </w:t>
      </w:r>
      <w:r w:rsidRPr="008B5859">
        <w:rPr>
          <w:rFonts w:ascii="Arial" w:eastAsia="MEPS Bookman WTS" w:hAnsi="Arial" w:cs="MEPS Bookman WTS"/>
        </w:rPr>
        <w:t>L-istruzzjoni tiegħi t</w:t>
      </w:r>
      <w:r w:rsidR="00BD5C15" w:rsidRPr="008B5859">
        <w:rPr>
          <w:rFonts w:ascii="Arial" w:eastAsia="MEPS Bookman WTS" w:hAnsi="Arial" w:cs="MEPS Bookman WTS"/>
        </w:rPr>
        <w:t>inżel</w:t>
      </w:r>
      <w:r w:rsidRPr="008B5859">
        <w:rPr>
          <w:rFonts w:ascii="Arial" w:eastAsia="MEPS Bookman WTS" w:hAnsi="Arial" w:cs="MEPS Bookman WTS"/>
        </w:rPr>
        <w:t xml:space="preserve"> bħax</w:t>
      </w:r>
      <w:r w:rsidR="00672506" w:rsidRPr="008B5859">
        <w:rPr>
          <w:rFonts w:ascii="Arial" w:eastAsia="MEPS Bookman WTS" w:hAnsi="Arial" w:cs="MEPS Bookman WTS"/>
        </w:rPr>
        <w:t>-</w:t>
      </w:r>
      <w:r w:rsidRPr="008B5859">
        <w:rPr>
          <w:rFonts w:ascii="Arial" w:eastAsia="MEPS Bookman WTS" w:hAnsi="Arial" w:cs="MEPS Bookman WTS"/>
        </w:rPr>
        <w:t>xita,</w:t>
      </w:r>
    </w:p>
    <w:p w14:paraId="414E990D" w14:textId="77777777" w:rsidR="00BD5C15" w:rsidRPr="008B5859" w:rsidRDefault="00BD5C15" w:rsidP="00C745E1">
      <w:pPr>
        <w:rPr>
          <w:rFonts w:ascii="Arial" w:eastAsia="MEPS Bookman WTS" w:hAnsi="Arial" w:cs="MEPS Bookman WTS"/>
        </w:rPr>
      </w:pPr>
      <w:r w:rsidRPr="008B5859">
        <w:rPr>
          <w:rFonts w:eastAsia="MEPS Bookman WTS"/>
        </w:rPr>
        <w:t>Kliemi</w:t>
      </w:r>
      <w:r w:rsidR="00C745E1" w:rsidRPr="008B5859">
        <w:rPr>
          <w:rFonts w:eastAsia="MEPS Bookman WTS"/>
        </w:rPr>
        <w:t xml:space="preserve"> </w:t>
      </w:r>
      <w:r w:rsidR="00C745E1" w:rsidRPr="008B5859">
        <w:rPr>
          <w:rFonts w:ascii="Arial" w:eastAsia="MEPS Bookman WTS" w:hAnsi="Arial" w:cs="MEPS Bookman WTS"/>
        </w:rPr>
        <w:t>joqtor bħan</w:t>
      </w:r>
      <w:r w:rsidR="00672506" w:rsidRPr="008B5859">
        <w:rPr>
          <w:rFonts w:ascii="Arial" w:eastAsia="MEPS Bookman WTS" w:hAnsi="Arial" w:cs="MEPS Bookman WTS"/>
        </w:rPr>
        <w:t>-</w:t>
      </w:r>
      <w:r w:rsidR="00C745E1" w:rsidRPr="008B5859">
        <w:rPr>
          <w:rFonts w:ascii="Arial" w:eastAsia="MEPS Bookman WTS" w:hAnsi="Arial" w:cs="MEPS Bookman WTS"/>
        </w:rPr>
        <w:t>nida,</w:t>
      </w:r>
    </w:p>
    <w:p w14:paraId="7F525F76" w14:textId="77777777" w:rsidR="00E6271E" w:rsidRPr="008B5859" w:rsidRDefault="00C745E1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MEPS Bookman WTS"/>
        </w:rPr>
        <w:t>Bħal irxiex fuq il</w:t>
      </w:r>
      <w:r w:rsidR="00672506" w:rsidRPr="008B5859">
        <w:rPr>
          <w:rFonts w:ascii="Arial" w:eastAsia="MEPS Bookman WTS" w:hAnsi="Arial" w:cs="MEPS Bookman WTS"/>
        </w:rPr>
        <w:t>-</w:t>
      </w:r>
      <w:r w:rsidRPr="008B5859">
        <w:rPr>
          <w:rFonts w:ascii="Arial" w:eastAsia="MEPS Bookman WTS" w:hAnsi="Arial" w:cs="MEPS Bookman WTS"/>
        </w:rPr>
        <w:t>ħaxix</w:t>
      </w:r>
    </w:p>
    <w:p w14:paraId="1625269C" w14:textId="77777777" w:rsidR="00C745E1" w:rsidRPr="008B5859" w:rsidRDefault="00C745E1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MEPS Bookman WTS"/>
        </w:rPr>
        <w:t>U bħal ħalbiet</w:t>
      </w:r>
      <w:r w:rsidRPr="008B5859">
        <w:rPr>
          <w:rFonts w:eastAsia="MEPS Bookman WTS"/>
        </w:rPr>
        <w:t xml:space="preserve"> </w:t>
      </w:r>
      <w:r w:rsidR="009C4E63" w:rsidRPr="008B5859">
        <w:rPr>
          <w:rFonts w:eastAsia="MEPS Bookman WTS"/>
        </w:rPr>
        <w:t xml:space="preserve">tax-xita </w:t>
      </w:r>
      <w:r w:rsidRPr="008B5859">
        <w:rPr>
          <w:rFonts w:ascii="Arial" w:eastAsia="MEPS Bookman WTS" w:hAnsi="Arial" w:cs="MEPS Bookman WTS"/>
        </w:rPr>
        <w:t>spissi fuq il</w:t>
      </w:r>
      <w:r w:rsidR="00672506" w:rsidRPr="008B5859">
        <w:rPr>
          <w:rFonts w:ascii="Arial" w:eastAsia="MEPS Bookman WTS" w:hAnsi="Arial" w:cs="MEPS Bookman WTS"/>
        </w:rPr>
        <w:t>-</w:t>
      </w:r>
      <w:r w:rsidRPr="008B5859">
        <w:rPr>
          <w:rFonts w:ascii="Arial" w:eastAsia="MEPS Bookman WTS" w:hAnsi="Arial" w:cs="MEPS Bookman WTS"/>
        </w:rPr>
        <w:t>ħdura.</w:t>
      </w:r>
    </w:p>
    <w:p w14:paraId="2A46E226" w14:textId="77777777" w:rsidR="00E6271E" w:rsidRPr="008B5859" w:rsidRDefault="00C745E1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Arial"/>
          <w:b/>
        </w:rPr>
        <w:t>32:3</w:t>
      </w:r>
      <w:r w:rsidR="00672506" w:rsidRPr="008B5859">
        <w:rPr>
          <w:rFonts w:ascii="Arial" w:eastAsia="MEPS Bookman WTS" w:hAnsi="Arial" w:cs="Arial"/>
          <w:b/>
        </w:rPr>
        <w:t xml:space="preserve"> </w:t>
      </w:r>
      <w:r w:rsidRPr="008B5859">
        <w:rPr>
          <w:rFonts w:ascii="Arial" w:eastAsia="MEPS Bookman WTS" w:hAnsi="Arial" w:cs="MEPS Bookman WTS"/>
        </w:rPr>
        <w:t>Għax jien se niddikjara l</w:t>
      </w:r>
      <w:r w:rsidR="00672506" w:rsidRPr="008B5859">
        <w:rPr>
          <w:rFonts w:ascii="Arial" w:eastAsia="MEPS Bookman WTS" w:hAnsi="Arial" w:cs="MEPS Bookman WTS"/>
        </w:rPr>
        <w:t>-</w:t>
      </w:r>
      <w:r w:rsidRPr="008B5859">
        <w:rPr>
          <w:rFonts w:ascii="Arial" w:eastAsia="MEPS Bookman WTS" w:hAnsi="Arial" w:cs="MEPS Bookman WTS"/>
        </w:rPr>
        <w:t>isem taʼ Ġeħova.</w:t>
      </w:r>
    </w:p>
    <w:p w14:paraId="7C5E9D79" w14:textId="77777777" w:rsidR="00C745E1" w:rsidRPr="008B5859" w:rsidRDefault="00E6271E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MEPS Bookman WTS"/>
        </w:rPr>
        <w:t>N</w:t>
      </w:r>
      <w:r w:rsidR="00FC241D" w:rsidRPr="008B5859">
        <w:rPr>
          <w:rFonts w:ascii="Arial" w:eastAsia="MEPS Bookman WTS" w:hAnsi="Arial" w:cs="MEPS Bookman WTS"/>
        </w:rPr>
        <w:t>itkellem</w:t>
      </w:r>
      <w:r w:rsidRPr="008B5859">
        <w:rPr>
          <w:rFonts w:ascii="Arial" w:eastAsia="MEPS Bookman WTS" w:hAnsi="Arial" w:cs="MEPS Bookman WTS"/>
        </w:rPr>
        <w:t xml:space="preserve"> dwar</w:t>
      </w:r>
      <w:r w:rsidR="00C745E1" w:rsidRPr="008B5859">
        <w:rPr>
          <w:rFonts w:ascii="Arial" w:eastAsia="MEPS Bookman WTS" w:hAnsi="Arial" w:cs="MEPS Bookman WTS"/>
        </w:rPr>
        <w:t xml:space="preserve"> </w:t>
      </w:r>
      <w:r w:rsidRPr="008B5859">
        <w:rPr>
          <w:rFonts w:ascii="Arial" w:eastAsia="MEPS Bookman WTS" w:hAnsi="Arial" w:cs="MEPS Bookman WTS"/>
        </w:rPr>
        <w:t>i</w:t>
      </w:r>
      <w:r w:rsidR="00C745E1" w:rsidRPr="008B5859">
        <w:rPr>
          <w:rFonts w:ascii="Arial" w:eastAsia="MEPS Bookman WTS" w:hAnsi="Arial" w:cs="MEPS Bookman WTS"/>
        </w:rPr>
        <w:t>l</w:t>
      </w:r>
      <w:r w:rsidR="00672506" w:rsidRPr="008B5859">
        <w:rPr>
          <w:rFonts w:ascii="Arial" w:eastAsia="MEPS Bookman WTS" w:hAnsi="Arial" w:cs="MEPS Bookman WTS"/>
        </w:rPr>
        <w:t>-</w:t>
      </w:r>
      <w:r w:rsidR="00C745E1" w:rsidRPr="008B5859">
        <w:rPr>
          <w:rFonts w:ascii="Arial" w:eastAsia="MEPS Bookman WTS" w:hAnsi="Arial" w:cs="MEPS Bookman WTS"/>
        </w:rPr>
        <w:t>kobor t</w:t>
      </w:r>
      <w:r w:rsidR="00352042">
        <w:rPr>
          <w:rFonts w:ascii="Arial" w:eastAsia="MEPS Bookman WTS" w:hAnsi="Arial" w:cs="MEPS Bookman WTS"/>
        </w:rPr>
        <w:t>al-</w:t>
      </w:r>
      <w:r w:rsidR="00C745E1" w:rsidRPr="008B5859">
        <w:rPr>
          <w:rFonts w:ascii="Arial" w:eastAsia="MEPS Bookman WTS" w:hAnsi="Arial" w:cs="MEPS Bookman WTS"/>
        </w:rPr>
        <w:t>Alla tagħna!</w:t>
      </w:r>
    </w:p>
    <w:p w14:paraId="54CC2AB5" w14:textId="77777777" w:rsidR="00E6271E" w:rsidRPr="008B5859" w:rsidRDefault="00C745E1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Arial"/>
          <w:b/>
        </w:rPr>
        <w:t>32:4</w:t>
      </w:r>
      <w:r w:rsidR="00672506" w:rsidRPr="008B5859">
        <w:rPr>
          <w:rFonts w:ascii="Arial" w:eastAsia="MEPS Bookman WTS" w:hAnsi="Arial" w:cs="Arial"/>
          <w:b/>
        </w:rPr>
        <w:t xml:space="preserve"> </w:t>
      </w:r>
      <w:r w:rsidR="00942896" w:rsidRPr="008B5859">
        <w:rPr>
          <w:rFonts w:eastAsia="MEPS Bookman WTS"/>
        </w:rPr>
        <w:t xml:space="preserve">Hu </w:t>
      </w:r>
      <w:r w:rsidRPr="008B5859">
        <w:rPr>
          <w:rFonts w:ascii="Arial" w:eastAsia="MEPS Bookman WTS" w:hAnsi="Arial" w:cs="MEPS Bookman WTS"/>
        </w:rPr>
        <w:t xml:space="preserve">l-Blata, </w:t>
      </w:r>
      <w:r w:rsidR="00A76A36" w:rsidRPr="008B5859">
        <w:rPr>
          <w:rFonts w:ascii="Arial" w:eastAsia="MEPS Bookman WTS" w:hAnsi="Arial" w:cs="MEPS Bookman WTS"/>
        </w:rPr>
        <w:t xml:space="preserve">dak li jagħmel hu </w:t>
      </w:r>
      <w:r w:rsidRPr="008B5859">
        <w:rPr>
          <w:rFonts w:ascii="Arial" w:eastAsia="MEPS Bookman WTS" w:hAnsi="Arial" w:cs="MEPS Bookman WTS"/>
        </w:rPr>
        <w:t>perfett</w:t>
      </w:r>
      <w:r w:rsidR="00A76A36" w:rsidRPr="008B5859">
        <w:rPr>
          <w:rFonts w:ascii="Arial" w:eastAsia="MEPS Bookman WTS" w:hAnsi="Arial" w:cs="MEPS Bookman WTS"/>
        </w:rPr>
        <w:t>,</w:t>
      </w:r>
    </w:p>
    <w:p w14:paraId="378F566B" w14:textId="77777777" w:rsidR="00E6271E" w:rsidRPr="008B5859" w:rsidRDefault="00C745E1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MEPS Bookman WTS"/>
        </w:rPr>
        <w:t>Għax triqatu kollha huma ġusti.</w:t>
      </w:r>
    </w:p>
    <w:p w14:paraId="10F31998" w14:textId="77777777" w:rsidR="00E6271E" w:rsidRPr="008B5859" w:rsidRDefault="00E6271E" w:rsidP="00C745E1">
      <w:pPr>
        <w:rPr>
          <w:rFonts w:ascii="Arial" w:eastAsia="MEPS Bookman WTS" w:hAnsi="Arial" w:cs="MEPS Bookman WTS"/>
        </w:rPr>
      </w:pPr>
      <w:r w:rsidRPr="008B5859">
        <w:rPr>
          <w:rFonts w:eastAsia="MEPS Bookman WTS"/>
        </w:rPr>
        <w:t xml:space="preserve">Hu </w:t>
      </w:r>
      <w:r w:rsidR="00C745E1" w:rsidRPr="008B5859">
        <w:rPr>
          <w:rFonts w:eastAsia="MEPS Bookman WTS"/>
        </w:rPr>
        <w:t>A</w:t>
      </w:r>
      <w:r w:rsidR="00C745E1" w:rsidRPr="008B5859">
        <w:rPr>
          <w:rFonts w:ascii="Arial" w:eastAsia="MEPS Bookman WTS" w:hAnsi="Arial" w:cs="MEPS Bookman WTS"/>
        </w:rPr>
        <w:t xml:space="preserve">lla taʼ </w:t>
      </w:r>
      <w:r w:rsidRPr="008B5859">
        <w:rPr>
          <w:rFonts w:ascii="Arial" w:eastAsia="MEPS Bookman WTS" w:hAnsi="Arial" w:cs="MEPS Bookman WTS"/>
        </w:rPr>
        <w:t>min jafdah li qatt mhu inġust</w:t>
      </w:r>
      <w:r w:rsidR="00C745E1" w:rsidRPr="008B5859">
        <w:rPr>
          <w:rFonts w:ascii="Arial" w:eastAsia="MEPS Bookman WTS" w:hAnsi="Arial" w:cs="MEPS Bookman WTS"/>
        </w:rPr>
        <w:t>;</w:t>
      </w:r>
    </w:p>
    <w:p w14:paraId="5929A413" w14:textId="77777777" w:rsidR="00C745E1" w:rsidRPr="008B5859" w:rsidRDefault="00577781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MEPS Bookman WTS"/>
        </w:rPr>
        <w:t xml:space="preserve">Hu ġust </w:t>
      </w:r>
      <w:r w:rsidR="00C745E1" w:rsidRPr="008B5859">
        <w:rPr>
          <w:rFonts w:ascii="Arial" w:eastAsia="MEPS Bookman WTS" w:hAnsi="Arial" w:cs="MEPS Bookman WTS"/>
        </w:rPr>
        <w:t xml:space="preserve">u </w:t>
      </w:r>
      <w:r w:rsidR="00E6271E" w:rsidRPr="008B5859">
        <w:rPr>
          <w:rFonts w:ascii="Arial" w:eastAsia="MEPS Bookman WTS" w:hAnsi="Arial" w:cs="MEPS Bookman WTS"/>
        </w:rPr>
        <w:t>sewwa</w:t>
      </w:r>
      <w:r w:rsidR="00C745E1" w:rsidRPr="008B5859">
        <w:rPr>
          <w:rFonts w:ascii="Arial" w:eastAsia="MEPS Bookman WTS" w:hAnsi="Arial" w:cs="MEPS Bookman WTS"/>
        </w:rPr>
        <w:t>.</w:t>
      </w:r>
    </w:p>
    <w:p w14:paraId="2D884E29" w14:textId="77777777" w:rsidR="00E6271E" w:rsidRPr="008B5859" w:rsidRDefault="00C745E1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Arial"/>
          <w:b/>
        </w:rPr>
        <w:t>32:5</w:t>
      </w:r>
      <w:r w:rsidR="00672506" w:rsidRPr="008B5859">
        <w:rPr>
          <w:rFonts w:ascii="Arial" w:eastAsia="MEPS Bookman WTS" w:hAnsi="Arial" w:cs="Arial"/>
          <w:b/>
        </w:rPr>
        <w:t xml:space="preserve"> </w:t>
      </w:r>
      <w:r w:rsidRPr="008B5859">
        <w:rPr>
          <w:rFonts w:ascii="Arial" w:eastAsia="MEPS Bookman WTS" w:hAnsi="Arial" w:cs="MEPS Bookman WTS"/>
        </w:rPr>
        <w:t>Huma</w:t>
      </w:r>
      <w:r w:rsidR="00E6271E" w:rsidRPr="008B5859">
        <w:rPr>
          <w:rFonts w:ascii="Arial" w:eastAsia="MEPS Bookman WTS" w:hAnsi="Arial" w:cs="MEPS Bookman WTS"/>
        </w:rPr>
        <w:t xml:space="preserve"> l-uħud li </w:t>
      </w:r>
      <w:r w:rsidRPr="008B5859">
        <w:rPr>
          <w:rFonts w:ascii="Arial" w:eastAsia="MEPS Bookman WTS" w:hAnsi="Arial" w:cs="MEPS Bookman WTS"/>
        </w:rPr>
        <w:t>aġixxew b’mod mill</w:t>
      </w:r>
      <w:r w:rsidR="00672506" w:rsidRPr="008B5859">
        <w:rPr>
          <w:rFonts w:ascii="Arial" w:eastAsia="MEPS Bookman WTS" w:hAnsi="Arial" w:cs="MEPS Bookman WTS"/>
        </w:rPr>
        <w:t>-</w:t>
      </w:r>
      <w:r w:rsidRPr="008B5859">
        <w:rPr>
          <w:rFonts w:ascii="Arial" w:eastAsia="MEPS Bookman WTS" w:hAnsi="Arial" w:cs="MEPS Bookman WTS"/>
        </w:rPr>
        <w:t>agħar</w:t>
      </w:r>
      <w:r w:rsidR="00967D9B" w:rsidRPr="008B5859">
        <w:rPr>
          <w:rFonts w:ascii="Arial" w:eastAsia="MEPS Bookman WTS" w:hAnsi="Arial" w:cs="MEPS Bookman WTS"/>
        </w:rPr>
        <w:t>.</w:t>
      </w:r>
    </w:p>
    <w:p w14:paraId="612B4BE4" w14:textId="18A51073" w:rsidR="00E6271E" w:rsidRPr="008B5859" w:rsidRDefault="00C745E1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MEPS Bookman WTS"/>
        </w:rPr>
        <w:t xml:space="preserve">Mhumiex </w:t>
      </w:r>
      <w:r w:rsidR="00A24843">
        <w:rPr>
          <w:rFonts w:ascii="Arial" w:eastAsia="Arial" w:hAnsi="Arial" w:cs="MEPS Bookman WTS"/>
        </w:rPr>
        <w:t>it-tfal tiegħu</w:t>
      </w:r>
      <w:r w:rsidRPr="008B5859">
        <w:rPr>
          <w:rFonts w:ascii="Arial" w:eastAsia="MEPS Bookman WTS" w:hAnsi="Arial" w:cs="MEPS Bookman WTS"/>
        </w:rPr>
        <w:t>, i</w:t>
      </w:r>
      <w:r w:rsidR="00E6271E" w:rsidRPr="008B5859">
        <w:rPr>
          <w:rFonts w:ascii="Arial" w:eastAsia="MEPS Bookman WTS" w:hAnsi="Arial" w:cs="MEPS Bookman WTS"/>
        </w:rPr>
        <w:t>t-tort</w:t>
      </w:r>
      <w:r w:rsidRPr="008B5859">
        <w:rPr>
          <w:rFonts w:ascii="Arial" w:eastAsia="MEPS Bookman WTS" w:hAnsi="Arial" w:cs="MEPS Bookman WTS"/>
        </w:rPr>
        <w:t xml:space="preserve"> hu tagħhom stess.</w:t>
      </w:r>
    </w:p>
    <w:p w14:paraId="550B513A" w14:textId="77777777" w:rsidR="00C745E1" w:rsidRPr="008B5859" w:rsidRDefault="00E6271E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MEPS Bookman WTS"/>
        </w:rPr>
        <w:t>Huma ġ</w:t>
      </w:r>
      <w:r w:rsidR="00C745E1" w:rsidRPr="008B5859">
        <w:rPr>
          <w:rFonts w:ascii="Arial" w:eastAsia="MEPS Bookman WTS" w:hAnsi="Arial" w:cs="MEPS Bookman WTS"/>
        </w:rPr>
        <w:t xml:space="preserve">enerazzjoni </w:t>
      </w:r>
      <w:r w:rsidR="00E56670" w:rsidRPr="008B5859">
        <w:rPr>
          <w:rFonts w:ascii="Arial" w:eastAsia="MEPS Bookman WTS" w:hAnsi="Arial" w:cs="MEPS Bookman WTS"/>
        </w:rPr>
        <w:t xml:space="preserve">qarrieqa u </w:t>
      </w:r>
      <w:r w:rsidR="00C745E1" w:rsidRPr="008B5859">
        <w:rPr>
          <w:rFonts w:ascii="Arial" w:eastAsia="MEPS Bookman WTS" w:hAnsi="Arial" w:cs="MEPS Bookman WTS"/>
        </w:rPr>
        <w:t>mgħawġa!</w:t>
      </w:r>
    </w:p>
    <w:p w14:paraId="2E381163" w14:textId="77777777" w:rsidR="00E6271E" w:rsidRPr="008B5859" w:rsidRDefault="00C745E1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Arial"/>
          <w:b/>
        </w:rPr>
        <w:t>32:6</w:t>
      </w:r>
      <w:r w:rsidR="00672506" w:rsidRPr="008B5859">
        <w:rPr>
          <w:rFonts w:ascii="Arial" w:eastAsia="MEPS Bookman WTS" w:hAnsi="Arial" w:cs="Arial"/>
          <w:b/>
        </w:rPr>
        <w:t xml:space="preserve"> </w:t>
      </w:r>
      <w:r w:rsidR="00E6271E" w:rsidRPr="008B5859">
        <w:rPr>
          <w:rFonts w:ascii="Arial" w:eastAsia="MEPS Bookman WTS" w:hAnsi="Arial" w:cs="MEPS Bookman WTS"/>
        </w:rPr>
        <w:t xml:space="preserve">Hekk għandek tittrattah lil </w:t>
      </w:r>
      <w:r w:rsidRPr="008B5859">
        <w:rPr>
          <w:rFonts w:ascii="Arial" w:eastAsia="MEPS Bookman WTS" w:hAnsi="Arial" w:cs="MEPS Bookman WTS"/>
        </w:rPr>
        <w:t>Ġeħova,</w:t>
      </w:r>
    </w:p>
    <w:p w14:paraId="37FFCB59" w14:textId="39B01885" w:rsidR="00E6271E" w:rsidRPr="008B5859" w:rsidRDefault="00945563" w:rsidP="00C745E1">
      <w:pPr>
        <w:rPr>
          <w:rFonts w:ascii="Arial" w:eastAsia="MEPS Bookman WTS" w:hAnsi="Arial" w:cs="MEPS Bookman WTS"/>
        </w:rPr>
      </w:pPr>
      <w:r w:rsidRPr="00A032C2">
        <w:rPr>
          <w:rFonts w:ascii="Arial" w:eastAsia="MEPS Bookman WTS" w:hAnsi="Arial" w:cs="MEPS Bookman WTS"/>
          <w:lang w:val="it-IT"/>
        </w:rPr>
        <w:t>P</w:t>
      </w:r>
      <w:proofErr w:type="spellStart"/>
      <w:r w:rsidR="00C745E1" w:rsidRPr="008B5859">
        <w:rPr>
          <w:rFonts w:ascii="Arial" w:eastAsia="MEPS Bookman WTS" w:hAnsi="Arial" w:cs="MEPS Bookman WTS"/>
        </w:rPr>
        <w:t>oplu</w:t>
      </w:r>
      <w:proofErr w:type="spellEnd"/>
      <w:r w:rsidR="00C745E1" w:rsidRPr="008B5859">
        <w:rPr>
          <w:rFonts w:ascii="Arial" w:eastAsia="MEPS Bookman WTS" w:hAnsi="Arial" w:cs="MEPS Bookman WTS"/>
        </w:rPr>
        <w:t xml:space="preserve"> stupidu u bla għerf?</w:t>
      </w:r>
    </w:p>
    <w:p w14:paraId="6B28DAA3" w14:textId="77777777" w:rsidR="00DD038B" w:rsidRPr="008B5859" w:rsidRDefault="00C745E1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MEPS Bookman WTS"/>
        </w:rPr>
        <w:t>Mhuwiex hu Missierek li ħalqek,</w:t>
      </w:r>
    </w:p>
    <w:p w14:paraId="1958A018" w14:textId="1185052B" w:rsidR="00C745E1" w:rsidRPr="008B5859" w:rsidRDefault="00DD038B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MEPS Bookman WTS"/>
        </w:rPr>
        <w:t xml:space="preserve">Il-Wieħed </w:t>
      </w:r>
      <w:r w:rsidR="00C745E1" w:rsidRPr="008B5859">
        <w:rPr>
          <w:rFonts w:ascii="Arial" w:eastAsia="MEPS Bookman WTS" w:hAnsi="Arial" w:cs="MEPS Bookman WTS"/>
        </w:rPr>
        <w:t>li għamlek u s</w:t>
      </w:r>
      <w:r w:rsidR="003E541D">
        <w:rPr>
          <w:rFonts w:ascii="Arial" w:eastAsia="MEPS Bookman WTS" w:hAnsi="Arial" w:cs="MEPS Bookman WTS"/>
        </w:rPr>
        <w:t>aħħek</w:t>
      </w:r>
      <w:r w:rsidR="00C745E1" w:rsidRPr="008B5859">
        <w:rPr>
          <w:rFonts w:ascii="Arial" w:eastAsia="MEPS Bookman WTS" w:hAnsi="Arial" w:cs="MEPS Bookman WTS"/>
        </w:rPr>
        <w:t>?</w:t>
      </w:r>
    </w:p>
    <w:p w14:paraId="78027C60" w14:textId="77777777" w:rsidR="00DD038B" w:rsidRPr="00786ADE" w:rsidRDefault="00C745E1" w:rsidP="00C745E1">
      <w:pPr>
        <w:rPr>
          <w:rFonts w:ascii="Arial" w:eastAsia="MEPS Bookman WTS" w:hAnsi="Arial" w:cs="MEPS Bookman WTS"/>
        </w:rPr>
      </w:pPr>
      <w:r w:rsidRPr="00786ADE">
        <w:rPr>
          <w:rFonts w:ascii="Arial" w:eastAsia="MEPS Bookman WTS" w:hAnsi="Arial" w:cs="Arial"/>
          <w:b/>
        </w:rPr>
        <w:t>32:7</w:t>
      </w:r>
      <w:r w:rsidR="00672506" w:rsidRPr="00786ADE">
        <w:rPr>
          <w:rFonts w:ascii="Arial" w:eastAsia="MEPS Bookman WTS" w:hAnsi="Arial" w:cs="Arial"/>
          <w:b/>
        </w:rPr>
        <w:t xml:space="preserve"> </w:t>
      </w:r>
      <w:r w:rsidRPr="00786ADE">
        <w:rPr>
          <w:rFonts w:ascii="Arial" w:eastAsia="MEPS Bookman WTS" w:hAnsi="Arial" w:cs="MEPS Bookman WTS"/>
        </w:rPr>
        <w:t>Ftakar f’jiem il</w:t>
      </w:r>
      <w:r w:rsidR="00672506" w:rsidRPr="00786ADE">
        <w:rPr>
          <w:rFonts w:ascii="Arial" w:eastAsia="MEPS Bookman WTS" w:hAnsi="Arial" w:cs="MEPS Bookman WTS"/>
        </w:rPr>
        <w:t>-</w:t>
      </w:r>
      <w:r w:rsidRPr="00786ADE">
        <w:rPr>
          <w:rFonts w:ascii="Arial" w:eastAsia="MEPS Bookman WTS" w:hAnsi="Arial" w:cs="MEPS Bookman WTS"/>
        </w:rPr>
        <w:t>qedem</w:t>
      </w:r>
      <w:r w:rsidR="00DD038B" w:rsidRPr="00786ADE">
        <w:rPr>
          <w:rFonts w:ascii="Arial" w:eastAsia="MEPS Bookman WTS" w:hAnsi="Arial" w:cs="MEPS Bookman WTS"/>
        </w:rPr>
        <w:t>;</w:t>
      </w:r>
    </w:p>
    <w:p w14:paraId="126A6FE8" w14:textId="77777777" w:rsidR="00DD038B" w:rsidRPr="00786ADE" w:rsidRDefault="00D71905" w:rsidP="00C745E1">
      <w:pPr>
        <w:rPr>
          <w:rFonts w:ascii="Arial" w:eastAsia="MEPS Bookman WTS" w:hAnsi="Arial" w:cs="MEPS Bookman WTS"/>
        </w:rPr>
      </w:pPr>
      <w:r w:rsidRPr="00786ADE">
        <w:rPr>
          <w:rFonts w:ascii="Arial" w:eastAsia="MEPS Bookman WTS" w:hAnsi="Arial" w:cs="MEPS Bookman WTS"/>
        </w:rPr>
        <w:t>Ikkunsidra</w:t>
      </w:r>
      <w:r w:rsidR="007B745B" w:rsidRPr="00786ADE">
        <w:rPr>
          <w:rFonts w:ascii="Arial" w:eastAsia="MEPS Bookman WTS" w:hAnsi="Arial" w:cs="MEPS Bookman WTS"/>
        </w:rPr>
        <w:t xml:space="preserve"> </w:t>
      </w:r>
      <w:r w:rsidR="00C745E1" w:rsidRPr="00786ADE">
        <w:rPr>
          <w:rFonts w:ascii="Arial" w:eastAsia="MEPS Bookman WTS" w:hAnsi="Arial" w:cs="MEPS Bookman WTS"/>
        </w:rPr>
        <w:t>s</w:t>
      </w:r>
      <w:r w:rsidR="00672506" w:rsidRPr="00786ADE">
        <w:rPr>
          <w:rFonts w:ascii="Arial" w:eastAsia="MEPS Bookman WTS" w:hAnsi="Arial" w:cs="MEPS Bookman WTS"/>
        </w:rPr>
        <w:t>-</w:t>
      </w:r>
      <w:r w:rsidR="00C745E1" w:rsidRPr="00786ADE">
        <w:rPr>
          <w:rFonts w:ascii="Arial" w:eastAsia="MEPS Bookman WTS" w:hAnsi="Arial" w:cs="MEPS Bookman WTS"/>
        </w:rPr>
        <w:t>snin ta</w:t>
      </w:r>
      <w:r w:rsidR="00DD038B" w:rsidRPr="00786ADE">
        <w:rPr>
          <w:rFonts w:ascii="Arial" w:eastAsia="MEPS Bookman WTS" w:hAnsi="Arial" w:cs="MEPS Bookman WTS"/>
        </w:rPr>
        <w:t>l-</w:t>
      </w:r>
      <w:r w:rsidR="00C745E1" w:rsidRPr="00786ADE">
        <w:rPr>
          <w:rFonts w:ascii="Arial" w:eastAsia="MEPS Bookman WTS" w:hAnsi="Arial" w:cs="MEPS Bookman WTS"/>
        </w:rPr>
        <w:t>ġenerazzjoni</w:t>
      </w:r>
      <w:r w:rsidR="00DD038B" w:rsidRPr="00786ADE">
        <w:rPr>
          <w:rFonts w:ascii="Arial" w:eastAsia="MEPS Bookman WTS" w:hAnsi="Arial" w:cs="MEPS Bookman WTS"/>
        </w:rPr>
        <w:t>jiet tal-passat.</w:t>
      </w:r>
    </w:p>
    <w:p w14:paraId="1853C2AB" w14:textId="77777777" w:rsidR="00DD038B" w:rsidRPr="00786ADE" w:rsidRDefault="00C745E1" w:rsidP="00C745E1">
      <w:pPr>
        <w:rPr>
          <w:rFonts w:ascii="Arial" w:eastAsia="MEPS Bookman WTS" w:hAnsi="Arial" w:cs="MEPS Bookman WTS"/>
        </w:rPr>
      </w:pPr>
      <w:r w:rsidRPr="00786ADE">
        <w:rPr>
          <w:rFonts w:ascii="Arial" w:eastAsia="MEPS Bookman WTS" w:hAnsi="Arial" w:cs="MEPS Bookman WTS"/>
        </w:rPr>
        <w:t>Staqsi lil missierek u jgħidlek;</w:t>
      </w:r>
    </w:p>
    <w:p w14:paraId="605FD41D" w14:textId="77777777" w:rsidR="00DD038B" w:rsidRPr="00786ADE" w:rsidRDefault="00C745E1" w:rsidP="00C745E1">
      <w:pPr>
        <w:rPr>
          <w:rFonts w:ascii="MEPS Bookman WTS" w:eastAsia="MEPS Bookman WTS" w:hAnsi="MEPS Bookman WTS" w:cs="MEPS Bookman WTS"/>
        </w:rPr>
      </w:pPr>
      <w:r w:rsidRPr="00786ADE">
        <w:rPr>
          <w:rFonts w:ascii="Arial" w:eastAsia="MEPS Bookman WTS" w:hAnsi="Arial" w:cs="MEPS Bookman WTS"/>
        </w:rPr>
        <w:t>Li</w:t>
      </w:r>
      <w:r w:rsidR="00DD038B" w:rsidRPr="00786ADE">
        <w:rPr>
          <w:rFonts w:ascii="Arial" w:eastAsia="MEPS Bookman WTS" w:hAnsi="Arial" w:cs="MEPS Bookman WTS"/>
        </w:rPr>
        <w:t>l uħud imdaħħlin fiż-żmien</w:t>
      </w:r>
      <w:r w:rsidRPr="00786ADE">
        <w:rPr>
          <w:rFonts w:ascii="Arial" w:eastAsia="MEPS Bookman WTS" w:hAnsi="Arial" w:cs="MEPS Bookman WTS"/>
        </w:rPr>
        <w:t xml:space="preserve"> u </w:t>
      </w:r>
      <w:commentRangeStart w:id="0"/>
      <w:r w:rsidRPr="00786ADE">
        <w:rPr>
          <w:rFonts w:ascii="Arial" w:eastAsia="MEPS Bookman WTS" w:hAnsi="Arial" w:cs="MEPS Bookman WTS"/>
        </w:rPr>
        <w:t>j</w:t>
      </w:r>
      <w:r w:rsidR="00DD038B" w:rsidRPr="00786ADE">
        <w:rPr>
          <w:rFonts w:ascii="Arial" w:eastAsia="MEPS Bookman WTS" w:hAnsi="Arial" w:cs="MEPS Bookman WTS"/>
        </w:rPr>
        <w:t>informawk</w:t>
      </w:r>
      <w:commentRangeEnd w:id="0"/>
      <w:r w:rsidR="00091A6E" w:rsidRPr="00786ADE">
        <w:rPr>
          <w:rStyle w:val="CommentReference"/>
        </w:rPr>
        <w:commentReference w:id="0"/>
      </w:r>
      <w:r w:rsidRPr="00786ADE">
        <w:rPr>
          <w:rFonts w:ascii="Arial" w:eastAsia="MEPS Bookman WTS" w:hAnsi="Arial" w:cs="MEPS Bookman WTS"/>
        </w:rPr>
        <w:t>.</w:t>
      </w:r>
    </w:p>
    <w:p w14:paraId="57594D00" w14:textId="77777777" w:rsidR="0016554B" w:rsidRPr="00786ADE" w:rsidRDefault="00C745E1" w:rsidP="00C745E1">
      <w:pPr>
        <w:rPr>
          <w:rFonts w:ascii="Arial" w:eastAsia="MEPS Bookman WTS" w:hAnsi="Arial" w:cs="MEPS Bookman WTS"/>
        </w:rPr>
      </w:pPr>
      <w:r w:rsidRPr="00786ADE">
        <w:rPr>
          <w:rFonts w:ascii="Arial" w:eastAsia="MEPS Bookman WTS" w:hAnsi="Arial" w:cs="Arial"/>
          <w:b/>
        </w:rPr>
        <w:t>32:8</w:t>
      </w:r>
      <w:r w:rsidR="00672506" w:rsidRPr="00786ADE">
        <w:rPr>
          <w:rFonts w:ascii="Arial" w:eastAsia="MEPS Bookman WTS" w:hAnsi="Arial" w:cs="Arial"/>
          <w:b/>
        </w:rPr>
        <w:t xml:space="preserve"> </w:t>
      </w:r>
      <w:r w:rsidRPr="00786ADE">
        <w:rPr>
          <w:rFonts w:ascii="Arial" w:eastAsia="MEPS Bookman WTS" w:hAnsi="Arial" w:cs="MEPS Bookman WTS"/>
        </w:rPr>
        <w:t>Meta l</w:t>
      </w:r>
      <w:r w:rsidR="00672506" w:rsidRPr="00786ADE">
        <w:rPr>
          <w:rFonts w:ascii="Arial" w:eastAsia="MEPS Bookman WTS" w:hAnsi="Arial" w:cs="MEPS Bookman WTS"/>
        </w:rPr>
        <w:t>-</w:t>
      </w:r>
      <w:r w:rsidRPr="00786ADE">
        <w:rPr>
          <w:rFonts w:ascii="Arial" w:eastAsia="MEPS Bookman WTS" w:hAnsi="Arial" w:cs="MEPS Bookman WTS"/>
        </w:rPr>
        <w:t xml:space="preserve">Iktar Għoli </w:t>
      </w:r>
      <w:proofErr w:type="spellStart"/>
      <w:r w:rsidRPr="00786ADE">
        <w:rPr>
          <w:rFonts w:ascii="Arial" w:eastAsia="MEPS Bookman WTS" w:hAnsi="Arial" w:cs="MEPS Bookman WTS"/>
        </w:rPr>
        <w:t>ta</w:t>
      </w:r>
      <w:proofErr w:type="spellEnd"/>
      <w:r w:rsidRPr="00786ADE">
        <w:rPr>
          <w:rFonts w:ascii="Arial" w:eastAsia="MEPS Bookman WTS" w:hAnsi="Arial" w:cs="MEPS Bookman WTS"/>
        </w:rPr>
        <w:t xml:space="preserve"> lill</w:t>
      </w:r>
      <w:r w:rsidR="00672506" w:rsidRPr="00786ADE">
        <w:rPr>
          <w:rFonts w:ascii="Arial" w:eastAsia="MEPS Bookman WTS" w:hAnsi="Arial" w:cs="MEPS Bookman WTS"/>
        </w:rPr>
        <w:t>-</w:t>
      </w:r>
      <w:r w:rsidRPr="00786ADE">
        <w:rPr>
          <w:rFonts w:ascii="Arial" w:eastAsia="MEPS Bookman WTS" w:hAnsi="Arial" w:cs="MEPS Bookman WTS"/>
        </w:rPr>
        <w:t>ġnus</w:t>
      </w:r>
      <w:r w:rsidR="0016554B" w:rsidRPr="00786ADE">
        <w:rPr>
          <w:rFonts w:ascii="Arial" w:eastAsia="MEPS Bookman WTS" w:hAnsi="Arial" w:cs="MEPS Bookman WTS"/>
        </w:rPr>
        <w:t xml:space="preserve"> il-wirt tagħ</w:t>
      </w:r>
      <w:r w:rsidR="00884008" w:rsidRPr="00786ADE">
        <w:rPr>
          <w:rFonts w:ascii="Arial" w:eastAsia="MEPS Bookman WTS" w:hAnsi="Arial" w:cs="MEPS Bookman WTS"/>
        </w:rPr>
        <w:t>h</w:t>
      </w:r>
      <w:r w:rsidR="0016554B" w:rsidRPr="00786ADE">
        <w:rPr>
          <w:rFonts w:ascii="Arial" w:eastAsia="MEPS Bookman WTS" w:hAnsi="Arial" w:cs="MEPS Bookman WTS"/>
        </w:rPr>
        <w:t>om</w:t>
      </w:r>
      <w:r w:rsidRPr="00786ADE">
        <w:rPr>
          <w:rFonts w:ascii="Arial" w:eastAsia="MEPS Bookman WTS" w:hAnsi="Arial" w:cs="MEPS Bookman WTS"/>
        </w:rPr>
        <w:t>,</w:t>
      </w:r>
    </w:p>
    <w:p w14:paraId="17EBEB7E" w14:textId="44629C94" w:rsidR="0016554B" w:rsidRPr="00786ADE" w:rsidRDefault="00C745E1" w:rsidP="00C745E1">
      <w:pPr>
        <w:rPr>
          <w:rFonts w:ascii="Arial" w:eastAsia="MEPS Bookman WTS" w:hAnsi="Arial" w:cs="MEPS Bookman WTS"/>
        </w:rPr>
      </w:pPr>
      <w:r w:rsidRPr="00786ADE">
        <w:rPr>
          <w:rFonts w:ascii="Arial" w:eastAsia="MEPS Bookman WTS" w:hAnsi="Arial" w:cs="MEPS Bookman WTS"/>
        </w:rPr>
        <w:t>Meta fired li</w:t>
      </w:r>
      <w:r w:rsidR="00A24843">
        <w:rPr>
          <w:rFonts w:ascii="Arial" w:eastAsia="MEPS Bookman WTS" w:hAnsi="Arial" w:cs="MEPS Bookman WTS"/>
        </w:rPr>
        <w:t>t-tfal</w:t>
      </w:r>
      <w:commentRangeStart w:id="1"/>
      <w:r w:rsidRPr="00786ADE">
        <w:rPr>
          <w:rFonts w:ascii="Arial" w:eastAsia="MEPS Bookman WTS" w:hAnsi="Arial" w:cs="MEPS Bookman WTS"/>
        </w:rPr>
        <w:t xml:space="preserve"> </w:t>
      </w:r>
      <w:r w:rsidR="00A24843">
        <w:rPr>
          <w:rFonts w:ascii="Arial" w:eastAsia="MEPS Bookman WTS" w:hAnsi="Arial" w:cs="MEPS Bookman WTS"/>
        </w:rPr>
        <w:t>t</w:t>
      </w:r>
      <w:r w:rsidR="00C3778D">
        <w:rPr>
          <w:rFonts w:ascii="Arial" w:eastAsia="MEPS Bookman WTS" w:hAnsi="Arial" w:cs="MEPS Bookman WTS"/>
        </w:rPr>
        <w:t>’</w:t>
      </w:r>
      <w:r w:rsidRPr="00786ADE">
        <w:rPr>
          <w:rFonts w:ascii="Arial" w:eastAsia="MEPS Bookman WTS" w:hAnsi="Arial" w:cs="MEPS Bookman WTS"/>
        </w:rPr>
        <w:t>Adam</w:t>
      </w:r>
      <w:commentRangeEnd w:id="1"/>
      <w:r w:rsidR="009D063A" w:rsidRPr="00786ADE">
        <w:rPr>
          <w:rStyle w:val="CommentReference"/>
        </w:rPr>
        <w:commentReference w:id="1"/>
      </w:r>
      <w:r w:rsidR="00884008" w:rsidRPr="00786ADE">
        <w:rPr>
          <w:rFonts w:ascii="MEPS Bookman WTS" w:eastAsia="MEPS Bookman WTS" w:hAnsi="MEPS Bookman WTS" w:cs="MEPS Bookman WTS"/>
        </w:rPr>
        <w:t></w:t>
      </w:r>
      <w:r w:rsidRPr="00786ADE">
        <w:rPr>
          <w:rFonts w:ascii="Arial" w:eastAsia="MEPS Bookman WTS" w:hAnsi="Arial" w:cs="MEPS Bookman WTS"/>
        </w:rPr>
        <w:t xml:space="preserve"> minn xulxin,</w:t>
      </w:r>
    </w:p>
    <w:p w14:paraId="50B6093A" w14:textId="77777777" w:rsidR="0016554B" w:rsidRPr="00786ADE" w:rsidRDefault="00C745E1" w:rsidP="00C745E1">
      <w:pPr>
        <w:rPr>
          <w:rFonts w:ascii="Arial" w:eastAsia="MEPS Bookman WTS" w:hAnsi="Arial" w:cs="MEPS Bookman WTS"/>
        </w:rPr>
      </w:pPr>
      <w:r w:rsidRPr="00786ADE">
        <w:rPr>
          <w:rFonts w:ascii="Arial" w:eastAsia="MEPS Bookman WTS" w:hAnsi="Arial" w:cs="MEPS Bookman WTS"/>
        </w:rPr>
        <w:t xml:space="preserve">Hu </w:t>
      </w:r>
      <w:r w:rsidR="009E64F2" w:rsidRPr="00786ADE">
        <w:rPr>
          <w:rFonts w:ascii="Arial" w:eastAsia="MEPS Bookman WTS" w:hAnsi="Arial" w:cs="MEPS Bookman WTS"/>
        </w:rPr>
        <w:t>għamel</w:t>
      </w:r>
      <w:r w:rsidR="005B4331" w:rsidRPr="00786ADE">
        <w:rPr>
          <w:rFonts w:ascii="Arial" w:eastAsia="MEPS Bookman WTS" w:hAnsi="Arial" w:cs="MEPS Bookman WTS"/>
        </w:rPr>
        <w:t xml:space="preserve"> i</w:t>
      </w:r>
      <w:r w:rsidRPr="00786ADE">
        <w:rPr>
          <w:rFonts w:ascii="Arial" w:eastAsia="MEPS Bookman WTS" w:hAnsi="Arial" w:cs="MEPS Bookman WTS"/>
        </w:rPr>
        <w:t>l</w:t>
      </w:r>
      <w:r w:rsidR="00672506" w:rsidRPr="00786ADE">
        <w:rPr>
          <w:rFonts w:ascii="Arial" w:eastAsia="MEPS Bookman WTS" w:hAnsi="Arial" w:cs="MEPS Bookman WTS"/>
        </w:rPr>
        <w:t>-</w:t>
      </w:r>
      <w:r w:rsidRPr="00786ADE">
        <w:rPr>
          <w:rFonts w:ascii="Arial" w:eastAsia="MEPS Bookman WTS" w:hAnsi="Arial" w:cs="MEPS Bookman WTS"/>
        </w:rPr>
        <w:t>fruntiera tal</w:t>
      </w:r>
      <w:r w:rsidR="00672506" w:rsidRPr="00786ADE">
        <w:rPr>
          <w:rFonts w:ascii="Arial" w:eastAsia="MEPS Bookman WTS" w:hAnsi="Arial" w:cs="MEPS Bookman WTS"/>
        </w:rPr>
        <w:t>-</w:t>
      </w:r>
      <w:r w:rsidRPr="00786ADE">
        <w:rPr>
          <w:rFonts w:ascii="Arial" w:eastAsia="MEPS Bookman WTS" w:hAnsi="Arial" w:cs="MEPS Bookman WTS"/>
        </w:rPr>
        <w:t>popli</w:t>
      </w:r>
    </w:p>
    <w:p w14:paraId="728CE8B5" w14:textId="28A73FCC" w:rsidR="00C745E1" w:rsidRPr="00786ADE" w:rsidRDefault="00C745E1" w:rsidP="00C745E1">
      <w:pPr>
        <w:rPr>
          <w:rFonts w:ascii="Arial" w:eastAsia="MEPS Bookman WTS" w:hAnsi="Arial" w:cs="MEPS Bookman WTS"/>
        </w:rPr>
      </w:pPr>
      <w:r w:rsidRPr="00786ADE">
        <w:rPr>
          <w:rFonts w:ascii="Arial" w:eastAsia="MEPS Bookman WTS" w:hAnsi="Arial" w:cs="MEPS Bookman WTS"/>
        </w:rPr>
        <w:t>Skon</w:t>
      </w:r>
      <w:r w:rsidR="0016554B" w:rsidRPr="00786ADE">
        <w:rPr>
          <w:rFonts w:ascii="Arial" w:eastAsia="MEPS Bookman WTS" w:hAnsi="Arial" w:cs="MEPS Bookman WTS"/>
        </w:rPr>
        <w:t>t</w:t>
      </w:r>
      <w:r w:rsidRPr="00786ADE">
        <w:rPr>
          <w:rFonts w:ascii="Arial" w:eastAsia="MEPS Bookman WTS" w:hAnsi="Arial" w:cs="MEPS Bookman WTS"/>
        </w:rPr>
        <w:t xml:space="preserve"> </w:t>
      </w:r>
      <w:r w:rsidR="0016554B" w:rsidRPr="00786ADE">
        <w:rPr>
          <w:rFonts w:ascii="Arial" w:eastAsia="MEPS Bookman WTS" w:hAnsi="Arial" w:cs="MEPS Bookman WTS"/>
        </w:rPr>
        <w:t>kemm kienu</w:t>
      </w:r>
      <w:r w:rsidRPr="00786ADE">
        <w:rPr>
          <w:rFonts w:ascii="Arial" w:eastAsia="MEPS Bookman WTS" w:hAnsi="Arial" w:cs="MEPS Bookman WTS"/>
        </w:rPr>
        <w:t xml:space="preserve"> </w:t>
      </w:r>
      <w:r w:rsidR="00A24843">
        <w:rPr>
          <w:rFonts w:ascii="Arial" w:eastAsia="MEPS Bookman WTS" w:hAnsi="Arial" w:cs="MEPS Bookman WTS"/>
        </w:rPr>
        <w:t>t-tfal t’</w:t>
      </w:r>
      <w:r w:rsidR="001F7A54" w:rsidRPr="00786ADE">
        <w:rPr>
          <w:rFonts w:ascii="Arial" w:eastAsia="MEPS Bookman WTS" w:hAnsi="Arial" w:cs="MEPS Bookman WTS"/>
        </w:rPr>
        <w:t>Iżrael</w:t>
      </w:r>
      <w:r w:rsidRPr="00786ADE">
        <w:rPr>
          <w:rFonts w:ascii="Arial" w:eastAsia="MEPS Bookman WTS" w:hAnsi="Arial" w:cs="MEPS Bookman WTS"/>
        </w:rPr>
        <w:t>.</w:t>
      </w:r>
    </w:p>
    <w:p w14:paraId="22C86483" w14:textId="77777777" w:rsidR="0016554B" w:rsidRPr="008B5859" w:rsidRDefault="00C745E1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Arial"/>
          <w:b/>
        </w:rPr>
        <w:t>32:9</w:t>
      </w:r>
      <w:r w:rsidR="00672506" w:rsidRPr="008B5859">
        <w:rPr>
          <w:rFonts w:ascii="Arial" w:eastAsia="MEPS Bookman WTS" w:hAnsi="Arial" w:cs="Arial"/>
          <w:b/>
        </w:rPr>
        <w:t xml:space="preserve"> </w:t>
      </w:r>
      <w:r w:rsidRPr="008B5859">
        <w:rPr>
          <w:rFonts w:ascii="Arial" w:eastAsia="MEPS Bookman WTS" w:hAnsi="Arial" w:cs="MEPS Bookman WTS"/>
        </w:rPr>
        <w:t>Għax sehem Ġeħova hu l</w:t>
      </w:r>
      <w:r w:rsidR="00672506" w:rsidRPr="008B5859">
        <w:rPr>
          <w:rFonts w:ascii="Arial" w:eastAsia="MEPS Bookman WTS" w:hAnsi="Arial" w:cs="MEPS Bookman WTS"/>
        </w:rPr>
        <w:t>-</w:t>
      </w:r>
      <w:r w:rsidRPr="008B5859">
        <w:rPr>
          <w:rFonts w:ascii="Arial" w:eastAsia="MEPS Bookman WTS" w:hAnsi="Arial" w:cs="MEPS Bookman WTS"/>
        </w:rPr>
        <w:t>poplu tiegħu;</w:t>
      </w:r>
    </w:p>
    <w:p w14:paraId="7CC4B9B2" w14:textId="77777777" w:rsidR="00C745E1" w:rsidRPr="008B5859" w:rsidRDefault="00C745E1" w:rsidP="00C745E1">
      <w:pPr>
        <w:rPr>
          <w:rFonts w:ascii="Arial" w:eastAsia="MEPS Bookman WTS" w:hAnsi="Arial" w:cs="MEPS Bookman WTS"/>
        </w:rPr>
      </w:pPr>
      <w:r w:rsidRPr="008B5859">
        <w:rPr>
          <w:rFonts w:ascii="Arial" w:eastAsia="MEPS Bookman WTS" w:hAnsi="Arial" w:cs="MEPS Bookman WTS"/>
        </w:rPr>
        <w:t xml:space="preserve">Ġakobb hu </w:t>
      </w:r>
      <w:r w:rsidR="0016554B" w:rsidRPr="008B5859">
        <w:rPr>
          <w:rFonts w:ascii="Arial" w:eastAsia="MEPS Bookman WTS" w:hAnsi="Arial" w:cs="MEPS Bookman WTS"/>
        </w:rPr>
        <w:t>l-wirt tiegħu</w:t>
      </w:r>
      <w:r w:rsidRPr="008B5859">
        <w:rPr>
          <w:rFonts w:ascii="Arial" w:eastAsia="MEPS Bookman WTS" w:hAnsi="Arial" w:cs="MEPS Bookman WTS"/>
        </w:rPr>
        <w:t>.</w:t>
      </w:r>
    </w:p>
    <w:p w14:paraId="2214E624" w14:textId="42F13F69" w:rsidR="0016554B" w:rsidRPr="00907B26" w:rsidRDefault="00C745E1" w:rsidP="00C745E1">
      <w:pPr>
        <w:rPr>
          <w:rFonts w:ascii="Arial" w:eastAsia="MEPS Bookman WTS" w:hAnsi="Arial" w:cs="MEPS Bookman WTS"/>
        </w:rPr>
      </w:pPr>
      <w:r w:rsidRPr="00907B26">
        <w:rPr>
          <w:rFonts w:ascii="Arial" w:eastAsia="MEPS Bookman WTS" w:hAnsi="Arial" w:cs="Arial"/>
          <w:b/>
        </w:rPr>
        <w:t>32:10</w:t>
      </w:r>
      <w:r w:rsidR="00672506" w:rsidRPr="00907B26">
        <w:rPr>
          <w:rFonts w:ascii="Arial" w:eastAsia="MEPS Bookman WTS" w:hAnsi="Arial" w:cs="Arial"/>
          <w:b/>
        </w:rPr>
        <w:t xml:space="preserve"> </w:t>
      </w:r>
      <w:r w:rsidR="008B5859" w:rsidRPr="00907B26">
        <w:rPr>
          <w:rFonts w:eastAsia="MEPS Bookman WTS"/>
        </w:rPr>
        <w:t>Hu s</w:t>
      </w:r>
      <w:r w:rsidRPr="00907B26">
        <w:rPr>
          <w:rFonts w:ascii="Arial" w:eastAsia="MEPS Bookman WTS" w:hAnsi="Arial" w:cs="MEPS Bookman WTS"/>
        </w:rPr>
        <w:t xml:space="preserve">abu </w:t>
      </w:r>
      <w:r w:rsidR="00B120FB">
        <w:rPr>
          <w:rFonts w:ascii="Arial" w:eastAsia="Arial" w:hAnsi="Arial" w:cs="MEPS Bookman WTS"/>
        </w:rPr>
        <w:t>fid-deżert</w:t>
      </w:r>
      <w:r w:rsidRPr="00907B26">
        <w:rPr>
          <w:rFonts w:ascii="Arial" w:eastAsia="MEPS Bookman WTS" w:hAnsi="Arial" w:cs="MEPS Bookman WTS"/>
        </w:rPr>
        <w:t>,</w:t>
      </w:r>
    </w:p>
    <w:p w14:paraId="16CDABF4" w14:textId="77777777" w:rsidR="008959A1" w:rsidRPr="00907B26" w:rsidRDefault="00C745E1" w:rsidP="00C745E1">
      <w:pPr>
        <w:rPr>
          <w:rFonts w:ascii="Arial" w:eastAsia="MEPS Bookman WTS" w:hAnsi="Arial" w:cs="MEPS Bookman WTS"/>
        </w:rPr>
      </w:pPr>
      <w:r w:rsidRPr="00907B26">
        <w:rPr>
          <w:rFonts w:ascii="Arial" w:eastAsia="MEPS Bookman WTS" w:hAnsi="Arial" w:cs="MEPS Bookman WTS"/>
        </w:rPr>
        <w:t xml:space="preserve">U f’deżert vojt, </w:t>
      </w:r>
      <w:r w:rsidR="008959A1" w:rsidRPr="00907B26">
        <w:rPr>
          <w:rFonts w:ascii="Arial" w:eastAsia="MEPS Bookman WTS" w:hAnsi="Arial" w:cs="MEPS Bookman WTS"/>
        </w:rPr>
        <w:t>li fih kien jinstemaʼ l-</w:t>
      </w:r>
      <w:r w:rsidRPr="00907B26">
        <w:rPr>
          <w:rFonts w:ascii="Arial" w:eastAsia="MEPS Bookman WTS" w:hAnsi="Arial" w:cs="MEPS Bookman WTS"/>
        </w:rPr>
        <w:t>għa</w:t>
      </w:r>
      <w:r w:rsidR="00884008" w:rsidRPr="00907B26">
        <w:rPr>
          <w:rFonts w:ascii="Arial" w:eastAsia="MEPS Bookman WTS" w:hAnsi="Arial" w:cs="MEPS Bookman WTS"/>
        </w:rPr>
        <w:t>j</w:t>
      </w:r>
      <w:r w:rsidRPr="00907B26">
        <w:rPr>
          <w:rFonts w:ascii="Arial" w:eastAsia="MEPS Bookman WTS" w:hAnsi="Arial" w:cs="MEPS Bookman WTS"/>
        </w:rPr>
        <w:t>jat.</w:t>
      </w:r>
    </w:p>
    <w:p w14:paraId="6B4A5DF2" w14:textId="77777777" w:rsidR="008959A1" w:rsidRPr="00907B26" w:rsidRDefault="00C745E1" w:rsidP="00C745E1">
      <w:pPr>
        <w:rPr>
          <w:rFonts w:ascii="Arial" w:eastAsia="MEPS Bookman WTS" w:hAnsi="Arial" w:cs="MEPS Bookman WTS"/>
        </w:rPr>
      </w:pPr>
      <w:r w:rsidRPr="00907B26">
        <w:rPr>
          <w:rFonts w:ascii="Arial" w:eastAsia="MEPS Bookman WTS" w:hAnsi="Arial" w:cs="MEPS Bookman WTS"/>
        </w:rPr>
        <w:t>Hu pproteġi</w:t>
      </w:r>
      <w:r w:rsidR="00771B8A" w:rsidRPr="00907B26">
        <w:rPr>
          <w:rFonts w:ascii="Arial" w:eastAsia="MEPS Bookman WTS" w:hAnsi="Arial" w:cs="MEPS Bookman WTS"/>
        </w:rPr>
        <w:t>e</w:t>
      </w:r>
      <w:r w:rsidRPr="00907B26">
        <w:rPr>
          <w:rFonts w:ascii="Arial" w:eastAsia="MEPS Bookman WTS" w:hAnsi="Arial" w:cs="MEPS Bookman WTS"/>
        </w:rPr>
        <w:t xml:space="preserve">h, </w:t>
      </w:r>
      <w:r w:rsidR="008959A1" w:rsidRPr="00907B26">
        <w:rPr>
          <w:rFonts w:ascii="Arial" w:eastAsia="MEPS Bookman WTS" w:hAnsi="Arial" w:cs="MEPS Bookman WTS"/>
        </w:rPr>
        <w:t xml:space="preserve">ħa </w:t>
      </w:r>
      <w:r w:rsidRPr="00907B26">
        <w:rPr>
          <w:rFonts w:ascii="Arial" w:eastAsia="MEPS Bookman WTS" w:hAnsi="Arial" w:cs="MEPS Bookman WTS"/>
        </w:rPr>
        <w:t>ħsiebu,</w:t>
      </w:r>
    </w:p>
    <w:p w14:paraId="1F02F07F" w14:textId="77777777" w:rsidR="00C745E1" w:rsidRPr="00907B26" w:rsidRDefault="008959A1" w:rsidP="00C745E1">
      <w:pPr>
        <w:rPr>
          <w:rFonts w:ascii="Arial" w:eastAsia="MEPS Bookman WTS" w:hAnsi="Arial" w:cs="MEPS Bookman WTS"/>
        </w:rPr>
      </w:pPr>
      <w:r w:rsidRPr="00907B26">
        <w:rPr>
          <w:rFonts w:ascii="Arial" w:eastAsia="MEPS Bookman WTS" w:hAnsi="Arial" w:cs="MEPS Bookman WTS"/>
        </w:rPr>
        <w:t xml:space="preserve">U ddefendieh </w:t>
      </w:r>
      <w:r w:rsidR="00C745E1" w:rsidRPr="00907B26">
        <w:rPr>
          <w:rFonts w:ascii="Arial" w:eastAsia="MEPS Bookman WTS" w:hAnsi="Arial" w:cs="MEPS Bookman WTS"/>
        </w:rPr>
        <w:t>bħall</w:t>
      </w:r>
      <w:r w:rsidR="00672506" w:rsidRPr="00907B26">
        <w:rPr>
          <w:rFonts w:ascii="Arial" w:eastAsia="MEPS Bookman WTS" w:hAnsi="Arial" w:cs="MEPS Bookman WTS"/>
        </w:rPr>
        <w:t>-</w:t>
      </w:r>
      <w:r w:rsidR="00C745E1" w:rsidRPr="00907B26">
        <w:rPr>
          <w:rFonts w:ascii="Arial" w:eastAsia="MEPS Bookman WTS" w:hAnsi="Arial" w:cs="MEPS Bookman WTS"/>
        </w:rPr>
        <w:t>mimmi t’għajnejh.</w:t>
      </w:r>
    </w:p>
    <w:p w14:paraId="4ED0FB0C" w14:textId="77777777" w:rsidR="00AE07D8" w:rsidRPr="00191208" w:rsidRDefault="00C745E1" w:rsidP="00C745E1">
      <w:pPr>
        <w:rPr>
          <w:rFonts w:ascii="Arial" w:eastAsia="MEPS Bookman WTS" w:hAnsi="Arial" w:cs="MEPS Bookman WTS"/>
        </w:rPr>
      </w:pPr>
      <w:r w:rsidRPr="00191208">
        <w:rPr>
          <w:rFonts w:ascii="Arial" w:eastAsia="MEPS Bookman WTS" w:hAnsi="Arial" w:cs="Arial"/>
          <w:b/>
        </w:rPr>
        <w:t>32:11</w:t>
      </w:r>
      <w:r w:rsidR="00672506" w:rsidRPr="00191208">
        <w:rPr>
          <w:rFonts w:ascii="Arial" w:eastAsia="MEPS Bookman WTS" w:hAnsi="Arial" w:cs="Arial"/>
          <w:b/>
        </w:rPr>
        <w:t xml:space="preserve"> </w:t>
      </w:r>
      <w:r w:rsidRPr="00191208">
        <w:rPr>
          <w:rFonts w:ascii="Arial" w:eastAsia="MEPS Bookman WTS" w:hAnsi="Arial" w:cs="MEPS Bookman WTS"/>
        </w:rPr>
        <w:t>Bħalma ajkla t</w:t>
      </w:r>
      <w:r w:rsidR="00C4069D" w:rsidRPr="00191208">
        <w:rPr>
          <w:rFonts w:ascii="Arial" w:eastAsia="MEPS Bookman WTS" w:hAnsi="Arial" w:cs="MEPS Bookman WTS"/>
        </w:rPr>
        <w:t xml:space="preserve">għallem </w:t>
      </w:r>
      <w:r w:rsidR="006E2B84" w:rsidRPr="00191208">
        <w:rPr>
          <w:rFonts w:ascii="Arial" w:eastAsia="MEPS Bookman WTS" w:hAnsi="Arial" w:cs="MEPS Bookman WTS"/>
        </w:rPr>
        <w:t>il-frieħ</w:t>
      </w:r>
      <w:r w:rsidR="00C4069D" w:rsidRPr="00191208">
        <w:rPr>
          <w:rFonts w:ascii="Arial" w:eastAsia="MEPS Bookman WTS" w:hAnsi="Arial" w:cs="MEPS Bookman WTS"/>
        </w:rPr>
        <w:t xml:space="preserve"> tagħha jtiru</w:t>
      </w:r>
      <w:r w:rsidRPr="00191208">
        <w:rPr>
          <w:rFonts w:ascii="Arial" w:eastAsia="MEPS Bookman WTS" w:hAnsi="Arial" w:cs="MEPS Bookman WTS"/>
        </w:rPr>
        <w:t>,</w:t>
      </w:r>
    </w:p>
    <w:p w14:paraId="423BDD11" w14:textId="77777777" w:rsidR="00084AC0" w:rsidRPr="00191208" w:rsidRDefault="00AE07D8" w:rsidP="00C745E1">
      <w:pPr>
        <w:rPr>
          <w:rFonts w:ascii="Arial" w:eastAsia="MEPS Bookman WTS" w:hAnsi="Arial" w:cs="MEPS Bookman WTS"/>
        </w:rPr>
      </w:pPr>
      <w:r w:rsidRPr="00191208">
        <w:rPr>
          <w:rFonts w:ascii="Arial" w:eastAsia="MEPS Bookman WTS" w:hAnsi="Arial" w:cs="MEPS Bookman WTS"/>
        </w:rPr>
        <w:t>I</w:t>
      </w:r>
      <w:r w:rsidR="00C745E1" w:rsidRPr="00191208">
        <w:rPr>
          <w:rFonts w:ascii="Arial" w:eastAsia="MEPS Bookman WTS" w:hAnsi="Arial" w:cs="MEPS Bookman WTS"/>
        </w:rPr>
        <w:t>tt</w:t>
      </w:r>
      <w:r w:rsidRPr="00191208">
        <w:rPr>
          <w:rFonts w:ascii="Arial" w:eastAsia="MEPS Bookman WTS" w:hAnsi="Arial" w:cs="MEPS Bookman WTS"/>
        </w:rPr>
        <w:t>i</w:t>
      </w:r>
      <w:r w:rsidR="00C745E1" w:rsidRPr="00191208">
        <w:rPr>
          <w:rFonts w:ascii="Arial" w:eastAsia="MEPS Bookman WTS" w:hAnsi="Arial" w:cs="MEPS Bookman WTS"/>
        </w:rPr>
        <w:t>r fuq il</w:t>
      </w:r>
      <w:r w:rsidR="00672506" w:rsidRPr="00191208">
        <w:rPr>
          <w:rFonts w:ascii="Arial" w:eastAsia="MEPS Bookman WTS" w:hAnsi="Arial" w:cs="MEPS Bookman WTS"/>
        </w:rPr>
        <w:t>-</w:t>
      </w:r>
      <w:r w:rsidR="00C745E1" w:rsidRPr="00191208">
        <w:rPr>
          <w:rFonts w:ascii="Arial" w:eastAsia="MEPS Bookman WTS" w:hAnsi="Arial" w:cs="MEPS Bookman WTS"/>
        </w:rPr>
        <w:t>frieħ tagħha,</w:t>
      </w:r>
    </w:p>
    <w:p w14:paraId="0D9CA9A0" w14:textId="77777777" w:rsidR="005A359F" w:rsidRPr="00191208" w:rsidRDefault="005A359F" w:rsidP="00C745E1">
      <w:pPr>
        <w:rPr>
          <w:rFonts w:ascii="Arial" w:eastAsia="MEPS Bookman WTS" w:hAnsi="Arial" w:cs="MEPS Bookman WTS"/>
        </w:rPr>
      </w:pPr>
      <w:r w:rsidRPr="00191208">
        <w:rPr>
          <w:rFonts w:ascii="Arial" w:eastAsia="MEPS Bookman WTS" w:hAnsi="Arial" w:cs="MEPS Bookman WTS"/>
        </w:rPr>
        <w:t>Tiftaħ</w:t>
      </w:r>
      <w:r w:rsidR="00C745E1" w:rsidRPr="00191208">
        <w:rPr>
          <w:rFonts w:ascii="Arial" w:eastAsia="MEPS Bookman WTS" w:hAnsi="Arial" w:cs="MEPS Bookman WTS"/>
        </w:rPr>
        <w:t xml:space="preserve"> ġwinħajha, taqbadhom,</w:t>
      </w:r>
    </w:p>
    <w:p w14:paraId="4E240770" w14:textId="77777777" w:rsidR="00C745E1" w:rsidRPr="00191208" w:rsidRDefault="005A359F" w:rsidP="00C745E1">
      <w:pPr>
        <w:rPr>
          <w:rFonts w:ascii="Arial" w:eastAsia="MEPS Bookman WTS" w:hAnsi="Arial" w:cs="MEPS Bookman WTS"/>
        </w:rPr>
      </w:pPr>
      <w:r w:rsidRPr="00191208">
        <w:rPr>
          <w:rFonts w:ascii="Arial" w:eastAsia="MEPS Bookman WTS" w:hAnsi="Arial" w:cs="MEPS Bookman WTS"/>
        </w:rPr>
        <w:t xml:space="preserve">U </w:t>
      </w:r>
      <w:r w:rsidR="00C745E1" w:rsidRPr="00191208">
        <w:rPr>
          <w:rFonts w:ascii="Arial" w:eastAsia="MEPS Bookman WTS" w:hAnsi="Arial" w:cs="MEPS Bookman WTS"/>
        </w:rPr>
        <w:t>ġġ</w:t>
      </w:r>
      <w:r w:rsidR="00272C7C" w:rsidRPr="00191208">
        <w:rPr>
          <w:rFonts w:ascii="Arial" w:eastAsia="MEPS Bookman WTS" w:hAnsi="Arial" w:cs="MEPS Bookman WTS"/>
        </w:rPr>
        <w:t xml:space="preserve">orrhom </w:t>
      </w:r>
      <w:commentRangeStart w:id="2"/>
      <w:r w:rsidR="00272C7C" w:rsidRPr="00191208">
        <w:rPr>
          <w:rFonts w:ascii="Arial" w:eastAsia="MEPS Bookman WTS" w:hAnsi="Arial" w:cs="MEPS Bookman WTS"/>
        </w:rPr>
        <w:t>fuq</w:t>
      </w:r>
      <w:r w:rsidR="00C745E1" w:rsidRPr="00191208">
        <w:rPr>
          <w:rFonts w:ascii="Arial" w:eastAsia="MEPS Bookman WTS" w:hAnsi="Arial" w:cs="MEPS Bookman WTS"/>
        </w:rPr>
        <w:t xml:space="preserve"> ġwinħajha,</w:t>
      </w:r>
      <w:commentRangeEnd w:id="2"/>
      <w:r w:rsidR="00907B26" w:rsidRPr="00191208">
        <w:rPr>
          <w:rStyle w:val="CommentReference"/>
        </w:rPr>
        <w:commentReference w:id="2"/>
      </w:r>
    </w:p>
    <w:p w14:paraId="573E22E3" w14:textId="77777777" w:rsidR="00030F34" w:rsidRPr="00A40780" w:rsidRDefault="00C745E1" w:rsidP="00C745E1">
      <w:pPr>
        <w:rPr>
          <w:rFonts w:ascii="Arial" w:eastAsia="MEPS Bookman WTS" w:hAnsi="Arial" w:cs="MEPS Bookman WTS"/>
        </w:rPr>
      </w:pPr>
      <w:r w:rsidRPr="00A40780">
        <w:rPr>
          <w:rFonts w:ascii="Arial" w:eastAsia="MEPS Bookman WTS" w:hAnsi="Arial" w:cs="Arial"/>
          <w:b/>
        </w:rPr>
        <w:t>32:12</w:t>
      </w:r>
      <w:r w:rsidR="00672506" w:rsidRPr="00A40780">
        <w:rPr>
          <w:rFonts w:ascii="Arial" w:eastAsia="MEPS Bookman WTS" w:hAnsi="Arial" w:cs="Arial"/>
          <w:b/>
        </w:rPr>
        <w:t xml:space="preserve"> </w:t>
      </w:r>
      <w:r w:rsidRPr="00A40780">
        <w:rPr>
          <w:rFonts w:ascii="Arial" w:eastAsia="MEPS Bookman WTS" w:hAnsi="Arial" w:cs="MEPS Bookman WTS"/>
        </w:rPr>
        <w:t>Ġeħova waħdu baqaʼ jmexxih</w:t>
      </w:r>
      <w:r w:rsidR="00FC1582" w:rsidRPr="00A40780">
        <w:rPr>
          <w:rFonts w:ascii="Arial" w:eastAsia="MEPS Bookman WTS" w:hAnsi="Arial" w:cs="MEPS Bookman WTS"/>
        </w:rPr>
        <w:t>;</w:t>
      </w:r>
      <w:r w:rsidR="00FC1582" w:rsidRPr="00A40780">
        <w:rPr>
          <w:rFonts w:ascii="MEPS Bookman WTS" w:eastAsia="MEPS Bookman WTS" w:hAnsi="MEPS Bookman WTS" w:cs="MEPS Bookman WTS"/>
        </w:rPr>
        <w:t></w:t>
      </w:r>
    </w:p>
    <w:p w14:paraId="05CD3815" w14:textId="77777777" w:rsidR="00C745E1" w:rsidRPr="00A40780" w:rsidRDefault="00746A91" w:rsidP="00C745E1">
      <w:pPr>
        <w:rPr>
          <w:rFonts w:ascii="Arial" w:eastAsia="MEPS Bookman WTS" w:hAnsi="Arial" w:cs="MEPS Bookman WTS"/>
        </w:rPr>
      </w:pPr>
      <w:r w:rsidRPr="00A40780">
        <w:rPr>
          <w:rFonts w:ascii="Arial" w:eastAsia="MEPS Bookman WTS" w:hAnsi="Arial" w:cs="MEPS Bookman WTS"/>
        </w:rPr>
        <w:t xml:space="preserve">Ma </w:t>
      </w:r>
      <w:r w:rsidR="00C745E1" w:rsidRPr="00A40780">
        <w:rPr>
          <w:rFonts w:ascii="Arial" w:eastAsia="MEPS Bookman WTS" w:hAnsi="Arial" w:cs="MEPS Bookman WTS"/>
        </w:rPr>
        <w:t>kien hemm ebda alla barrani miegħu.</w:t>
      </w:r>
    </w:p>
    <w:p w14:paraId="2CED3A66" w14:textId="77777777" w:rsidR="000E665C" w:rsidRPr="00304B7C" w:rsidRDefault="00C745E1" w:rsidP="00C745E1">
      <w:pPr>
        <w:rPr>
          <w:rFonts w:ascii="Arial" w:eastAsia="MEPS Bookman WTS" w:hAnsi="Arial" w:cs="MEPS Bookman WTS"/>
        </w:rPr>
      </w:pPr>
      <w:r w:rsidRPr="00304B7C">
        <w:rPr>
          <w:rFonts w:ascii="Arial" w:eastAsia="MEPS Bookman WTS" w:hAnsi="Arial" w:cs="Arial"/>
          <w:b/>
        </w:rPr>
        <w:t>32:13</w:t>
      </w:r>
      <w:r w:rsidR="00672506" w:rsidRPr="00304B7C">
        <w:rPr>
          <w:rFonts w:ascii="Arial" w:eastAsia="MEPS Bookman WTS" w:hAnsi="Arial" w:cs="Arial"/>
          <w:b/>
        </w:rPr>
        <w:t xml:space="preserve"> </w:t>
      </w:r>
      <w:r w:rsidR="00A40780" w:rsidRPr="00304B7C">
        <w:rPr>
          <w:rFonts w:ascii="Arial" w:eastAsia="MEPS Bookman WTS" w:hAnsi="Arial" w:cs="Arial"/>
        </w:rPr>
        <w:t>Hu r</w:t>
      </w:r>
      <w:r w:rsidRPr="00304B7C">
        <w:rPr>
          <w:rFonts w:ascii="Arial" w:eastAsia="MEPS Bookman WTS" w:hAnsi="Arial" w:cs="MEPS Bookman WTS"/>
        </w:rPr>
        <w:t>ikkbu fuq il</w:t>
      </w:r>
      <w:r w:rsidR="00672506" w:rsidRPr="00304B7C">
        <w:rPr>
          <w:rFonts w:ascii="Arial" w:eastAsia="MEPS Bookman WTS" w:hAnsi="Arial" w:cs="MEPS Bookman WTS"/>
        </w:rPr>
        <w:t>-</w:t>
      </w:r>
      <w:r w:rsidRPr="00304B7C">
        <w:rPr>
          <w:rFonts w:ascii="Arial" w:eastAsia="MEPS Bookman WTS" w:hAnsi="Arial" w:cs="MEPS Bookman WTS"/>
        </w:rPr>
        <w:t xml:space="preserve">postijiet għoljin </w:t>
      </w:r>
      <w:r w:rsidR="008B566A" w:rsidRPr="00304B7C">
        <w:rPr>
          <w:rFonts w:ascii="Arial" w:eastAsia="MEPS Bookman WTS" w:hAnsi="Arial" w:cs="MEPS Bookman WTS"/>
        </w:rPr>
        <w:t>tal</w:t>
      </w:r>
      <w:r w:rsidR="00672506" w:rsidRPr="00304B7C">
        <w:rPr>
          <w:rFonts w:ascii="Arial" w:eastAsia="MEPS Bookman WTS" w:hAnsi="Arial" w:cs="MEPS Bookman WTS"/>
        </w:rPr>
        <w:t>-</w:t>
      </w:r>
      <w:r w:rsidRPr="00304B7C">
        <w:rPr>
          <w:rFonts w:ascii="Arial" w:eastAsia="MEPS Bookman WTS" w:hAnsi="Arial" w:cs="MEPS Bookman WTS"/>
        </w:rPr>
        <w:t>art,</w:t>
      </w:r>
    </w:p>
    <w:p w14:paraId="23E61A72" w14:textId="4918FEF1" w:rsidR="000E665C" w:rsidRPr="00304B7C" w:rsidRDefault="00C745E1" w:rsidP="00C745E1">
      <w:pPr>
        <w:rPr>
          <w:rFonts w:ascii="Arial" w:eastAsia="MEPS Bookman WTS" w:hAnsi="Arial" w:cs="MEPS Bookman WTS"/>
        </w:rPr>
      </w:pPr>
      <w:r w:rsidRPr="00304B7C">
        <w:rPr>
          <w:rFonts w:ascii="Arial" w:eastAsia="MEPS Bookman WTS" w:hAnsi="Arial" w:cs="MEPS Bookman WTS"/>
        </w:rPr>
        <w:t>U b’hekk kiel il</w:t>
      </w:r>
      <w:r w:rsidR="00672506" w:rsidRPr="00304B7C">
        <w:rPr>
          <w:rFonts w:ascii="Arial" w:eastAsia="MEPS Bookman WTS" w:hAnsi="Arial" w:cs="MEPS Bookman WTS"/>
        </w:rPr>
        <w:t>-</w:t>
      </w:r>
      <w:r w:rsidRPr="00304B7C">
        <w:rPr>
          <w:rFonts w:ascii="Arial" w:eastAsia="MEPS Bookman WTS" w:hAnsi="Arial" w:cs="MEPS Bookman WTS"/>
        </w:rPr>
        <w:t xml:space="preserve">prodott </w:t>
      </w:r>
      <w:r w:rsidR="00B70316">
        <w:rPr>
          <w:rFonts w:ascii="Arial" w:eastAsia="Arial" w:hAnsi="Arial" w:cs="MEPS Bookman WTS"/>
        </w:rPr>
        <w:t>tal-għelieqi</w:t>
      </w:r>
      <w:r w:rsidRPr="00304B7C">
        <w:rPr>
          <w:rFonts w:ascii="Arial" w:eastAsia="MEPS Bookman WTS" w:hAnsi="Arial" w:cs="MEPS Bookman WTS"/>
        </w:rPr>
        <w:t>.</w:t>
      </w:r>
    </w:p>
    <w:p w14:paraId="4D915484" w14:textId="77777777" w:rsidR="000E665C" w:rsidRPr="00304B7C" w:rsidRDefault="000C3694" w:rsidP="00C745E1">
      <w:pPr>
        <w:rPr>
          <w:rFonts w:ascii="Arial" w:eastAsia="MEPS Bookman WTS" w:hAnsi="Arial" w:cs="MEPS Bookman WTS"/>
        </w:rPr>
      </w:pPr>
      <w:r w:rsidRPr="00304B7C">
        <w:rPr>
          <w:rFonts w:ascii="Arial" w:eastAsia="MEPS Bookman WTS" w:hAnsi="Arial" w:cs="MEPS Bookman WTS"/>
        </w:rPr>
        <w:t xml:space="preserve">Tah </w:t>
      </w:r>
      <w:r w:rsidR="00407537" w:rsidRPr="00304B7C">
        <w:rPr>
          <w:rFonts w:ascii="Arial" w:eastAsia="MEPS Bookman WTS" w:hAnsi="Arial" w:cs="MEPS Bookman WTS"/>
        </w:rPr>
        <w:t xml:space="preserve">jiekol </w:t>
      </w:r>
      <w:r w:rsidR="00C745E1" w:rsidRPr="00304B7C">
        <w:rPr>
          <w:rFonts w:ascii="Arial" w:eastAsia="MEPS Bookman WTS" w:hAnsi="Arial" w:cs="MEPS Bookman WTS"/>
        </w:rPr>
        <w:t>l</w:t>
      </w:r>
      <w:r w:rsidR="00672506" w:rsidRPr="00304B7C">
        <w:rPr>
          <w:rFonts w:ascii="Arial" w:eastAsia="MEPS Bookman WTS" w:hAnsi="Arial" w:cs="MEPS Bookman WTS"/>
        </w:rPr>
        <w:t>-</w:t>
      </w:r>
      <w:r w:rsidR="00C745E1" w:rsidRPr="00304B7C">
        <w:rPr>
          <w:rFonts w:ascii="Arial" w:eastAsia="MEPS Bookman WTS" w:hAnsi="Arial" w:cs="MEPS Bookman WTS"/>
        </w:rPr>
        <w:t>għasel mi</w:t>
      </w:r>
      <w:r w:rsidR="00CA1522" w:rsidRPr="00304B7C">
        <w:rPr>
          <w:rFonts w:ascii="Arial" w:eastAsia="MEPS Bookman WTS" w:hAnsi="Arial" w:cs="MEPS Bookman WTS"/>
        </w:rPr>
        <w:t>ll-</w:t>
      </w:r>
      <w:r w:rsidR="00C745E1" w:rsidRPr="00304B7C">
        <w:rPr>
          <w:rFonts w:ascii="Arial" w:eastAsia="MEPS Bookman WTS" w:hAnsi="Arial" w:cs="MEPS Bookman WTS"/>
        </w:rPr>
        <w:t>irdum</w:t>
      </w:r>
    </w:p>
    <w:p w14:paraId="5B642245" w14:textId="77777777" w:rsidR="00C745E1" w:rsidRPr="00304B7C" w:rsidRDefault="00C745E1" w:rsidP="00C745E1">
      <w:pPr>
        <w:rPr>
          <w:rFonts w:ascii="Arial" w:eastAsia="MEPS Bookman WTS" w:hAnsi="Arial" w:cs="MEPS Bookman WTS"/>
        </w:rPr>
      </w:pPr>
      <w:r w:rsidRPr="00304B7C">
        <w:rPr>
          <w:rFonts w:ascii="Arial" w:eastAsia="MEPS Bookman WTS" w:hAnsi="Arial" w:cs="MEPS Bookman WTS"/>
        </w:rPr>
        <w:t xml:space="preserve">U </w:t>
      </w:r>
      <w:r w:rsidR="00CC275C" w:rsidRPr="00304B7C">
        <w:rPr>
          <w:rFonts w:ascii="Arial" w:eastAsia="MEPS Bookman WTS" w:hAnsi="Arial" w:cs="MEPS Bookman WTS"/>
        </w:rPr>
        <w:t>ż-</w:t>
      </w:r>
      <w:r w:rsidRPr="00304B7C">
        <w:rPr>
          <w:rFonts w:ascii="Arial" w:eastAsia="MEPS Bookman WTS" w:hAnsi="Arial" w:cs="MEPS Bookman WTS"/>
        </w:rPr>
        <w:t>żejt minn blata taż</w:t>
      </w:r>
      <w:r w:rsidR="00672506" w:rsidRPr="00304B7C">
        <w:rPr>
          <w:rFonts w:ascii="Arial" w:eastAsia="MEPS Bookman WTS" w:hAnsi="Arial" w:cs="MEPS Bookman WTS"/>
        </w:rPr>
        <w:t>-</w:t>
      </w:r>
      <w:r w:rsidRPr="00304B7C">
        <w:rPr>
          <w:rFonts w:ascii="Arial" w:eastAsia="MEPS Bookman WTS" w:hAnsi="Arial" w:cs="MEPS Bookman WTS"/>
        </w:rPr>
        <w:t>żnied</w:t>
      </w:r>
      <w:r w:rsidR="00A21107" w:rsidRPr="00304B7C">
        <w:rPr>
          <w:rFonts w:ascii="Arial" w:eastAsia="MEPS Bookman WTS" w:hAnsi="Arial" w:cs="MEPS Bookman WTS"/>
        </w:rPr>
        <w:t>,</w:t>
      </w:r>
    </w:p>
    <w:p w14:paraId="2B83947F" w14:textId="77777777" w:rsidR="00EE6C8B" w:rsidRPr="00786ADE" w:rsidRDefault="00C745E1" w:rsidP="00C745E1">
      <w:pPr>
        <w:rPr>
          <w:rFonts w:ascii="Arial" w:eastAsia="MEPS Bookman WTS" w:hAnsi="Arial" w:cs="MEPS Bookman WTS"/>
        </w:rPr>
      </w:pPr>
      <w:r w:rsidRPr="00786ADE">
        <w:rPr>
          <w:rFonts w:ascii="Arial" w:eastAsia="MEPS Bookman WTS" w:hAnsi="Arial" w:cs="Arial"/>
          <w:b/>
        </w:rPr>
        <w:t>32:14</w:t>
      </w:r>
      <w:r w:rsidR="00672506" w:rsidRPr="00786ADE">
        <w:rPr>
          <w:rFonts w:ascii="Arial" w:eastAsia="MEPS Bookman WTS" w:hAnsi="Arial" w:cs="Arial"/>
          <w:b/>
        </w:rPr>
        <w:t xml:space="preserve"> </w:t>
      </w:r>
      <w:r w:rsidRPr="00786ADE">
        <w:rPr>
          <w:rFonts w:ascii="Arial" w:eastAsia="MEPS Bookman WTS" w:hAnsi="Arial" w:cs="MEPS Bookman WTS"/>
        </w:rPr>
        <w:t>Butir mill</w:t>
      </w:r>
      <w:r w:rsidR="00672506" w:rsidRPr="00786ADE">
        <w:rPr>
          <w:rFonts w:ascii="Arial" w:eastAsia="MEPS Bookman WTS" w:hAnsi="Arial" w:cs="MEPS Bookman WTS"/>
        </w:rPr>
        <w:t>-</w:t>
      </w:r>
      <w:r w:rsidRPr="00786ADE">
        <w:rPr>
          <w:rFonts w:ascii="Arial" w:eastAsia="MEPS Bookman WTS" w:hAnsi="Arial" w:cs="MEPS Bookman WTS"/>
        </w:rPr>
        <w:t>merħla tal</w:t>
      </w:r>
      <w:r w:rsidR="00672506" w:rsidRPr="00786ADE">
        <w:rPr>
          <w:rFonts w:ascii="Arial" w:eastAsia="MEPS Bookman WTS" w:hAnsi="Arial" w:cs="MEPS Bookman WTS"/>
        </w:rPr>
        <w:t>-</w:t>
      </w:r>
      <w:r w:rsidRPr="00786ADE">
        <w:rPr>
          <w:rFonts w:ascii="Arial" w:eastAsia="MEPS Bookman WTS" w:hAnsi="Arial" w:cs="MEPS Bookman WTS"/>
        </w:rPr>
        <w:t>baqar u ħalib mill</w:t>
      </w:r>
      <w:r w:rsidR="00672506" w:rsidRPr="00786ADE">
        <w:rPr>
          <w:rFonts w:ascii="Arial" w:eastAsia="MEPS Bookman WTS" w:hAnsi="Arial" w:cs="MEPS Bookman WTS"/>
        </w:rPr>
        <w:t>-</w:t>
      </w:r>
      <w:r w:rsidRPr="00786ADE">
        <w:rPr>
          <w:rFonts w:ascii="Arial" w:eastAsia="MEPS Bookman WTS" w:hAnsi="Arial" w:cs="MEPS Bookman WTS"/>
        </w:rPr>
        <w:t>merħla tan</w:t>
      </w:r>
      <w:r w:rsidR="00672506" w:rsidRPr="00786ADE">
        <w:rPr>
          <w:rFonts w:ascii="Arial" w:eastAsia="MEPS Bookman WTS" w:hAnsi="Arial" w:cs="MEPS Bookman WTS"/>
        </w:rPr>
        <w:t>-</w:t>
      </w:r>
      <w:r w:rsidRPr="00786ADE">
        <w:rPr>
          <w:rFonts w:ascii="Arial" w:eastAsia="MEPS Bookman WTS" w:hAnsi="Arial" w:cs="MEPS Bookman WTS"/>
        </w:rPr>
        <w:t>nagħaġ</w:t>
      </w:r>
      <w:r w:rsidR="00EE6C8B" w:rsidRPr="00786ADE">
        <w:rPr>
          <w:rFonts w:ascii="Arial" w:eastAsia="MEPS Bookman WTS" w:hAnsi="Arial" w:cs="MEPS Bookman WTS"/>
        </w:rPr>
        <w:t>,</w:t>
      </w:r>
    </w:p>
    <w:p w14:paraId="71E4A766" w14:textId="77777777" w:rsidR="00EE6C8B" w:rsidRPr="00786ADE" w:rsidRDefault="00C745E1" w:rsidP="00C745E1">
      <w:pPr>
        <w:rPr>
          <w:rFonts w:ascii="Arial" w:eastAsia="MEPS Bookman WTS" w:hAnsi="Arial" w:cs="MEPS Bookman WTS"/>
        </w:rPr>
      </w:pPr>
      <w:r w:rsidRPr="00786ADE">
        <w:rPr>
          <w:rFonts w:ascii="Arial" w:eastAsia="MEPS Bookman WTS" w:hAnsi="Arial" w:cs="MEPS Bookman WTS"/>
        </w:rPr>
        <w:t>Flimkien ma</w:t>
      </w:r>
      <w:r w:rsidR="00EE6C8B" w:rsidRPr="00786ADE">
        <w:rPr>
          <w:rFonts w:ascii="Arial" w:eastAsia="MEPS Bookman WTS" w:hAnsi="Arial" w:cs="MEPS Bookman WTS"/>
        </w:rPr>
        <w:t>l-aqwa</w:t>
      </w:r>
      <w:r w:rsidR="00AB7C59" w:rsidRPr="00786ADE">
        <w:rPr>
          <w:rFonts w:ascii="MEPS Bookman WTS" w:eastAsia="MEPS Bookman WTS" w:hAnsi="MEPS Bookman WTS" w:cs="MEPS Bookman WTS"/>
        </w:rPr>
        <w:t></w:t>
      </w:r>
      <w:r w:rsidR="00EE6C8B" w:rsidRPr="00786ADE">
        <w:rPr>
          <w:rFonts w:ascii="Arial" w:eastAsia="MEPS Bookman WTS" w:hAnsi="Arial" w:cs="MEPS Bookman WTS"/>
        </w:rPr>
        <w:t xml:space="preserve"> </w:t>
      </w:r>
      <w:r w:rsidRPr="00786ADE">
        <w:rPr>
          <w:rFonts w:ascii="Arial" w:eastAsia="MEPS Bookman WTS" w:hAnsi="Arial" w:cs="MEPS Bookman WTS"/>
        </w:rPr>
        <w:t>nagħaġ,</w:t>
      </w:r>
    </w:p>
    <w:p w14:paraId="6BF6D708" w14:textId="77777777" w:rsidR="00EE6C8B" w:rsidRPr="00786ADE" w:rsidRDefault="00EE6C8B" w:rsidP="00C745E1">
      <w:pPr>
        <w:rPr>
          <w:rFonts w:ascii="Arial" w:eastAsia="MEPS Bookman WTS" w:hAnsi="Arial" w:cs="MEPS Bookman WTS"/>
        </w:rPr>
      </w:pPr>
      <w:r w:rsidRPr="00786ADE">
        <w:rPr>
          <w:rFonts w:ascii="Arial" w:eastAsia="MEPS Bookman WTS" w:hAnsi="Arial" w:cs="MEPS Bookman WTS"/>
        </w:rPr>
        <w:t xml:space="preserve">U mtaten </w:t>
      </w:r>
      <w:r w:rsidR="00C745E1" w:rsidRPr="00786ADE">
        <w:rPr>
          <w:rFonts w:ascii="Arial" w:eastAsia="MEPS Bookman WTS" w:hAnsi="Arial" w:cs="MEPS Bookman WTS"/>
        </w:rPr>
        <w:t>tal</w:t>
      </w:r>
      <w:r w:rsidR="00672506" w:rsidRPr="00786ADE">
        <w:rPr>
          <w:rFonts w:ascii="Arial" w:eastAsia="MEPS Bookman WTS" w:hAnsi="Arial" w:cs="MEPS Bookman WTS"/>
        </w:rPr>
        <w:t>-</w:t>
      </w:r>
      <w:r w:rsidR="00C745E1" w:rsidRPr="00786ADE">
        <w:rPr>
          <w:rFonts w:ascii="Arial" w:eastAsia="MEPS Bookman WTS" w:hAnsi="Arial" w:cs="MEPS Bookman WTS"/>
        </w:rPr>
        <w:t>Basan, u bdabad</w:t>
      </w:r>
      <w:r w:rsidRPr="00786ADE">
        <w:rPr>
          <w:rFonts w:ascii="Arial" w:eastAsia="MEPS Bookman WTS" w:hAnsi="Arial" w:cs="MEPS Bookman WTS"/>
        </w:rPr>
        <w:t>,</w:t>
      </w:r>
    </w:p>
    <w:p w14:paraId="77A44C28" w14:textId="77777777" w:rsidR="00DC2E74" w:rsidRPr="00786ADE" w:rsidRDefault="00C745E1" w:rsidP="00C745E1">
      <w:pPr>
        <w:rPr>
          <w:rFonts w:ascii="Arial" w:eastAsia="MEPS Bookman WTS" w:hAnsi="Arial" w:cs="MEPS Bookman WTS"/>
        </w:rPr>
      </w:pPr>
      <w:r w:rsidRPr="00786ADE">
        <w:rPr>
          <w:rFonts w:ascii="Arial" w:eastAsia="MEPS Bookman WTS" w:hAnsi="Arial" w:cs="MEPS Bookman WTS"/>
        </w:rPr>
        <w:t xml:space="preserve">Flimkien </w:t>
      </w:r>
      <w:r w:rsidR="008B566A" w:rsidRPr="00786ADE">
        <w:rPr>
          <w:rFonts w:ascii="Arial" w:eastAsia="MEPS Bookman WTS" w:hAnsi="Arial" w:cs="MEPS Bookman WTS"/>
        </w:rPr>
        <w:t>mal</w:t>
      </w:r>
      <w:r w:rsidR="00672506" w:rsidRPr="00786ADE">
        <w:rPr>
          <w:rFonts w:ascii="Arial" w:eastAsia="MEPS Bookman WTS" w:hAnsi="Arial" w:cs="MEPS Bookman WTS"/>
        </w:rPr>
        <w:t>-</w:t>
      </w:r>
      <w:r w:rsidRPr="00786ADE">
        <w:rPr>
          <w:rFonts w:ascii="Arial" w:eastAsia="MEPS Bookman WTS" w:hAnsi="Arial" w:cs="MEPS Bookman WTS"/>
        </w:rPr>
        <w:t>aqwa</w:t>
      </w:r>
      <w:r w:rsidR="00DC69F7" w:rsidRPr="00786ADE">
        <w:rPr>
          <w:rFonts w:ascii="MEPS Bookman WTS" w:eastAsia="MEPS Bookman WTS" w:hAnsi="MEPS Bookman WTS" w:cs="MEPS Bookman WTS"/>
        </w:rPr>
        <w:t></w:t>
      </w:r>
      <w:r w:rsidRPr="00786ADE">
        <w:rPr>
          <w:rFonts w:ascii="Arial" w:eastAsia="MEPS Bookman WTS" w:hAnsi="Arial" w:cs="MEPS Bookman WTS"/>
        </w:rPr>
        <w:t xml:space="preserve"> </w:t>
      </w:r>
      <w:r w:rsidR="00F8251F" w:rsidRPr="00786ADE">
        <w:rPr>
          <w:rFonts w:ascii="Arial" w:eastAsia="MEPS Bookman WTS" w:hAnsi="Arial" w:cs="MEPS Bookman WTS"/>
        </w:rPr>
        <w:t>qamħ</w:t>
      </w:r>
      <w:r w:rsidR="00C8696C" w:rsidRPr="00786ADE">
        <w:rPr>
          <w:rStyle w:val="CommentReference"/>
        </w:rPr>
        <w:commentReference w:id="3"/>
      </w:r>
      <w:r w:rsidRPr="00786ADE">
        <w:rPr>
          <w:rFonts w:ascii="Arial" w:eastAsia="MEPS Bookman WTS" w:hAnsi="Arial" w:cs="MEPS Bookman WTS"/>
        </w:rPr>
        <w:t>;</w:t>
      </w:r>
    </w:p>
    <w:p w14:paraId="750A9D47" w14:textId="77777777" w:rsidR="00C745E1" w:rsidRPr="00786ADE" w:rsidRDefault="00C745E1" w:rsidP="00C745E1">
      <w:pPr>
        <w:rPr>
          <w:rFonts w:ascii="Arial" w:eastAsia="MEPS Bookman WTS" w:hAnsi="Arial" w:cs="MEPS Bookman WTS"/>
        </w:rPr>
      </w:pPr>
      <w:r w:rsidRPr="00786ADE">
        <w:rPr>
          <w:rFonts w:ascii="Arial" w:eastAsia="MEPS Bookman WTS" w:hAnsi="Arial" w:cs="MEPS Bookman WTS"/>
        </w:rPr>
        <w:t xml:space="preserve">U </w:t>
      </w:r>
      <w:r w:rsidR="009B58C4" w:rsidRPr="00786ADE">
        <w:rPr>
          <w:rFonts w:ascii="Arial" w:eastAsia="MEPS Bookman WTS" w:hAnsi="Arial" w:cs="MEPS Bookman WTS"/>
        </w:rPr>
        <w:t>tah ji</w:t>
      </w:r>
      <w:r w:rsidR="00A95074" w:rsidRPr="00786ADE">
        <w:rPr>
          <w:rFonts w:ascii="Arial" w:eastAsia="MEPS Bookman WTS" w:hAnsi="Arial" w:cs="MEPS Bookman WTS"/>
        </w:rPr>
        <w:t>xrob l-inbid mi</w:t>
      </w:r>
      <w:r w:rsidRPr="00786ADE">
        <w:rPr>
          <w:rFonts w:ascii="Arial" w:eastAsia="MEPS Bookman WTS" w:hAnsi="Arial" w:cs="MEPS Bookman WTS"/>
        </w:rPr>
        <w:t>d</w:t>
      </w:r>
      <w:r w:rsidR="00672506" w:rsidRPr="00786ADE">
        <w:rPr>
          <w:rFonts w:ascii="Arial" w:eastAsia="MEPS Bookman WTS" w:hAnsi="Arial" w:cs="MEPS Bookman WTS"/>
        </w:rPr>
        <w:t>-</w:t>
      </w:r>
      <w:commentRangeStart w:id="4"/>
      <w:r w:rsidRPr="00786ADE">
        <w:rPr>
          <w:rFonts w:ascii="Arial" w:eastAsia="MEPS Bookman WTS" w:hAnsi="Arial" w:cs="MEPS Bookman WTS"/>
        </w:rPr>
        <w:t>demm</w:t>
      </w:r>
      <w:commentRangeEnd w:id="4"/>
      <w:r w:rsidR="000438DF" w:rsidRPr="00786ADE">
        <w:rPr>
          <w:rStyle w:val="CommentReference"/>
        </w:rPr>
        <w:commentReference w:id="4"/>
      </w:r>
      <w:r w:rsidR="00AE3AE8" w:rsidRPr="00786ADE">
        <w:rPr>
          <w:rFonts w:ascii="MEPS Bookman WTS" w:eastAsia="MEPS Bookman WTS" w:hAnsi="MEPS Bookman WTS" w:cs="MEPS Bookman WTS"/>
        </w:rPr>
        <w:t></w:t>
      </w:r>
      <w:r w:rsidRPr="00786ADE">
        <w:rPr>
          <w:rFonts w:ascii="Arial" w:eastAsia="MEPS Bookman WTS" w:hAnsi="Arial" w:cs="MEPS Bookman WTS"/>
        </w:rPr>
        <w:t xml:space="preserve"> </w:t>
      </w:r>
      <w:r w:rsidR="008B566A" w:rsidRPr="00786ADE">
        <w:rPr>
          <w:rFonts w:ascii="Arial" w:eastAsia="MEPS Bookman WTS" w:hAnsi="Arial" w:cs="MEPS Bookman WTS"/>
        </w:rPr>
        <w:t>tal</w:t>
      </w:r>
      <w:r w:rsidR="00672506" w:rsidRPr="00786ADE">
        <w:rPr>
          <w:rFonts w:ascii="Arial" w:eastAsia="MEPS Bookman WTS" w:hAnsi="Arial" w:cs="MEPS Bookman WTS"/>
        </w:rPr>
        <w:t>-</w:t>
      </w:r>
      <w:r w:rsidRPr="00786ADE">
        <w:rPr>
          <w:rFonts w:ascii="Arial" w:eastAsia="MEPS Bookman WTS" w:hAnsi="Arial" w:cs="MEPS Bookman WTS"/>
        </w:rPr>
        <w:t>għeneb.</w:t>
      </w:r>
    </w:p>
    <w:p w14:paraId="3340ABA6" w14:textId="77777777" w:rsidR="000F0B10" w:rsidRPr="0027245B" w:rsidRDefault="00C745E1" w:rsidP="00C745E1">
      <w:pPr>
        <w:rPr>
          <w:rFonts w:ascii="Arial" w:eastAsia="MEPS Bookman WTS" w:hAnsi="Arial" w:cs="MEPS Bookman WTS"/>
        </w:rPr>
      </w:pPr>
      <w:r w:rsidRPr="0027245B">
        <w:rPr>
          <w:rFonts w:ascii="Arial" w:eastAsia="MEPS Bookman WTS" w:hAnsi="Arial" w:cs="Arial"/>
          <w:b/>
        </w:rPr>
        <w:t>32:15</w:t>
      </w:r>
      <w:r w:rsidR="00672506" w:rsidRPr="0027245B">
        <w:rPr>
          <w:rFonts w:ascii="Arial" w:eastAsia="MEPS Bookman WTS" w:hAnsi="Arial" w:cs="Arial"/>
          <w:b/>
        </w:rPr>
        <w:t xml:space="preserve"> </w:t>
      </w:r>
      <w:r w:rsidRPr="0027245B">
        <w:rPr>
          <w:rFonts w:ascii="Arial" w:eastAsia="MEPS Bookman WTS" w:hAnsi="Arial" w:cs="MEPS Bookman WTS"/>
        </w:rPr>
        <w:t>Meta Ġesurun</w:t>
      </w:r>
      <w:r w:rsidR="00F146A0" w:rsidRPr="0027245B">
        <w:rPr>
          <w:rFonts w:ascii="MEPS Bookman WTS" w:eastAsia="MEPS Bookman WTS" w:hAnsi="MEPS Bookman WTS" w:cs="MEPS Bookman WTS"/>
        </w:rPr>
        <w:t></w:t>
      </w:r>
      <w:r w:rsidRPr="0027245B">
        <w:rPr>
          <w:rFonts w:ascii="Arial" w:eastAsia="MEPS Bookman WTS" w:hAnsi="Arial" w:cs="MEPS Bookman WTS"/>
        </w:rPr>
        <w:t xml:space="preserve"> ħxien, </w:t>
      </w:r>
      <w:proofErr w:type="spellStart"/>
      <w:r w:rsidRPr="0027245B">
        <w:rPr>
          <w:rFonts w:ascii="Arial" w:eastAsia="MEPS Bookman WTS" w:hAnsi="Arial" w:cs="MEPS Bookman WTS"/>
        </w:rPr>
        <w:t>ta</w:t>
      </w:r>
      <w:proofErr w:type="spellEnd"/>
      <w:r w:rsidRPr="0027245B">
        <w:rPr>
          <w:rFonts w:ascii="Arial" w:eastAsia="MEPS Bookman WTS" w:hAnsi="Arial" w:cs="MEPS Bookman WTS"/>
        </w:rPr>
        <w:t xml:space="preserve"> biż</w:t>
      </w:r>
      <w:r w:rsidR="00672506" w:rsidRPr="0027245B">
        <w:rPr>
          <w:rFonts w:ascii="Arial" w:eastAsia="MEPS Bookman WTS" w:hAnsi="Arial" w:cs="MEPS Bookman WTS"/>
        </w:rPr>
        <w:t>-</w:t>
      </w:r>
      <w:r w:rsidRPr="0027245B">
        <w:rPr>
          <w:rFonts w:ascii="Arial" w:eastAsia="MEPS Bookman WTS" w:hAnsi="Arial" w:cs="MEPS Bookman WTS"/>
        </w:rPr>
        <w:t>żewġ</w:t>
      </w:r>
      <w:r w:rsidR="0057513A" w:rsidRPr="0027245B">
        <w:rPr>
          <w:rFonts w:ascii="Arial" w:eastAsia="MEPS Bookman WTS" w:hAnsi="Arial" w:cs="MEPS Bookman WTS"/>
        </w:rPr>
        <w:t xml:space="preserve"> b’ribelljoni</w:t>
      </w:r>
      <w:r w:rsidRPr="0027245B">
        <w:rPr>
          <w:rFonts w:ascii="Arial" w:eastAsia="MEPS Bookman WTS" w:hAnsi="Arial" w:cs="MEPS Bookman WTS"/>
        </w:rPr>
        <w:t>.</w:t>
      </w:r>
    </w:p>
    <w:p w14:paraId="5305C6B6" w14:textId="77777777" w:rsidR="000F0B10" w:rsidRPr="0027245B" w:rsidRDefault="00C745E1" w:rsidP="00C745E1">
      <w:pPr>
        <w:rPr>
          <w:rFonts w:ascii="Arial" w:eastAsia="MEPS Bookman WTS" w:hAnsi="Arial" w:cs="MEPS Bookman WTS"/>
        </w:rPr>
      </w:pPr>
      <w:r w:rsidRPr="0027245B">
        <w:rPr>
          <w:rFonts w:ascii="Arial" w:eastAsia="MEPS Bookman WTS" w:hAnsi="Arial" w:cs="MEPS Bookman WTS"/>
        </w:rPr>
        <w:t>Int ħxint, smint, u mtlejt.</w:t>
      </w:r>
    </w:p>
    <w:p w14:paraId="1FA511EE" w14:textId="77777777" w:rsidR="0050601F" w:rsidRPr="0027245B" w:rsidRDefault="00C745E1" w:rsidP="00C745E1">
      <w:pPr>
        <w:rPr>
          <w:rFonts w:ascii="Arial" w:eastAsia="MEPS Bookman WTS" w:hAnsi="Arial" w:cs="MEPS Bookman WTS"/>
        </w:rPr>
      </w:pPr>
      <w:r w:rsidRPr="0027245B">
        <w:rPr>
          <w:rFonts w:ascii="Arial" w:eastAsia="MEPS Bookman WTS" w:hAnsi="Arial" w:cs="MEPS Bookman WTS"/>
        </w:rPr>
        <w:t xml:space="preserve">Għalhekk, </w:t>
      </w:r>
      <w:r w:rsidR="000B7467" w:rsidRPr="0027245B">
        <w:rPr>
          <w:rFonts w:ascii="Arial" w:eastAsia="MEPS Bookman WTS" w:hAnsi="Arial" w:cs="MEPS Bookman WTS"/>
        </w:rPr>
        <w:t xml:space="preserve">hu </w:t>
      </w:r>
      <w:r w:rsidRPr="0027245B">
        <w:rPr>
          <w:rFonts w:ascii="Arial" w:eastAsia="MEPS Bookman WTS" w:hAnsi="Arial" w:cs="MEPS Bookman WTS"/>
        </w:rPr>
        <w:t>abbanduna lil</w:t>
      </w:r>
      <w:r w:rsidR="00352042">
        <w:rPr>
          <w:rFonts w:ascii="Arial" w:eastAsia="MEPS Bookman WTS" w:hAnsi="Arial" w:cs="MEPS Bookman WTS"/>
        </w:rPr>
        <w:t>l-</w:t>
      </w:r>
      <w:r w:rsidRPr="0027245B">
        <w:rPr>
          <w:rFonts w:ascii="Arial" w:eastAsia="MEPS Bookman WTS" w:hAnsi="Arial" w:cs="MEPS Bookman WTS"/>
        </w:rPr>
        <w:t>Alla li għamlu,</w:t>
      </w:r>
    </w:p>
    <w:p w14:paraId="1AAD9AD3" w14:textId="77777777" w:rsidR="00C745E1" w:rsidRPr="0027245B" w:rsidRDefault="00C745E1" w:rsidP="00C745E1">
      <w:pPr>
        <w:rPr>
          <w:rFonts w:ascii="Arial" w:eastAsia="MEPS Bookman WTS" w:hAnsi="Arial" w:cs="MEPS Bookman WTS"/>
        </w:rPr>
      </w:pPr>
      <w:r w:rsidRPr="0027245B">
        <w:rPr>
          <w:rFonts w:ascii="Arial" w:eastAsia="MEPS Bookman WTS" w:hAnsi="Arial" w:cs="MEPS Bookman WTS"/>
        </w:rPr>
        <w:t xml:space="preserve">U </w:t>
      </w:r>
      <w:r w:rsidRPr="0027245B">
        <w:rPr>
          <w:rFonts w:eastAsia="MEPS Bookman WTS"/>
        </w:rPr>
        <w:t>st</w:t>
      </w:r>
      <w:r w:rsidR="002011BE" w:rsidRPr="0027245B">
        <w:rPr>
          <w:rFonts w:eastAsia="MEPS Bookman WTS"/>
        </w:rPr>
        <w:t>merr</w:t>
      </w:r>
      <w:r w:rsidRPr="0027245B">
        <w:rPr>
          <w:rFonts w:ascii="Arial" w:eastAsia="MEPS Bookman WTS" w:hAnsi="Arial" w:cs="MEPS Bookman WTS"/>
        </w:rPr>
        <w:t xml:space="preserve"> il</w:t>
      </w:r>
      <w:r w:rsidR="00672506" w:rsidRPr="0027245B">
        <w:rPr>
          <w:rFonts w:ascii="Arial" w:eastAsia="MEPS Bookman WTS" w:hAnsi="Arial" w:cs="MEPS Bookman WTS"/>
        </w:rPr>
        <w:t>-</w:t>
      </w:r>
      <w:r w:rsidRPr="0027245B">
        <w:rPr>
          <w:rFonts w:ascii="Arial" w:eastAsia="MEPS Bookman WTS" w:hAnsi="Arial" w:cs="MEPS Bookman WTS"/>
        </w:rPr>
        <w:t>Blata tas</w:t>
      </w:r>
      <w:r w:rsidR="00672506" w:rsidRPr="0027245B">
        <w:rPr>
          <w:rFonts w:ascii="Arial" w:eastAsia="MEPS Bookman WTS" w:hAnsi="Arial" w:cs="MEPS Bookman WTS"/>
        </w:rPr>
        <w:t>-</w:t>
      </w:r>
      <w:r w:rsidRPr="0027245B">
        <w:rPr>
          <w:rFonts w:ascii="Arial" w:eastAsia="MEPS Bookman WTS" w:hAnsi="Arial" w:cs="MEPS Bookman WTS"/>
        </w:rPr>
        <w:t>salvazzjoni tiegħu.</w:t>
      </w:r>
    </w:p>
    <w:p w14:paraId="11194F72" w14:textId="77777777" w:rsidR="006F3DBC" w:rsidRPr="00786ADE" w:rsidRDefault="00C745E1" w:rsidP="00C745E1">
      <w:pPr>
        <w:rPr>
          <w:rFonts w:ascii="Arial" w:eastAsia="MEPS Bookman WTS" w:hAnsi="Arial" w:cs="MEPS Bookman WTS"/>
        </w:rPr>
      </w:pPr>
      <w:r w:rsidRPr="00786ADE">
        <w:rPr>
          <w:rFonts w:ascii="Arial" w:eastAsia="MEPS Bookman WTS" w:hAnsi="Arial" w:cs="Arial"/>
          <w:b/>
        </w:rPr>
        <w:t>32:16</w:t>
      </w:r>
      <w:r w:rsidR="00672506" w:rsidRPr="00786ADE">
        <w:rPr>
          <w:rFonts w:ascii="Arial" w:eastAsia="MEPS Bookman WTS" w:hAnsi="Arial" w:cs="Arial"/>
          <w:b/>
        </w:rPr>
        <w:t xml:space="preserve"> </w:t>
      </w:r>
      <w:r w:rsidRPr="00786ADE">
        <w:rPr>
          <w:rFonts w:ascii="Arial" w:eastAsia="MEPS Bookman WTS" w:hAnsi="Arial" w:cs="MEPS Bookman WTS"/>
        </w:rPr>
        <w:t xml:space="preserve">Bdew iqanqluh </w:t>
      </w:r>
      <w:r w:rsidR="006F3DBC" w:rsidRPr="00786ADE">
        <w:rPr>
          <w:rFonts w:ascii="Arial" w:eastAsia="MEPS Bookman WTS" w:hAnsi="Arial" w:cs="MEPS Bookman WTS"/>
        </w:rPr>
        <w:t>jirrabja</w:t>
      </w:r>
      <w:r w:rsidRPr="00786ADE">
        <w:rPr>
          <w:rFonts w:ascii="Arial" w:eastAsia="MEPS Bookman WTS" w:hAnsi="Arial" w:cs="MEPS Bookman WTS"/>
        </w:rPr>
        <w:t xml:space="preserve"> b</w:t>
      </w:r>
      <w:r w:rsidR="005B7DA6" w:rsidRPr="00786ADE">
        <w:rPr>
          <w:rFonts w:ascii="Arial" w:eastAsia="MEPS Bookman WTS" w:hAnsi="Arial" w:cs="MEPS Bookman WTS"/>
        </w:rPr>
        <w:t xml:space="preserve">illi jqimu </w:t>
      </w:r>
      <w:r w:rsidRPr="00786ADE">
        <w:rPr>
          <w:rFonts w:ascii="Arial" w:eastAsia="MEPS Bookman WTS" w:hAnsi="Arial" w:cs="MEPS Bookman WTS"/>
        </w:rPr>
        <w:t xml:space="preserve">allat </w:t>
      </w:r>
      <w:commentRangeStart w:id="5"/>
      <w:r w:rsidRPr="00786ADE">
        <w:rPr>
          <w:rFonts w:ascii="Arial" w:eastAsia="MEPS Bookman WTS" w:hAnsi="Arial" w:cs="MEPS Bookman WTS"/>
        </w:rPr>
        <w:t>barranin</w:t>
      </w:r>
      <w:commentRangeEnd w:id="5"/>
      <w:r w:rsidR="00582309" w:rsidRPr="00786ADE">
        <w:rPr>
          <w:rStyle w:val="CommentReference"/>
        </w:rPr>
        <w:commentReference w:id="5"/>
      </w:r>
      <w:r w:rsidRPr="00786ADE">
        <w:rPr>
          <w:rFonts w:ascii="Arial" w:eastAsia="MEPS Bookman WTS" w:hAnsi="Arial" w:cs="MEPS Bookman WTS"/>
        </w:rPr>
        <w:t>;</w:t>
      </w:r>
    </w:p>
    <w:p w14:paraId="13098423" w14:textId="77777777" w:rsidR="00C745E1" w:rsidRPr="00786ADE" w:rsidRDefault="00C745E1" w:rsidP="00C745E1">
      <w:pPr>
        <w:rPr>
          <w:rFonts w:ascii="Arial" w:eastAsia="MEPS Bookman WTS" w:hAnsi="Arial" w:cs="MEPS Bookman WTS"/>
        </w:rPr>
      </w:pPr>
      <w:r w:rsidRPr="00786ADE">
        <w:rPr>
          <w:rFonts w:ascii="Arial" w:eastAsia="MEPS Bookman WTS" w:hAnsi="Arial" w:cs="MEPS Bookman WTS"/>
        </w:rPr>
        <w:t>B</w:t>
      </w:r>
      <w:r w:rsidR="006F3DBC" w:rsidRPr="00786ADE">
        <w:rPr>
          <w:rFonts w:ascii="Arial" w:eastAsia="MEPS Bookman WTS" w:hAnsi="Arial" w:cs="MEPS Bookman WTS"/>
        </w:rPr>
        <w:t>dew joffenduh b</w:t>
      </w:r>
      <w:r w:rsidRPr="00786ADE">
        <w:rPr>
          <w:rFonts w:ascii="Arial" w:eastAsia="MEPS Bookman WTS" w:hAnsi="Arial" w:cs="MEPS Bookman WTS"/>
        </w:rPr>
        <w:t>’affarijiet m</w:t>
      </w:r>
      <w:r w:rsidR="006F3DBC" w:rsidRPr="00786ADE">
        <w:rPr>
          <w:rFonts w:ascii="Arial" w:eastAsia="MEPS Bookman WTS" w:hAnsi="Arial" w:cs="MEPS Bookman WTS"/>
        </w:rPr>
        <w:t>oqżieża</w:t>
      </w:r>
      <w:r w:rsidRPr="00786ADE">
        <w:rPr>
          <w:rFonts w:ascii="Arial" w:eastAsia="MEPS Bookman WTS" w:hAnsi="Arial" w:cs="MEPS Bookman WTS"/>
        </w:rPr>
        <w:t>.</w:t>
      </w:r>
    </w:p>
    <w:p w14:paraId="6F1EDD46" w14:textId="63E36189" w:rsidR="006F3DBC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Arial"/>
          <w:b/>
        </w:rPr>
        <w:t>32:17</w:t>
      </w:r>
      <w:r w:rsidR="00672506" w:rsidRPr="000213CD">
        <w:rPr>
          <w:rFonts w:ascii="Arial" w:eastAsia="MEPS Bookman WTS" w:hAnsi="Arial" w:cs="Arial"/>
          <w:b/>
        </w:rPr>
        <w:t xml:space="preserve"> </w:t>
      </w:r>
      <w:r w:rsidRPr="000213CD">
        <w:rPr>
          <w:rFonts w:ascii="Arial" w:eastAsia="MEPS Bookman WTS" w:hAnsi="Arial" w:cs="MEPS Bookman WTS"/>
        </w:rPr>
        <w:t>Bdew joffru sagrifiċċji lid</w:t>
      </w:r>
      <w:r w:rsidR="00672506" w:rsidRPr="000213CD">
        <w:rPr>
          <w:rFonts w:ascii="Arial" w:eastAsia="MEPS Bookman WTS" w:hAnsi="Arial" w:cs="MEPS Bookman WTS"/>
        </w:rPr>
        <w:t>-</w:t>
      </w:r>
      <w:r w:rsidRPr="000213CD">
        <w:rPr>
          <w:rFonts w:ascii="Arial" w:eastAsia="MEPS Bookman WTS" w:hAnsi="Arial" w:cs="MEPS Bookman WTS"/>
        </w:rPr>
        <w:t xml:space="preserve">demonji, </w:t>
      </w:r>
      <w:r w:rsidR="006F3DBC" w:rsidRPr="000213CD">
        <w:rPr>
          <w:rFonts w:ascii="Arial" w:eastAsia="MEPS Bookman WTS" w:hAnsi="Arial" w:cs="MEPS Bookman WTS"/>
        </w:rPr>
        <w:t xml:space="preserve">u </w:t>
      </w:r>
      <w:r w:rsidRPr="000213CD">
        <w:rPr>
          <w:rFonts w:ascii="Arial" w:eastAsia="MEPS Bookman WTS" w:hAnsi="Arial" w:cs="MEPS Bookman WTS"/>
        </w:rPr>
        <w:t>mhux lil</w:t>
      </w:r>
      <w:r w:rsidR="005D275C">
        <w:rPr>
          <w:rFonts w:ascii="Arial" w:eastAsia="MEPS Bookman WTS" w:hAnsi="Arial" w:cs="MEPS Bookman WTS"/>
        </w:rPr>
        <w:t>l-</w:t>
      </w:r>
      <w:r w:rsidRPr="000213CD">
        <w:rPr>
          <w:rFonts w:ascii="Arial" w:eastAsia="MEPS Bookman WTS" w:hAnsi="Arial" w:cs="MEPS Bookman WTS"/>
        </w:rPr>
        <w:t>Alla,</w:t>
      </w:r>
    </w:p>
    <w:p w14:paraId="0E1BA6DE" w14:textId="3ED065A3" w:rsidR="006F3DBC" w:rsidRPr="000213CD" w:rsidRDefault="006F3DBC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>Lil</w:t>
      </w:r>
      <w:r w:rsidR="00726AB8">
        <w:rPr>
          <w:rFonts w:ascii="Arial" w:eastAsia="MEPS Bookman WTS" w:hAnsi="Arial" w:cs="MEPS Bookman WTS"/>
        </w:rPr>
        <w:t>l-</w:t>
      </w:r>
      <w:r w:rsidRPr="000213CD">
        <w:rPr>
          <w:rFonts w:ascii="Arial" w:eastAsia="MEPS Bookman WTS" w:hAnsi="Arial" w:cs="MEPS Bookman WTS"/>
        </w:rPr>
        <w:t>a</w:t>
      </w:r>
      <w:r w:rsidR="00C745E1" w:rsidRPr="000213CD">
        <w:rPr>
          <w:rFonts w:ascii="Arial" w:eastAsia="MEPS Bookman WTS" w:hAnsi="Arial" w:cs="MEPS Bookman WTS"/>
        </w:rPr>
        <w:t>llat li ma kinux jafuhom,</w:t>
      </w:r>
    </w:p>
    <w:p w14:paraId="55DD3D6E" w14:textId="77777777" w:rsidR="006F3DBC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>Allat ġodda li daħlu dan l</w:t>
      </w:r>
      <w:r w:rsidR="00672506" w:rsidRPr="000213CD">
        <w:rPr>
          <w:rFonts w:ascii="Arial" w:eastAsia="MEPS Bookman WTS" w:hAnsi="Arial" w:cs="MEPS Bookman WTS"/>
        </w:rPr>
        <w:t>-</w:t>
      </w:r>
      <w:r w:rsidRPr="000213CD">
        <w:rPr>
          <w:rFonts w:ascii="Arial" w:eastAsia="MEPS Bookman WTS" w:hAnsi="Arial" w:cs="MEPS Bookman WTS"/>
        </w:rPr>
        <w:t>aħħar,</w:t>
      </w:r>
    </w:p>
    <w:p w14:paraId="238A9A4D" w14:textId="3CBC6BA7" w:rsidR="00C745E1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>Li</w:t>
      </w:r>
      <w:r w:rsidR="006F3DBC" w:rsidRPr="000213CD">
        <w:rPr>
          <w:rFonts w:ascii="Arial" w:eastAsia="MEPS Bookman WTS" w:hAnsi="Arial" w:cs="MEPS Bookman WTS"/>
        </w:rPr>
        <w:t>l</w:t>
      </w:r>
      <w:r w:rsidR="00726AB8">
        <w:rPr>
          <w:rFonts w:ascii="Arial" w:eastAsia="MEPS Bookman WTS" w:hAnsi="Arial" w:cs="MEPS Bookman WTS"/>
        </w:rPr>
        <w:t>l-</w:t>
      </w:r>
      <w:r w:rsidR="006F3DBC" w:rsidRPr="000213CD">
        <w:rPr>
          <w:rFonts w:ascii="Arial" w:eastAsia="MEPS Bookman WTS" w:hAnsi="Arial" w:cs="MEPS Bookman WTS"/>
        </w:rPr>
        <w:t>allat li</w:t>
      </w:r>
      <w:r w:rsidRPr="000213CD">
        <w:rPr>
          <w:rFonts w:ascii="Arial" w:eastAsia="MEPS Bookman WTS" w:hAnsi="Arial" w:cs="MEPS Bookman WTS"/>
        </w:rPr>
        <w:t xml:space="preserve"> missirijietkom ma kinux </w:t>
      </w:r>
      <w:r w:rsidR="006F3DBC" w:rsidRPr="000213CD">
        <w:rPr>
          <w:rFonts w:ascii="Arial" w:eastAsia="MEPS Bookman WTS" w:hAnsi="Arial" w:cs="MEPS Bookman WTS"/>
        </w:rPr>
        <w:t>jafu</w:t>
      </w:r>
      <w:r w:rsidRPr="000213CD">
        <w:rPr>
          <w:rFonts w:ascii="Arial" w:eastAsia="MEPS Bookman WTS" w:hAnsi="Arial" w:cs="MEPS Bookman WTS"/>
        </w:rPr>
        <w:t>.</w:t>
      </w:r>
    </w:p>
    <w:p w14:paraId="174E40AF" w14:textId="77777777" w:rsidR="006F3DBC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Arial"/>
          <w:b/>
        </w:rPr>
        <w:t>32:18</w:t>
      </w:r>
      <w:r w:rsidR="00672506" w:rsidRPr="000213CD">
        <w:rPr>
          <w:rFonts w:ascii="Arial" w:eastAsia="MEPS Bookman WTS" w:hAnsi="Arial" w:cs="Arial"/>
          <w:b/>
        </w:rPr>
        <w:t xml:space="preserve"> </w:t>
      </w:r>
      <w:r w:rsidRPr="000213CD">
        <w:rPr>
          <w:rFonts w:ascii="Arial" w:eastAsia="MEPS Bookman WTS" w:hAnsi="Arial" w:cs="MEPS Bookman WTS"/>
        </w:rPr>
        <w:t>I</w:t>
      </w:r>
      <w:r w:rsidR="006F3DBC" w:rsidRPr="000213CD">
        <w:rPr>
          <w:rFonts w:ascii="Arial" w:eastAsia="MEPS Bookman WTS" w:hAnsi="Arial" w:cs="MEPS Bookman WTS"/>
        </w:rPr>
        <w:t>nsejt i</w:t>
      </w:r>
      <w:r w:rsidRPr="000213CD">
        <w:rPr>
          <w:rFonts w:ascii="Arial" w:eastAsia="MEPS Bookman WTS" w:hAnsi="Arial" w:cs="MEPS Bookman WTS"/>
        </w:rPr>
        <w:t>l-Blata</w:t>
      </w:r>
      <w:r w:rsidR="006F3DBC" w:rsidRPr="000213CD">
        <w:rPr>
          <w:rFonts w:ascii="Arial" w:eastAsia="MEPS Bookman WTS" w:hAnsi="Arial" w:cs="MEPS Bookman WTS"/>
        </w:rPr>
        <w:t>,</w:t>
      </w:r>
      <w:r w:rsidRPr="000213CD">
        <w:rPr>
          <w:rFonts w:ascii="Arial" w:eastAsia="MEPS Bookman WTS" w:hAnsi="Arial" w:cs="MEPS Bookman WTS"/>
        </w:rPr>
        <w:t xml:space="preserve"> li</w:t>
      </w:r>
      <w:r w:rsidR="00711CFF" w:rsidRPr="000213CD">
        <w:rPr>
          <w:rFonts w:ascii="Arial" w:eastAsia="MEPS Bookman WTS" w:hAnsi="Arial" w:cs="MEPS Bookman WTS"/>
        </w:rPr>
        <w:t>l</w:t>
      </w:r>
      <w:r w:rsidR="006F3DBC" w:rsidRPr="000213CD">
        <w:rPr>
          <w:rFonts w:ascii="Arial" w:eastAsia="MEPS Bookman WTS" w:hAnsi="Arial" w:cs="MEPS Bookman WTS"/>
        </w:rPr>
        <w:t xml:space="preserve"> </w:t>
      </w:r>
      <w:r w:rsidR="005B7DA6" w:rsidRPr="000213CD">
        <w:rPr>
          <w:rFonts w:ascii="Arial" w:eastAsia="MEPS Bookman WTS" w:hAnsi="Arial" w:cs="MEPS Bookman WTS"/>
        </w:rPr>
        <w:t>Missierek</w:t>
      </w:r>
      <w:r w:rsidR="009E64F2" w:rsidRPr="000213CD">
        <w:rPr>
          <w:rStyle w:val="CommentReference"/>
        </w:rPr>
        <w:commentReference w:id="6"/>
      </w:r>
      <w:r w:rsidRPr="000213CD">
        <w:rPr>
          <w:rFonts w:ascii="Arial" w:eastAsia="MEPS Bookman WTS" w:hAnsi="Arial" w:cs="MEPS Bookman WTS"/>
        </w:rPr>
        <w:t>,</w:t>
      </w:r>
    </w:p>
    <w:p w14:paraId="301442B5" w14:textId="48929964" w:rsidR="00C745E1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 xml:space="preserve">U </w:t>
      </w:r>
      <w:r w:rsidR="006F3DBC" w:rsidRPr="000213CD">
        <w:rPr>
          <w:rFonts w:ascii="Arial" w:eastAsia="MEPS Bookman WTS" w:hAnsi="Arial" w:cs="MEPS Bookman WTS"/>
        </w:rPr>
        <w:t>ma ftakartx f</w:t>
      </w:r>
      <w:r w:rsidR="00E82544">
        <w:rPr>
          <w:rFonts w:ascii="Arial" w:eastAsia="MEPS Bookman WTS" w:hAnsi="Arial" w:cs="MEPS Bookman WTS"/>
        </w:rPr>
        <w:t>l-</w:t>
      </w:r>
      <w:r w:rsidRPr="000213CD">
        <w:rPr>
          <w:rFonts w:ascii="Arial" w:eastAsia="MEPS Bookman WTS" w:hAnsi="Arial" w:cs="MEPS Bookman WTS"/>
        </w:rPr>
        <w:t>Alla</w:t>
      </w:r>
      <w:r w:rsidR="006F3DBC" w:rsidRPr="000213CD">
        <w:rPr>
          <w:rFonts w:ascii="Arial" w:eastAsia="MEPS Bookman WTS" w:hAnsi="Arial" w:cs="MEPS Bookman WTS"/>
        </w:rPr>
        <w:t xml:space="preserve"> li welldek</w:t>
      </w:r>
      <w:r w:rsidRPr="000213CD">
        <w:rPr>
          <w:rFonts w:ascii="Arial" w:eastAsia="MEPS Bookman WTS" w:hAnsi="Arial" w:cs="MEPS Bookman WTS"/>
        </w:rPr>
        <w:t>.</w:t>
      </w:r>
    </w:p>
    <w:p w14:paraId="144FD806" w14:textId="77777777" w:rsidR="00CA50F7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Arial"/>
          <w:b/>
        </w:rPr>
        <w:t>32:19</w:t>
      </w:r>
      <w:r w:rsidR="00672506" w:rsidRPr="000213CD">
        <w:rPr>
          <w:rFonts w:ascii="Arial" w:eastAsia="MEPS Bookman WTS" w:hAnsi="Arial" w:cs="Arial"/>
          <w:b/>
        </w:rPr>
        <w:t xml:space="preserve"> </w:t>
      </w:r>
      <w:r w:rsidRPr="000213CD">
        <w:rPr>
          <w:rFonts w:ascii="Arial" w:eastAsia="MEPS Bookman WTS" w:hAnsi="Arial" w:cs="MEPS Bookman WTS"/>
        </w:rPr>
        <w:t xml:space="preserve">Meta Ġeħova ra dan, </w:t>
      </w:r>
      <w:r w:rsidR="00CA50F7" w:rsidRPr="000213CD">
        <w:rPr>
          <w:rFonts w:ascii="Arial" w:eastAsia="MEPS Bookman WTS" w:hAnsi="Arial" w:cs="MEPS Bookman WTS"/>
        </w:rPr>
        <w:t xml:space="preserve">hu </w:t>
      </w:r>
      <w:r w:rsidR="00385A5B" w:rsidRPr="000213CD">
        <w:rPr>
          <w:rFonts w:ascii="Arial" w:eastAsia="MEPS Bookman WTS" w:hAnsi="Arial" w:cs="MEPS Bookman WTS"/>
        </w:rPr>
        <w:t>warrabhom</w:t>
      </w:r>
      <w:r w:rsidRPr="000213CD">
        <w:rPr>
          <w:rFonts w:ascii="Arial" w:eastAsia="MEPS Bookman WTS" w:hAnsi="Arial" w:cs="MEPS Bookman WTS"/>
        </w:rPr>
        <w:t>,</w:t>
      </w:r>
    </w:p>
    <w:p w14:paraId="561F0F7B" w14:textId="62DD8908" w:rsidR="00C745E1" w:rsidRPr="000213CD" w:rsidRDefault="00540AB7" w:rsidP="00C745E1">
      <w:pPr>
        <w:rPr>
          <w:rFonts w:ascii="Arial" w:eastAsia="MEPS Bookman WTS" w:hAnsi="Arial" w:cs="MEPS Bookman WTS"/>
        </w:rPr>
      </w:pPr>
      <w:r w:rsidRPr="000213CD">
        <w:rPr>
          <w:rFonts w:eastAsia="MEPS Bookman WTS"/>
        </w:rPr>
        <w:t>Għax</w:t>
      </w:r>
      <w:r w:rsidR="00CA50F7" w:rsidRPr="000213CD">
        <w:rPr>
          <w:rFonts w:ascii="Arial" w:eastAsia="MEPS Bookman WTS" w:hAnsi="Arial" w:cs="MEPS Bookman WTS"/>
        </w:rPr>
        <w:t xml:space="preserve"> </w:t>
      </w:r>
      <w:r w:rsidR="00B37D18">
        <w:rPr>
          <w:rFonts w:ascii="Arial" w:eastAsia="MEPS Bookman WTS" w:hAnsi="Arial" w:cs="MEPS Bookman WTS"/>
        </w:rPr>
        <w:t>it-tfal tiegħu</w:t>
      </w:r>
      <w:r w:rsidR="00C745E1" w:rsidRPr="000213CD">
        <w:rPr>
          <w:rFonts w:ascii="Arial" w:eastAsia="MEPS Bookman WTS" w:hAnsi="Arial" w:cs="MEPS Bookman WTS"/>
        </w:rPr>
        <w:t xml:space="preserve"> subien u bniet</w:t>
      </w:r>
      <w:r w:rsidR="00CA50F7" w:rsidRPr="000213CD">
        <w:rPr>
          <w:rFonts w:ascii="Arial" w:eastAsia="MEPS Bookman WTS" w:hAnsi="Arial" w:cs="MEPS Bookman WTS"/>
        </w:rPr>
        <w:t xml:space="preserve"> offend</w:t>
      </w:r>
      <w:r w:rsidR="00FF08F0" w:rsidRPr="000213CD">
        <w:rPr>
          <w:rFonts w:ascii="Arial" w:eastAsia="MEPS Bookman WTS" w:hAnsi="Arial" w:cs="MEPS Bookman WTS"/>
        </w:rPr>
        <w:t>ew</w:t>
      </w:r>
      <w:r w:rsidR="00CA50F7" w:rsidRPr="000213CD">
        <w:rPr>
          <w:rFonts w:ascii="Arial" w:eastAsia="MEPS Bookman WTS" w:hAnsi="Arial" w:cs="MEPS Bookman WTS"/>
        </w:rPr>
        <w:t>h</w:t>
      </w:r>
      <w:r w:rsidR="00C745E1" w:rsidRPr="000213CD">
        <w:rPr>
          <w:rFonts w:ascii="Arial" w:eastAsia="MEPS Bookman WTS" w:hAnsi="Arial" w:cs="MEPS Bookman WTS"/>
        </w:rPr>
        <w:t>.</w:t>
      </w:r>
    </w:p>
    <w:p w14:paraId="00A1CF75" w14:textId="77777777" w:rsidR="00CA50F7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Arial"/>
          <w:b/>
        </w:rPr>
        <w:t>32:20</w:t>
      </w:r>
      <w:r w:rsidR="00672506" w:rsidRPr="000213CD">
        <w:rPr>
          <w:rFonts w:ascii="Arial" w:eastAsia="MEPS Bookman WTS" w:hAnsi="Arial" w:cs="Arial"/>
          <w:b/>
        </w:rPr>
        <w:t xml:space="preserve"> </w:t>
      </w:r>
      <w:r w:rsidRPr="000213CD">
        <w:rPr>
          <w:rFonts w:ascii="Arial" w:eastAsia="MEPS Bookman WTS" w:hAnsi="Arial" w:cs="MEPS Bookman WTS"/>
        </w:rPr>
        <w:t>Għalhekk qal, ‘</w:t>
      </w:r>
      <w:r w:rsidR="00230240" w:rsidRPr="000213CD">
        <w:rPr>
          <w:rFonts w:ascii="Arial" w:eastAsia="MEPS Bookman WTS" w:hAnsi="Arial" w:cs="MEPS Bookman WTS"/>
        </w:rPr>
        <w:t>Jien se</w:t>
      </w:r>
      <w:r w:rsidRPr="000213CD">
        <w:rPr>
          <w:rFonts w:ascii="Arial" w:eastAsia="MEPS Bookman WTS" w:hAnsi="Arial" w:cs="MEPS Bookman WTS"/>
        </w:rPr>
        <w:t xml:space="preserve"> naħbi wiċċi minnhom</w:t>
      </w:r>
      <w:r w:rsidR="00CA50F7" w:rsidRPr="000213CD">
        <w:rPr>
          <w:rFonts w:ascii="Arial" w:eastAsia="MEPS Bookman WTS" w:hAnsi="Arial" w:cs="MEPS Bookman WTS"/>
        </w:rPr>
        <w:t>;</w:t>
      </w:r>
    </w:p>
    <w:p w14:paraId="5AA072F3" w14:textId="77777777" w:rsidR="00CA50F7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>Ħa nara x’se j</w:t>
      </w:r>
      <w:r w:rsidR="00CA50F7" w:rsidRPr="000213CD">
        <w:rPr>
          <w:rFonts w:ascii="Arial" w:eastAsia="MEPS Bookman WTS" w:hAnsi="Arial" w:cs="MEPS Bookman WTS"/>
        </w:rPr>
        <w:t>iġri minnhom</w:t>
      </w:r>
      <w:r w:rsidRPr="000213CD">
        <w:rPr>
          <w:rFonts w:ascii="Arial" w:eastAsia="MEPS Bookman WTS" w:hAnsi="Arial" w:cs="MEPS Bookman WTS"/>
        </w:rPr>
        <w:t>.</w:t>
      </w:r>
    </w:p>
    <w:p w14:paraId="5866BE00" w14:textId="77777777" w:rsidR="00CA50F7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>Għax huma ġenerazzjoni mħassra,</w:t>
      </w:r>
    </w:p>
    <w:p w14:paraId="7893F69D" w14:textId="1396250E" w:rsidR="00C745E1" w:rsidRPr="000213CD" w:rsidRDefault="00B37D18" w:rsidP="00C745E1">
      <w:pPr>
        <w:rPr>
          <w:rFonts w:ascii="Arial" w:eastAsia="MEPS Bookman WTS" w:hAnsi="Arial" w:cs="MEPS Bookman WTS"/>
        </w:rPr>
      </w:pPr>
      <w:r>
        <w:rPr>
          <w:rFonts w:ascii="Arial" w:eastAsia="MEPS Bookman WTS" w:hAnsi="Arial" w:cs="MEPS Bookman WTS"/>
        </w:rPr>
        <w:t>Tfal</w:t>
      </w:r>
      <w:r w:rsidR="00C745E1" w:rsidRPr="000213CD">
        <w:rPr>
          <w:rFonts w:ascii="Arial" w:eastAsia="MEPS Bookman WTS" w:hAnsi="Arial" w:cs="MEPS Bookman WTS"/>
        </w:rPr>
        <w:t xml:space="preserve"> li </w:t>
      </w:r>
      <w:r w:rsidR="00CA50F7" w:rsidRPr="000213CD">
        <w:rPr>
          <w:rFonts w:ascii="Arial" w:eastAsia="MEPS Bookman WTS" w:hAnsi="Arial" w:cs="MEPS Bookman WTS"/>
        </w:rPr>
        <w:t>ma tistax tafdahom.</w:t>
      </w:r>
    </w:p>
    <w:p w14:paraId="5F68E576" w14:textId="77777777" w:rsidR="00CA50F7" w:rsidRPr="00800244" w:rsidRDefault="00C745E1" w:rsidP="00C745E1">
      <w:pPr>
        <w:rPr>
          <w:rFonts w:ascii="Arial" w:eastAsia="MEPS Bookman WTS" w:hAnsi="Arial" w:cs="MEPS Bookman WTS"/>
        </w:rPr>
      </w:pPr>
      <w:r w:rsidRPr="00800244">
        <w:rPr>
          <w:rFonts w:ascii="Arial" w:eastAsia="MEPS Bookman WTS" w:hAnsi="Arial" w:cs="Arial"/>
          <w:b/>
        </w:rPr>
        <w:t>32:21</w:t>
      </w:r>
      <w:r w:rsidR="00672506" w:rsidRPr="00800244">
        <w:rPr>
          <w:rFonts w:ascii="Arial" w:eastAsia="MEPS Bookman WTS" w:hAnsi="Arial" w:cs="Arial"/>
          <w:b/>
        </w:rPr>
        <w:t xml:space="preserve"> </w:t>
      </w:r>
      <w:r w:rsidRPr="00800244">
        <w:rPr>
          <w:rFonts w:ascii="Arial" w:eastAsia="MEPS Bookman WTS" w:hAnsi="Arial" w:cs="MEPS Bookman WTS"/>
        </w:rPr>
        <w:t>Huma</w:t>
      </w:r>
      <w:r w:rsidR="00CA50F7" w:rsidRPr="00800244">
        <w:rPr>
          <w:rFonts w:ascii="Arial" w:eastAsia="MEPS Bookman WTS" w:hAnsi="Arial" w:cs="MEPS Bookman WTS"/>
        </w:rPr>
        <w:t xml:space="preserve"> </w:t>
      </w:r>
      <w:r w:rsidRPr="00800244">
        <w:rPr>
          <w:rFonts w:ascii="Arial" w:eastAsia="MEPS Bookman WTS" w:hAnsi="Arial" w:cs="MEPS Bookman WTS"/>
        </w:rPr>
        <w:t xml:space="preserve">qanqluni </w:t>
      </w:r>
      <w:commentRangeStart w:id="7"/>
      <w:r w:rsidR="00CA50F7" w:rsidRPr="00800244">
        <w:rPr>
          <w:rFonts w:ascii="Arial" w:eastAsia="MEPS Bookman WTS" w:hAnsi="Arial" w:cs="MEPS Bookman WTS"/>
        </w:rPr>
        <w:t>nirrabja</w:t>
      </w:r>
      <w:r w:rsidR="00A155F7" w:rsidRPr="00800244">
        <w:rPr>
          <w:rFonts w:ascii="MEPS Bookman WTS" w:eastAsia="MEPS Bookman WTS" w:hAnsi="MEPS Bookman WTS" w:cs="MEPS Bookman WTS"/>
        </w:rPr>
        <w:t></w:t>
      </w:r>
      <w:commentRangeEnd w:id="7"/>
      <w:r w:rsidR="005C2E8B" w:rsidRPr="00800244">
        <w:rPr>
          <w:rStyle w:val="CommentReference"/>
        </w:rPr>
        <w:commentReference w:id="7"/>
      </w:r>
      <w:r w:rsidRPr="00800244">
        <w:rPr>
          <w:rFonts w:ascii="Arial" w:eastAsia="MEPS Bookman WTS" w:hAnsi="Arial" w:cs="MEPS Bookman WTS"/>
        </w:rPr>
        <w:t xml:space="preserve"> b</w:t>
      </w:r>
      <w:r w:rsidR="00CA50F7" w:rsidRPr="00800244">
        <w:rPr>
          <w:rFonts w:ascii="Arial" w:eastAsia="MEPS Bookman WTS" w:hAnsi="Arial" w:cs="MEPS Bookman WTS"/>
        </w:rPr>
        <w:t>illi qi</w:t>
      </w:r>
      <w:r w:rsidR="000F0C97" w:rsidRPr="00800244">
        <w:rPr>
          <w:rFonts w:ascii="Arial" w:eastAsia="MEPS Bookman WTS" w:hAnsi="Arial" w:cs="MEPS Bookman WTS"/>
        </w:rPr>
        <w:t>e</w:t>
      </w:r>
      <w:r w:rsidR="00CA50F7" w:rsidRPr="00800244">
        <w:rPr>
          <w:rFonts w:ascii="Arial" w:eastAsia="MEPS Bookman WTS" w:hAnsi="Arial" w:cs="MEPS Bookman WTS"/>
        </w:rPr>
        <w:t xml:space="preserve">mu </w:t>
      </w:r>
      <w:r w:rsidRPr="00800244">
        <w:rPr>
          <w:rFonts w:ascii="Arial" w:eastAsia="MEPS Bookman WTS" w:hAnsi="Arial" w:cs="MEPS Bookman WTS"/>
        </w:rPr>
        <w:t>allat</w:t>
      </w:r>
      <w:r w:rsidR="00CA50F7" w:rsidRPr="00800244">
        <w:rPr>
          <w:rFonts w:ascii="Arial" w:eastAsia="MEPS Bookman WTS" w:hAnsi="Arial" w:cs="MEPS Bookman WTS"/>
        </w:rPr>
        <w:t xml:space="preserve"> foloz</w:t>
      </w:r>
      <w:r w:rsidRPr="00800244">
        <w:rPr>
          <w:rFonts w:ascii="Arial" w:eastAsia="MEPS Bookman WTS" w:hAnsi="Arial" w:cs="MEPS Bookman WTS"/>
        </w:rPr>
        <w:t>;</w:t>
      </w:r>
    </w:p>
    <w:p w14:paraId="5637C698" w14:textId="77777777" w:rsidR="00BD5352" w:rsidRPr="00800244" w:rsidRDefault="00BD5352" w:rsidP="00C745E1">
      <w:pPr>
        <w:rPr>
          <w:rFonts w:ascii="Arial" w:eastAsia="MEPS Bookman WTS" w:hAnsi="Arial" w:cs="MEPS Bookman WTS"/>
        </w:rPr>
      </w:pPr>
      <w:r w:rsidRPr="00800244">
        <w:rPr>
          <w:rFonts w:ascii="Arial" w:eastAsia="MEPS Bookman WTS" w:hAnsi="Arial" w:cs="MEPS Bookman WTS"/>
        </w:rPr>
        <w:t>Offendewni bl-idoli tagħhom li ma jiswew għal xejn.</w:t>
      </w:r>
    </w:p>
    <w:p w14:paraId="34CA902F" w14:textId="77777777" w:rsidR="00BD5352" w:rsidRPr="00800244" w:rsidRDefault="00BD5352" w:rsidP="00C745E1">
      <w:pPr>
        <w:rPr>
          <w:rFonts w:ascii="Arial" w:eastAsia="MEPS Bookman WTS" w:hAnsi="Arial" w:cs="MEPS Bookman WTS"/>
        </w:rPr>
      </w:pPr>
      <w:r w:rsidRPr="00800244">
        <w:rPr>
          <w:rFonts w:ascii="Arial" w:eastAsia="MEPS Bookman WTS" w:hAnsi="Arial" w:cs="MEPS Bookman WTS"/>
        </w:rPr>
        <w:t xml:space="preserve">Allura </w:t>
      </w:r>
      <w:r w:rsidR="00C745E1" w:rsidRPr="00800244">
        <w:rPr>
          <w:rFonts w:ascii="Arial" w:eastAsia="MEPS Bookman WTS" w:hAnsi="Arial" w:cs="MEPS Bookman WTS"/>
        </w:rPr>
        <w:t>jien</w:t>
      </w:r>
      <w:r w:rsidRPr="00800244">
        <w:rPr>
          <w:rFonts w:ascii="Arial" w:eastAsia="MEPS Bookman WTS" w:hAnsi="Arial" w:cs="MEPS Bookman WTS"/>
        </w:rPr>
        <w:t xml:space="preserve"> </w:t>
      </w:r>
      <w:r w:rsidR="00C745E1" w:rsidRPr="00800244">
        <w:rPr>
          <w:rFonts w:ascii="Arial" w:eastAsia="MEPS Bookman WTS" w:hAnsi="Arial" w:cs="MEPS Bookman WTS"/>
        </w:rPr>
        <w:t xml:space="preserve">se nqanqalhom </w:t>
      </w:r>
      <w:commentRangeStart w:id="8"/>
      <w:r w:rsidRPr="00800244">
        <w:rPr>
          <w:rFonts w:ascii="Arial" w:eastAsia="MEPS Bookman WTS" w:hAnsi="Arial" w:cs="MEPS Bookman WTS"/>
        </w:rPr>
        <w:t>jgħiru</w:t>
      </w:r>
      <w:commentRangeEnd w:id="8"/>
      <w:r w:rsidR="00AF48CE" w:rsidRPr="00800244">
        <w:rPr>
          <w:rStyle w:val="CommentReference"/>
        </w:rPr>
        <w:commentReference w:id="8"/>
      </w:r>
      <w:r w:rsidRPr="00800244">
        <w:rPr>
          <w:rFonts w:ascii="Arial" w:eastAsia="MEPS Bookman WTS" w:hAnsi="Arial" w:cs="MEPS Bookman WTS"/>
        </w:rPr>
        <w:t xml:space="preserve"> għal </w:t>
      </w:r>
      <w:r w:rsidR="002C2A67" w:rsidRPr="00800244">
        <w:rPr>
          <w:rFonts w:ascii="Arial" w:eastAsia="MEPS Bookman WTS" w:hAnsi="Arial" w:cs="MEPS Bookman WTS"/>
        </w:rPr>
        <w:t>nies</w:t>
      </w:r>
      <w:r w:rsidR="00C745E1" w:rsidRPr="00800244">
        <w:rPr>
          <w:rFonts w:ascii="Arial" w:eastAsia="MEPS Bookman WTS" w:hAnsi="Arial" w:cs="MEPS Bookman WTS"/>
        </w:rPr>
        <w:t xml:space="preserve"> li </w:t>
      </w:r>
      <w:r w:rsidR="001F7A54" w:rsidRPr="00800244">
        <w:rPr>
          <w:rFonts w:ascii="Arial" w:eastAsia="MEPS Bookman WTS" w:hAnsi="Arial" w:cs="MEPS Bookman WTS"/>
        </w:rPr>
        <w:t>mhu</w:t>
      </w:r>
      <w:r w:rsidR="002C2A67" w:rsidRPr="00800244">
        <w:rPr>
          <w:rFonts w:ascii="Arial" w:eastAsia="MEPS Bookman WTS" w:hAnsi="Arial" w:cs="MEPS Bookman WTS"/>
        </w:rPr>
        <w:t>m</w:t>
      </w:r>
      <w:r w:rsidR="001F7A54" w:rsidRPr="00800244">
        <w:rPr>
          <w:rFonts w:ascii="Arial" w:eastAsia="MEPS Bookman WTS" w:hAnsi="Arial" w:cs="MEPS Bookman WTS"/>
        </w:rPr>
        <w:t>iex</w:t>
      </w:r>
      <w:r w:rsidR="00C745E1" w:rsidRPr="00800244">
        <w:rPr>
          <w:rFonts w:ascii="Arial" w:eastAsia="MEPS Bookman WTS" w:hAnsi="Arial" w:cs="MEPS Bookman WTS"/>
        </w:rPr>
        <w:t xml:space="preserve"> poplu;</w:t>
      </w:r>
    </w:p>
    <w:p w14:paraId="5A0A222E" w14:textId="77777777" w:rsidR="00C745E1" w:rsidRPr="00800244" w:rsidRDefault="00C745E1" w:rsidP="00C745E1">
      <w:pPr>
        <w:rPr>
          <w:rFonts w:ascii="Arial" w:eastAsia="MEPS Bookman WTS" w:hAnsi="Arial" w:cs="MEPS Bookman WTS"/>
        </w:rPr>
      </w:pPr>
      <w:r w:rsidRPr="00800244">
        <w:rPr>
          <w:rFonts w:ascii="Arial" w:eastAsia="MEPS Bookman WTS" w:hAnsi="Arial" w:cs="MEPS Bookman WTS"/>
        </w:rPr>
        <w:t>B’ġens stupidu se noffendihom.</w:t>
      </w:r>
    </w:p>
    <w:p w14:paraId="51CE2703" w14:textId="77777777" w:rsidR="00BD5352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Arial"/>
          <w:b/>
        </w:rPr>
        <w:t>32:22</w:t>
      </w:r>
      <w:r w:rsidR="00672506" w:rsidRPr="000213CD">
        <w:rPr>
          <w:rFonts w:ascii="Arial" w:eastAsia="MEPS Bookman WTS" w:hAnsi="Arial" w:cs="Arial"/>
          <w:b/>
        </w:rPr>
        <w:t xml:space="preserve"> </w:t>
      </w:r>
      <w:r w:rsidRPr="000213CD">
        <w:rPr>
          <w:rFonts w:ascii="Arial" w:eastAsia="MEPS Bookman WTS" w:hAnsi="Arial" w:cs="MEPS Bookman WTS"/>
        </w:rPr>
        <w:t xml:space="preserve">Għax </w:t>
      </w:r>
      <w:r w:rsidR="00BD5352" w:rsidRPr="000213CD">
        <w:rPr>
          <w:rFonts w:ascii="Arial" w:eastAsia="MEPS Bookman WTS" w:hAnsi="Arial" w:cs="MEPS Bookman WTS"/>
        </w:rPr>
        <w:t xml:space="preserve">ir-rabja tiegħi </w:t>
      </w:r>
      <w:r w:rsidR="00B81DB9" w:rsidRPr="000213CD">
        <w:rPr>
          <w:rFonts w:ascii="Arial" w:eastAsia="MEPS Bookman WTS" w:hAnsi="Arial" w:cs="MEPS Bookman WTS"/>
        </w:rPr>
        <w:t xml:space="preserve">qabbdet </w:t>
      </w:r>
      <w:r w:rsidR="00BD5352" w:rsidRPr="000213CD">
        <w:rPr>
          <w:rFonts w:ascii="Arial" w:eastAsia="MEPS Bookman WTS" w:hAnsi="Arial" w:cs="MEPS Bookman WTS"/>
        </w:rPr>
        <w:t>nar</w:t>
      </w:r>
    </w:p>
    <w:p w14:paraId="6CBB71EF" w14:textId="77777777" w:rsidR="00F1227E" w:rsidRPr="000213CD" w:rsidRDefault="00F30846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>Li</w:t>
      </w:r>
      <w:r w:rsidR="00C745E1" w:rsidRPr="000213CD">
        <w:rPr>
          <w:rFonts w:ascii="Arial" w:eastAsia="MEPS Bookman WTS" w:hAnsi="Arial" w:cs="MEPS Bookman WTS"/>
        </w:rPr>
        <w:t xml:space="preserve"> se jaqbad sal</w:t>
      </w:r>
      <w:r w:rsidR="00672506" w:rsidRPr="000213CD">
        <w:rPr>
          <w:rFonts w:ascii="Arial" w:eastAsia="MEPS Bookman WTS" w:hAnsi="Arial" w:cs="MEPS Bookman WTS"/>
        </w:rPr>
        <w:t>-</w:t>
      </w:r>
      <w:r w:rsidR="00F1227E" w:rsidRPr="000213CD">
        <w:rPr>
          <w:rFonts w:ascii="Arial" w:eastAsia="MEPS Bookman WTS" w:hAnsi="Arial" w:cs="MEPS Bookman WTS"/>
        </w:rPr>
        <w:t>qiegħ tal-</w:t>
      </w:r>
      <w:r w:rsidR="00C745E1" w:rsidRPr="000213CD">
        <w:rPr>
          <w:rFonts w:ascii="Arial" w:eastAsia="MEPS Bookman WTS" w:hAnsi="Arial" w:cs="MEPS Bookman WTS"/>
        </w:rPr>
        <w:t>Qabar,</w:t>
      </w:r>
      <w:r w:rsidR="000F0C97" w:rsidRPr="000213CD">
        <w:rPr>
          <w:rFonts w:ascii="MEPS Bookman WTS" w:eastAsia="MEPS Bookman WTS" w:hAnsi="MEPS Bookman WTS" w:cs="MEPS Bookman WTS"/>
        </w:rPr>
        <w:t></w:t>
      </w:r>
    </w:p>
    <w:p w14:paraId="6E0EC17A" w14:textId="77777777" w:rsidR="00F1227E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>U se jeqred l</w:t>
      </w:r>
      <w:r w:rsidR="00672506" w:rsidRPr="000213CD">
        <w:rPr>
          <w:rFonts w:ascii="Arial" w:eastAsia="MEPS Bookman WTS" w:hAnsi="Arial" w:cs="MEPS Bookman WTS"/>
        </w:rPr>
        <w:t>-</w:t>
      </w:r>
      <w:r w:rsidRPr="000213CD">
        <w:rPr>
          <w:rFonts w:ascii="Arial" w:eastAsia="MEPS Bookman WTS" w:hAnsi="Arial" w:cs="MEPS Bookman WTS"/>
        </w:rPr>
        <w:t>art u l</w:t>
      </w:r>
      <w:r w:rsidR="00672506" w:rsidRPr="000213CD">
        <w:rPr>
          <w:rFonts w:ascii="Arial" w:eastAsia="MEPS Bookman WTS" w:hAnsi="Arial" w:cs="MEPS Bookman WTS"/>
        </w:rPr>
        <w:t>-</w:t>
      </w:r>
      <w:r w:rsidRPr="000213CD">
        <w:rPr>
          <w:rFonts w:ascii="Arial" w:eastAsia="MEPS Bookman WTS" w:hAnsi="Arial" w:cs="MEPS Bookman WTS"/>
        </w:rPr>
        <w:t>prodott tagħha</w:t>
      </w:r>
    </w:p>
    <w:p w14:paraId="472155A3" w14:textId="77777777" w:rsidR="00C745E1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>U jagħti n</w:t>
      </w:r>
      <w:r w:rsidR="00672506" w:rsidRPr="000213CD">
        <w:rPr>
          <w:rFonts w:ascii="Arial" w:eastAsia="MEPS Bookman WTS" w:hAnsi="Arial" w:cs="MEPS Bookman WTS"/>
        </w:rPr>
        <w:t>-</w:t>
      </w:r>
      <w:r w:rsidRPr="000213CD">
        <w:rPr>
          <w:rFonts w:ascii="Arial" w:eastAsia="MEPS Bookman WTS" w:hAnsi="Arial" w:cs="MEPS Bookman WTS"/>
        </w:rPr>
        <w:t>nar lis</w:t>
      </w:r>
      <w:r w:rsidR="00672506" w:rsidRPr="000213CD">
        <w:rPr>
          <w:rFonts w:ascii="Arial" w:eastAsia="MEPS Bookman WTS" w:hAnsi="Arial" w:cs="MEPS Bookman WTS"/>
        </w:rPr>
        <w:t>-</w:t>
      </w:r>
      <w:commentRangeStart w:id="9"/>
      <w:r w:rsidRPr="000213CD">
        <w:rPr>
          <w:rFonts w:ascii="Arial" w:eastAsia="MEPS Bookman WTS" w:hAnsi="Arial" w:cs="MEPS Bookman WTS"/>
        </w:rPr>
        <w:t>sisien</w:t>
      </w:r>
      <w:commentRangeEnd w:id="9"/>
      <w:r w:rsidR="009B34BE" w:rsidRPr="000213CD">
        <w:rPr>
          <w:rStyle w:val="CommentReference"/>
        </w:rPr>
        <w:commentReference w:id="9"/>
      </w:r>
      <w:r w:rsidRPr="000213CD">
        <w:rPr>
          <w:rFonts w:ascii="Arial" w:eastAsia="MEPS Bookman WTS" w:hAnsi="Arial" w:cs="MEPS Bookman WTS"/>
        </w:rPr>
        <w:t xml:space="preserve"> tal</w:t>
      </w:r>
      <w:r w:rsidR="00672506" w:rsidRPr="000213CD">
        <w:rPr>
          <w:rFonts w:ascii="Arial" w:eastAsia="MEPS Bookman WTS" w:hAnsi="Arial" w:cs="MEPS Bookman WTS"/>
        </w:rPr>
        <w:t>-</w:t>
      </w:r>
      <w:r w:rsidRPr="000213CD">
        <w:rPr>
          <w:rFonts w:ascii="Arial" w:eastAsia="MEPS Bookman WTS" w:hAnsi="Arial" w:cs="MEPS Bookman WTS"/>
        </w:rPr>
        <w:t>muntanji.</w:t>
      </w:r>
    </w:p>
    <w:p w14:paraId="64DF32D7" w14:textId="77777777" w:rsidR="00F1227E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Arial"/>
          <w:b/>
        </w:rPr>
        <w:t>32:23</w:t>
      </w:r>
      <w:r w:rsidR="00672506" w:rsidRPr="000213CD">
        <w:rPr>
          <w:rFonts w:ascii="Arial" w:eastAsia="MEPS Bookman WTS" w:hAnsi="Arial" w:cs="Arial"/>
          <w:b/>
        </w:rPr>
        <w:t xml:space="preserve"> </w:t>
      </w:r>
      <w:r w:rsidR="00F1227E" w:rsidRPr="000213CD">
        <w:rPr>
          <w:rFonts w:ascii="Arial" w:eastAsia="MEPS Bookman WTS" w:hAnsi="Arial" w:cs="MEPS Bookman WTS"/>
        </w:rPr>
        <w:t xml:space="preserve">Se nżid </w:t>
      </w:r>
      <w:r w:rsidRPr="000213CD">
        <w:rPr>
          <w:rFonts w:ascii="Arial" w:eastAsia="MEPS Bookman WTS" w:hAnsi="Arial" w:cs="MEPS Bookman WTS"/>
        </w:rPr>
        <w:t>il</w:t>
      </w:r>
      <w:r w:rsidR="00672506" w:rsidRPr="000213CD">
        <w:rPr>
          <w:rFonts w:ascii="Arial" w:eastAsia="MEPS Bookman WTS" w:hAnsi="Arial" w:cs="MEPS Bookman WTS"/>
        </w:rPr>
        <w:t>-</w:t>
      </w:r>
      <w:r w:rsidRPr="000213CD">
        <w:rPr>
          <w:rFonts w:ascii="Arial" w:eastAsia="MEPS Bookman WTS" w:hAnsi="Arial" w:cs="MEPS Bookman WTS"/>
        </w:rPr>
        <w:t xml:space="preserve">gwaj </w:t>
      </w:r>
      <w:r w:rsidR="00F1227E" w:rsidRPr="000213CD">
        <w:rPr>
          <w:rFonts w:ascii="Arial" w:eastAsia="MEPS Bookman WTS" w:hAnsi="Arial" w:cs="MEPS Bookman WTS"/>
        </w:rPr>
        <w:t>tagħ</w:t>
      </w:r>
      <w:r w:rsidRPr="000213CD">
        <w:rPr>
          <w:rFonts w:ascii="Arial" w:eastAsia="MEPS Bookman WTS" w:hAnsi="Arial" w:cs="MEPS Bookman WTS"/>
        </w:rPr>
        <w:t>hom;</w:t>
      </w:r>
    </w:p>
    <w:p w14:paraId="61AE6022" w14:textId="77777777" w:rsidR="00C745E1" w:rsidRPr="000213CD" w:rsidRDefault="00F1227E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 xml:space="preserve">Se nuża </w:t>
      </w:r>
      <w:r w:rsidR="00C745E1" w:rsidRPr="000213CD">
        <w:rPr>
          <w:rFonts w:ascii="Arial" w:eastAsia="MEPS Bookman WTS" w:hAnsi="Arial" w:cs="MEPS Bookman WTS"/>
        </w:rPr>
        <w:t>l</w:t>
      </w:r>
      <w:r w:rsidR="00672506" w:rsidRPr="000213CD">
        <w:rPr>
          <w:rFonts w:ascii="Arial" w:eastAsia="MEPS Bookman WTS" w:hAnsi="Arial" w:cs="MEPS Bookman WTS"/>
        </w:rPr>
        <w:t>-</w:t>
      </w:r>
      <w:r w:rsidR="00C745E1" w:rsidRPr="000213CD">
        <w:rPr>
          <w:rFonts w:ascii="Arial" w:eastAsia="MEPS Bookman WTS" w:hAnsi="Arial" w:cs="MEPS Bookman WTS"/>
        </w:rPr>
        <w:t>vleġeġ tiegħi fuqhom.</w:t>
      </w:r>
    </w:p>
    <w:p w14:paraId="79AAE61E" w14:textId="77777777" w:rsidR="00F1227E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Arial"/>
          <w:b/>
        </w:rPr>
        <w:t>32:24</w:t>
      </w:r>
      <w:r w:rsidR="00672506" w:rsidRPr="000213CD">
        <w:rPr>
          <w:rFonts w:ascii="Arial" w:eastAsia="MEPS Bookman WTS" w:hAnsi="Arial" w:cs="Arial"/>
          <w:b/>
        </w:rPr>
        <w:t xml:space="preserve"> </w:t>
      </w:r>
      <w:r w:rsidR="006B6F9F" w:rsidRPr="000213CD">
        <w:rPr>
          <w:rFonts w:eastAsia="MEPS Bookman WTS"/>
        </w:rPr>
        <w:t xml:space="preserve">Huma jkunu dgħajfin minħabba </w:t>
      </w:r>
      <w:r w:rsidRPr="000213CD">
        <w:rPr>
          <w:rFonts w:ascii="Arial" w:eastAsia="MEPS Bookman WTS" w:hAnsi="Arial" w:cs="MEPS Bookman WTS"/>
        </w:rPr>
        <w:t>l</w:t>
      </w:r>
      <w:r w:rsidR="00672506" w:rsidRPr="000213CD">
        <w:rPr>
          <w:rFonts w:ascii="Arial" w:eastAsia="MEPS Bookman WTS" w:hAnsi="Arial" w:cs="MEPS Bookman WTS"/>
        </w:rPr>
        <w:t>-</w:t>
      </w:r>
      <w:r w:rsidRPr="000213CD">
        <w:rPr>
          <w:rFonts w:ascii="Arial" w:eastAsia="MEPS Bookman WTS" w:hAnsi="Arial" w:cs="MEPS Bookman WTS"/>
        </w:rPr>
        <w:t>ġuħ</w:t>
      </w:r>
      <w:r w:rsidR="00C55E94" w:rsidRPr="000213CD">
        <w:rPr>
          <w:rFonts w:ascii="Arial" w:eastAsia="MEPS Bookman WTS" w:hAnsi="Arial" w:cs="MEPS Bookman WTS"/>
        </w:rPr>
        <w:t>,</w:t>
      </w:r>
    </w:p>
    <w:p w14:paraId="2C4B1113" w14:textId="77777777" w:rsidR="00F1227E" w:rsidRPr="000213CD" w:rsidRDefault="00C55E94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 xml:space="preserve">Jittieklu </w:t>
      </w:r>
      <w:r w:rsidR="00C745E1" w:rsidRPr="000213CD">
        <w:rPr>
          <w:rFonts w:ascii="Arial" w:eastAsia="MEPS Bookman WTS" w:hAnsi="Arial" w:cs="MEPS Bookman WTS"/>
        </w:rPr>
        <w:t>mi</w:t>
      </w:r>
      <w:r w:rsidR="00F1227E" w:rsidRPr="000213CD">
        <w:rPr>
          <w:rFonts w:ascii="Arial" w:eastAsia="MEPS Bookman WTS" w:hAnsi="Arial" w:cs="MEPS Bookman WTS"/>
        </w:rPr>
        <w:t xml:space="preserve">nn </w:t>
      </w:r>
      <w:r w:rsidR="00C745E1" w:rsidRPr="000213CD">
        <w:rPr>
          <w:rFonts w:ascii="Arial" w:eastAsia="MEPS Bookman WTS" w:hAnsi="Arial" w:cs="MEPS Bookman WTS"/>
        </w:rPr>
        <w:t>deni qawwi</w:t>
      </w:r>
      <w:r w:rsidRPr="000213CD">
        <w:rPr>
          <w:rFonts w:ascii="Arial" w:eastAsia="MEPS Bookman WTS" w:hAnsi="Arial" w:cs="MEPS Bookman WTS"/>
        </w:rPr>
        <w:t>,</w:t>
      </w:r>
      <w:r w:rsidR="005B2157" w:rsidRPr="000213CD">
        <w:rPr>
          <w:rFonts w:ascii="Arial" w:eastAsia="MEPS Bookman WTS" w:hAnsi="Arial" w:cs="MEPS Bookman WTS"/>
        </w:rPr>
        <w:t xml:space="preserve"> </w:t>
      </w:r>
      <w:r w:rsidR="00F1227E" w:rsidRPr="000213CD">
        <w:rPr>
          <w:rFonts w:ascii="Arial" w:eastAsia="MEPS Bookman WTS" w:hAnsi="Arial" w:cs="MEPS Bookman WTS"/>
        </w:rPr>
        <w:t>u</w:t>
      </w:r>
      <w:r w:rsidR="00C745E1" w:rsidRPr="000213CD">
        <w:rPr>
          <w:rFonts w:ascii="Arial" w:eastAsia="MEPS Bookman WTS" w:hAnsi="Arial" w:cs="MEPS Bookman WTS"/>
        </w:rPr>
        <w:t xml:space="preserve"> </w:t>
      </w:r>
      <w:r w:rsidR="00F1227E" w:rsidRPr="000213CD">
        <w:rPr>
          <w:rFonts w:ascii="Arial" w:eastAsia="MEPS Bookman WTS" w:hAnsi="Arial" w:cs="MEPS Bookman WTS"/>
        </w:rPr>
        <w:t>jinqerdu għalkollox</w:t>
      </w:r>
      <w:r w:rsidR="005B2157" w:rsidRPr="000213CD">
        <w:rPr>
          <w:rFonts w:ascii="Arial" w:eastAsia="MEPS Bookman WTS" w:hAnsi="Arial" w:cs="MEPS Bookman WTS"/>
        </w:rPr>
        <w:t>.</w:t>
      </w:r>
    </w:p>
    <w:p w14:paraId="56DAC943" w14:textId="77777777" w:rsidR="00F1227E" w:rsidRPr="000213CD" w:rsidRDefault="00F1227E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>Se nibgħat</w:t>
      </w:r>
      <w:r w:rsidR="00C745E1" w:rsidRPr="000213CD">
        <w:rPr>
          <w:rFonts w:ascii="Arial" w:eastAsia="MEPS Bookman WTS" w:hAnsi="Arial" w:cs="MEPS Bookman WTS"/>
        </w:rPr>
        <w:t xml:space="preserve"> snien il</w:t>
      </w:r>
      <w:r w:rsidR="00672506" w:rsidRPr="000213CD">
        <w:rPr>
          <w:rFonts w:ascii="Arial" w:eastAsia="MEPS Bookman WTS" w:hAnsi="Arial" w:cs="MEPS Bookman WTS"/>
        </w:rPr>
        <w:t>-</w:t>
      </w:r>
      <w:r w:rsidR="00C745E1" w:rsidRPr="000213CD">
        <w:rPr>
          <w:rFonts w:ascii="Arial" w:eastAsia="MEPS Bookman WTS" w:hAnsi="Arial" w:cs="MEPS Bookman WTS"/>
        </w:rPr>
        <w:t xml:space="preserve">bhejjem </w:t>
      </w:r>
      <w:r w:rsidRPr="000213CD">
        <w:rPr>
          <w:rFonts w:ascii="Arial" w:eastAsia="MEPS Bookman WTS" w:hAnsi="Arial" w:cs="MEPS Bookman WTS"/>
        </w:rPr>
        <w:t>kontrihom</w:t>
      </w:r>
    </w:p>
    <w:p w14:paraId="2267F47F" w14:textId="77777777" w:rsidR="00C745E1" w:rsidRPr="000213CD" w:rsidRDefault="00F1227E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 xml:space="preserve">U </w:t>
      </w:r>
      <w:r w:rsidR="00C745E1" w:rsidRPr="000213CD">
        <w:rPr>
          <w:rFonts w:ascii="Arial" w:eastAsia="MEPS Bookman WTS" w:hAnsi="Arial" w:cs="MEPS Bookman WTS"/>
        </w:rPr>
        <w:t>l</w:t>
      </w:r>
      <w:r w:rsidR="00672506" w:rsidRPr="000213CD">
        <w:rPr>
          <w:rFonts w:ascii="Arial" w:eastAsia="MEPS Bookman WTS" w:hAnsi="Arial" w:cs="MEPS Bookman WTS"/>
        </w:rPr>
        <w:t>-</w:t>
      </w:r>
      <w:r w:rsidR="00C745E1" w:rsidRPr="000213CD">
        <w:rPr>
          <w:rFonts w:ascii="Arial" w:eastAsia="MEPS Bookman WTS" w:hAnsi="Arial" w:cs="MEPS Bookman WTS"/>
        </w:rPr>
        <w:t>velenu tas</w:t>
      </w:r>
      <w:r w:rsidR="00672506" w:rsidRPr="000213CD">
        <w:rPr>
          <w:rFonts w:ascii="Arial" w:eastAsia="MEPS Bookman WTS" w:hAnsi="Arial" w:cs="MEPS Bookman WTS"/>
        </w:rPr>
        <w:t>-</w:t>
      </w:r>
      <w:commentRangeStart w:id="10"/>
      <w:r w:rsidR="00C745E1" w:rsidRPr="000213CD">
        <w:rPr>
          <w:rFonts w:ascii="Arial" w:eastAsia="MEPS Bookman WTS" w:hAnsi="Arial" w:cs="MEPS Bookman WTS"/>
        </w:rPr>
        <w:t>sriep</w:t>
      </w:r>
      <w:commentRangeEnd w:id="10"/>
      <w:r w:rsidR="00C51D0B" w:rsidRPr="000213CD">
        <w:rPr>
          <w:rFonts w:ascii="MEPS Bookman WTS" w:eastAsia="MEPS Bookman WTS" w:hAnsi="MEPS Bookman WTS" w:cs="MEPS Bookman WTS"/>
        </w:rPr>
        <w:t></w:t>
      </w:r>
      <w:r w:rsidR="00B2677A" w:rsidRPr="000213CD">
        <w:rPr>
          <w:rStyle w:val="CommentReference"/>
        </w:rPr>
        <w:commentReference w:id="10"/>
      </w:r>
      <w:r w:rsidR="00C745E1" w:rsidRPr="000213CD">
        <w:rPr>
          <w:rFonts w:ascii="Arial" w:eastAsia="MEPS Bookman WTS" w:hAnsi="Arial" w:cs="MEPS Bookman WTS"/>
        </w:rPr>
        <w:t xml:space="preserve"> tat</w:t>
      </w:r>
      <w:r w:rsidR="00672506" w:rsidRPr="000213CD">
        <w:rPr>
          <w:rFonts w:ascii="Arial" w:eastAsia="MEPS Bookman WTS" w:hAnsi="Arial" w:cs="MEPS Bookman WTS"/>
        </w:rPr>
        <w:t>-</w:t>
      </w:r>
      <w:r w:rsidR="00C745E1" w:rsidRPr="000213CD">
        <w:rPr>
          <w:rFonts w:ascii="Arial" w:eastAsia="MEPS Bookman WTS" w:hAnsi="Arial" w:cs="MEPS Bookman WTS"/>
        </w:rPr>
        <w:t>trab.</w:t>
      </w:r>
    </w:p>
    <w:p w14:paraId="091B67DC" w14:textId="0E9DEC08" w:rsidR="002B0A96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Arial"/>
          <w:b/>
        </w:rPr>
        <w:t>32:25</w:t>
      </w:r>
      <w:r w:rsidR="00672506" w:rsidRPr="000213CD">
        <w:rPr>
          <w:rFonts w:ascii="Arial" w:eastAsia="MEPS Bookman WTS" w:hAnsi="Arial" w:cs="Arial"/>
          <w:b/>
        </w:rPr>
        <w:t xml:space="preserve"> </w:t>
      </w:r>
      <w:r w:rsidRPr="000213CD">
        <w:rPr>
          <w:rFonts w:ascii="Arial" w:eastAsia="MEPS Bookman WTS" w:hAnsi="Arial" w:cs="MEPS Bookman WTS"/>
        </w:rPr>
        <w:t>Barra</w:t>
      </w:r>
      <w:r w:rsidR="002B0A96" w:rsidRPr="000213CD">
        <w:rPr>
          <w:rFonts w:ascii="Arial" w:eastAsia="MEPS Bookman WTS" w:hAnsi="Arial" w:cs="MEPS Bookman WTS"/>
        </w:rPr>
        <w:t>,</w:t>
      </w:r>
      <w:r w:rsidRPr="000213CD">
        <w:rPr>
          <w:rFonts w:ascii="Arial" w:eastAsia="MEPS Bookman WTS" w:hAnsi="Arial" w:cs="MEPS Bookman WTS"/>
        </w:rPr>
        <w:t xml:space="preserve"> i</w:t>
      </w:r>
      <w:r w:rsidR="0071211B">
        <w:rPr>
          <w:rFonts w:ascii="Arial" w:eastAsia="Arial" w:hAnsi="Arial" w:cs="MEPS Bookman WTS"/>
        </w:rPr>
        <w:t xml:space="preserve">x-xabla </w:t>
      </w:r>
      <w:r w:rsidR="002B0A96" w:rsidRPr="000213CD">
        <w:rPr>
          <w:rFonts w:ascii="Arial" w:eastAsia="MEPS Bookman WTS" w:hAnsi="Arial" w:cs="MEPS Bookman WTS"/>
        </w:rPr>
        <w:t xml:space="preserve">se </w:t>
      </w:r>
      <w:r w:rsidR="0071211B">
        <w:rPr>
          <w:rFonts w:ascii="Arial" w:eastAsia="MEPS Bookman WTS" w:hAnsi="Arial" w:cs="MEPS Bookman WTS"/>
        </w:rPr>
        <w:t>t</w:t>
      </w:r>
      <w:r w:rsidR="002B0A96" w:rsidRPr="000213CD">
        <w:rPr>
          <w:rFonts w:ascii="Arial" w:eastAsia="MEPS Bookman WTS" w:hAnsi="Arial" w:cs="MEPS Bookman WTS"/>
        </w:rPr>
        <w:t>iħdilhom it-tfal;</w:t>
      </w:r>
    </w:p>
    <w:p w14:paraId="7B6C0D7A" w14:textId="77777777" w:rsidR="002B0A96" w:rsidRPr="000213CD" w:rsidRDefault="002B0A96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>Ġewwa, se jkun hemm twerwir</w:t>
      </w:r>
    </w:p>
    <w:p w14:paraId="7B4E081D" w14:textId="77777777" w:rsidR="002B0A96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 xml:space="preserve">Kemm </w:t>
      </w:r>
      <w:r w:rsidR="002B0A96" w:rsidRPr="000213CD">
        <w:rPr>
          <w:rFonts w:ascii="Arial" w:eastAsia="MEPS Bookman WTS" w:hAnsi="Arial" w:cs="MEPS Bookman WTS"/>
        </w:rPr>
        <w:t>għaż</w:t>
      </w:r>
      <w:r w:rsidR="00672506" w:rsidRPr="000213CD">
        <w:rPr>
          <w:rFonts w:ascii="Arial" w:eastAsia="MEPS Bookman WTS" w:hAnsi="Arial" w:cs="MEPS Bookman WTS"/>
        </w:rPr>
        <w:t>-</w:t>
      </w:r>
      <w:r w:rsidRPr="000213CD">
        <w:rPr>
          <w:rFonts w:ascii="Arial" w:eastAsia="MEPS Bookman WTS" w:hAnsi="Arial" w:cs="MEPS Bookman WTS"/>
        </w:rPr>
        <w:t xml:space="preserve">żagħżugħ u kemm </w:t>
      </w:r>
      <w:r w:rsidR="002B0A96" w:rsidRPr="000213CD">
        <w:rPr>
          <w:rFonts w:ascii="Arial" w:eastAsia="MEPS Bookman WTS" w:hAnsi="Arial" w:cs="MEPS Bookman WTS"/>
        </w:rPr>
        <w:t>għall</w:t>
      </w:r>
      <w:r w:rsidR="00672506" w:rsidRPr="000213CD">
        <w:rPr>
          <w:rFonts w:ascii="Arial" w:eastAsia="MEPS Bookman WTS" w:hAnsi="Arial" w:cs="MEPS Bookman WTS"/>
        </w:rPr>
        <w:t>-</w:t>
      </w:r>
      <w:r w:rsidRPr="000213CD">
        <w:rPr>
          <w:rFonts w:ascii="Arial" w:eastAsia="MEPS Bookman WTS" w:hAnsi="Arial" w:cs="MEPS Bookman WTS"/>
        </w:rPr>
        <w:t>verġni,</w:t>
      </w:r>
    </w:p>
    <w:p w14:paraId="7B9A380B" w14:textId="77777777" w:rsidR="00C745E1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 xml:space="preserve">Kemm </w:t>
      </w:r>
      <w:r w:rsidR="002B0A96" w:rsidRPr="000213CD">
        <w:rPr>
          <w:rFonts w:ascii="Arial" w:eastAsia="MEPS Bookman WTS" w:hAnsi="Arial" w:cs="MEPS Bookman WTS"/>
        </w:rPr>
        <w:t>għat</w:t>
      </w:r>
      <w:r w:rsidR="00672506" w:rsidRPr="000213CD">
        <w:rPr>
          <w:rFonts w:ascii="Arial" w:eastAsia="MEPS Bookman WTS" w:hAnsi="Arial" w:cs="MEPS Bookman WTS"/>
        </w:rPr>
        <w:t>-</w:t>
      </w:r>
      <w:r w:rsidRPr="000213CD">
        <w:rPr>
          <w:rFonts w:ascii="Arial" w:eastAsia="MEPS Bookman WTS" w:hAnsi="Arial" w:cs="MEPS Bookman WTS"/>
        </w:rPr>
        <w:t xml:space="preserve">tarbija u kemm </w:t>
      </w:r>
      <w:r w:rsidR="002B0A96" w:rsidRPr="000213CD">
        <w:rPr>
          <w:rFonts w:ascii="Arial" w:eastAsia="MEPS Bookman WTS" w:hAnsi="Arial" w:cs="MEPS Bookman WTS"/>
        </w:rPr>
        <w:t xml:space="preserve">għal </w:t>
      </w:r>
      <w:r w:rsidR="000B6B1C" w:rsidRPr="000213CD">
        <w:rPr>
          <w:rFonts w:ascii="Arial" w:eastAsia="MEPS Bookman WTS" w:hAnsi="Arial" w:cs="MEPS Bookman WTS"/>
        </w:rPr>
        <w:t>dak</w:t>
      </w:r>
      <w:r w:rsidR="002B0A96" w:rsidRPr="000213CD">
        <w:rPr>
          <w:rFonts w:ascii="Arial" w:eastAsia="MEPS Bookman WTS" w:hAnsi="Arial" w:cs="MEPS Bookman WTS"/>
        </w:rPr>
        <w:t xml:space="preserve"> </w:t>
      </w:r>
      <w:r w:rsidR="000B6B1C" w:rsidRPr="000213CD">
        <w:rPr>
          <w:rFonts w:ascii="Arial" w:eastAsia="MEPS Bookman WTS" w:hAnsi="Arial" w:cs="MEPS Bookman WTS"/>
        </w:rPr>
        <w:t>b’</w:t>
      </w:r>
      <w:r w:rsidR="002B0A96" w:rsidRPr="000213CD">
        <w:rPr>
          <w:rFonts w:ascii="Arial" w:eastAsia="MEPS Bookman WTS" w:hAnsi="Arial" w:cs="MEPS Bookman WTS"/>
        </w:rPr>
        <w:t>xagħru abjad</w:t>
      </w:r>
      <w:r w:rsidRPr="000213CD">
        <w:rPr>
          <w:rFonts w:ascii="Arial" w:eastAsia="MEPS Bookman WTS" w:hAnsi="Arial" w:cs="MEPS Bookman WTS"/>
        </w:rPr>
        <w:t>.</w:t>
      </w:r>
    </w:p>
    <w:p w14:paraId="6664F368" w14:textId="77777777" w:rsidR="007B0F04" w:rsidRPr="000213CD" w:rsidRDefault="00C745E1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Arial"/>
          <w:b/>
        </w:rPr>
        <w:t>32:26</w:t>
      </w:r>
      <w:r w:rsidR="00672506" w:rsidRPr="000213CD">
        <w:rPr>
          <w:rFonts w:ascii="Arial" w:eastAsia="MEPS Bookman WTS" w:hAnsi="Arial" w:cs="Arial"/>
          <w:b/>
        </w:rPr>
        <w:t xml:space="preserve"> </w:t>
      </w:r>
      <w:r w:rsidR="00A122AC" w:rsidRPr="000213CD">
        <w:rPr>
          <w:rFonts w:ascii="Arial" w:eastAsia="MEPS Bookman WTS" w:hAnsi="Arial" w:cs="MEPS Bookman WTS"/>
        </w:rPr>
        <w:t>K</w:t>
      </w:r>
      <w:r w:rsidR="000213CD">
        <w:rPr>
          <w:rFonts w:ascii="Arial" w:eastAsia="MEPS Bookman WTS" w:hAnsi="Arial" w:cs="MEPS Bookman WTS"/>
        </w:rPr>
        <w:t>ieku kont</w:t>
      </w:r>
      <w:r w:rsidR="00F24EA2" w:rsidRPr="000213CD">
        <w:rPr>
          <w:rFonts w:ascii="Arial" w:eastAsia="MEPS Bookman WTS" w:hAnsi="Arial" w:cs="MEPS Bookman WTS"/>
        </w:rPr>
        <w:t xml:space="preserve"> </w:t>
      </w:r>
      <w:r w:rsidR="00A122AC" w:rsidRPr="000213CD">
        <w:rPr>
          <w:rFonts w:ascii="Arial" w:eastAsia="MEPS Bookman WTS" w:hAnsi="Arial" w:cs="MEPS Bookman WTS"/>
        </w:rPr>
        <w:t>n</w:t>
      </w:r>
      <w:r w:rsidRPr="000213CD">
        <w:rPr>
          <w:rFonts w:ascii="Arial" w:eastAsia="MEPS Bookman WTS" w:hAnsi="Arial" w:cs="MEPS Bookman WTS"/>
        </w:rPr>
        <w:t>għ</w:t>
      </w:r>
      <w:r w:rsidR="00A122AC" w:rsidRPr="000213CD">
        <w:rPr>
          <w:rFonts w:ascii="Arial" w:eastAsia="MEPS Bookman WTS" w:hAnsi="Arial" w:cs="MEPS Bookman WTS"/>
        </w:rPr>
        <w:t>i</w:t>
      </w:r>
      <w:r w:rsidRPr="000213CD">
        <w:rPr>
          <w:rFonts w:ascii="Arial" w:eastAsia="MEPS Bookman WTS" w:hAnsi="Arial" w:cs="MEPS Bookman WTS"/>
        </w:rPr>
        <w:t>d: “Inxerridhom</w:t>
      </w:r>
      <w:r w:rsidR="007B0F04" w:rsidRPr="000213CD">
        <w:rPr>
          <w:rFonts w:ascii="Arial" w:eastAsia="MEPS Bookman WTS" w:hAnsi="Arial" w:cs="MEPS Bookman WTS"/>
        </w:rPr>
        <w:t>;</w:t>
      </w:r>
    </w:p>
    <w:p w14:paraId="49DACEE6" w14:textId="77777777" w:rsidR="00C745E1" w:rsidRPr="000213CD" w:rsidRDefault="007B0F04" w:rsidP="00C745E1">
      <w:pPr>
        <w:rPr>
          <w:rFonts w:ascii="Arial" w:eastAsia="MEPS Bookman WTS" w:hAnsi="Arial" w:cs="MEPS Bookman WTS"/>
        </w:rPr>
      </w:pPr>
      <w:r w:rsidRPr="000213CD">
        <w:rPr>
          <w:rFonts w:ascii="Arial" w:eastAsia="MEPS Bookman WTS" w:hAnsi="Arial" w:cs="MEPS Bookman WTS"/>
        </w:rPr>
        <w:t>Sabiex in-nies ma jiftakruhomx</w:t>
      </w:r>
      <w:r w:rsidR="00C745E1" w:rsidRPr="000213CD">
        <w:rPr>
          <w:rFonts w:ascii="Arial" w:eastAsia="MEPS Bookman WTS" w:hAnsi="Arial" w:cs="MEPS Bookman WTS"/>
        </w:rPr>
        <w:t xml:space="preserve"> iktar,”</w:t>
      </w:r>
    </w:p>
    <w:p w14:paraId="6A401988" w14:textId="77777777" w:rsidR="007B0F04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Arial"/>
          <w:b/>
        </w:rPr>
        <w:t>32:27</w:t>
      </w:r>
      <w:r w:rsidR="00672506" w:rsidRPr="0068011D">
        <w:rPr>
          <w:rFonts w:ascii="Arial" w:eastAsia="MEPS Bookman WTS" w:hAnsi="Arial" w:cs="Arial"/>
          <w:b/>
        </w:rPr>
        <w:t xml:space="preserve"> </w:t>
      </w:r>
      <w:r w:rsidR="00102ACA" w:rsidRPr="0068011D">
        <w:rPr>
          <w:rFonts w:ascii="Arial" w:eastAsia="MEPS Bookman WTS" w:hAnsi="Arial" w:cs="Arial"/>
        </w:rPr>
        <w:t xml:space="preserve">Imma </w:t>
      </w:r>
      <w:r w:rsidR="00102ACA" w:rsidRPr="0068011D">
        <w:rPr>
          <w:rFonts w:ascii="Arial" w:eastAsia="MEPS Bookman WTS" w:hAnsi="Arial" w:cs="MEPS Bookman WTS"/>
        </w:rPr>
        <w:t>m’għedtx hekk għax</w:t>
      </w:r>
      <w:r w:rsidRPr="0068011D">
        <w:rPr>
          <w:rFonts w:ascii="Arial" w:eastAsia="MEPS Bookman WTS" w:hAnsi="Arial" w:cs="MEPS Bookman WTS"/>
        </w:rPr>
        <w:t xml:space="preserve"> bżajt </w:t>
      </w:r>
      <w:r w:rsidR="007B0F04" w:rsidRPr="0068011D">
        <w:rPr>
          <w:rFonts w:ascii="Arial" w:eastAsia="MEPS Bookman WTS" w:hAnsi="Arial" w:cs="MEPS Bookman WTS"/>
        </w:rPr>
        <w:t>mir-reazzjoni</w:t>
      </w:r>
      <w:r w:rsidRPr="0068011D">
        <w:rPr>
          <w:rFonts w:ascii="Arial" w:eastAsia="MEPS Bookman WTS" w:hAnsi="Arial" w:cs="MEPS Bookman WTS"/>
        </w:rPr>
        <w:t xml:space="preserve"> </w:t>
      </w:r>
      <w:r w:rsidR="008B566A" w:rsidRPr="0068011D">
        <w:rPr>
          <w:rFonts w:ascii="Arial" w:eastAsia="MEPS Bookman WTS" w:hAnsi="Arial" w:cs="MEPS Bookman WTS"/>
        </w:rPr>
        <w:t>tal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għadu,</w:t>
      </w:r>
    </w:p>
    <w:p w14:paraId="3820574A" w14:textId="77777777" w:rsidR="00B6230A" w:rsidRPr="0068011D" w:rsidRDefault="007B0F04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Għax</w:t>
      </w:r>
      <w:r w:rsidR="00C745E1" w:rsidRPr="0068011D">
        <w:rPr>
          <w:rFonts w:ascii="Arial" w:eastAsia="MEPS Bookman WTS" w:hAnsi="Arial" w:cs="MEPS Bookman WTS"/>
        </w:rPr>
        <w:t xml:space="preserve"> l</w:t>
      </w:r>
      <w:r w:rsidR="00672506" w:rsidRPr="0068011D">
        <w:rPr>
          <w:rFonts w:ascii="Arial" w:eastAsia="MEPS Bookman WTS" w:hAnsi="Arial" w:cs="MEPS Bookman WTS"/>
        </w:rPr>
        <w:t>-</w:t>
      </w:r>
      <w:r w:rsidR="00C745E1" w:rsidRPr="0068011D">
        <w:rPr>
          <w:rFonts w:ascii="Arial" w:eastAsia="MEPS Bookman WTS" w:hAnsi="Arial" w:cs="MEPS Bookman WTS"/>
        </w:rPr>
        <w:t xml:space="preserve">għedewwa </w:t>
      </w:r>
      <w:r w:rsidRPr="0068011D">
        <w:rPr>
          <w:rFonts w:ascii="Arial" w:eastAsia="MEPS Bookman WTS" w:hAnsi="Arial" w:cs="MEPS Bookman WTS"/>
        </w:rPr>
        <w:t>jistgħu</w:t>
      </w:r>
      <w:r w:rsidR="00C745E1" w:rsidRPr="0068011D">
        <w:rPr>
          <w:rFonts w:ascii="Arial" w:eastAsia="MEPS Bookman WTS" w:hAnsi="Arial" w:cs="MEPS Bookman WTS"/>
        </w:rPr>
        <w:t xml:space="preserve"> jinterpretaw dan ħażin</w:t>
      </w:r>
      <w:r w:rsidRPr="0068011D">
        <w:rPr>
          <w:rFonts w:ascii="Arial" w:eastAsia="MEPS Bookman WTS" w:hAnsi="Arial" w:cs="MEPS Bookman WTS"/>
        </w:rPr>
        <w:t>.</w:t>
      </w:r>
    </w:p>
    <w:p w14:paraId="4BC18667" w14:textId="77777777" w:rsidR="00F24EA2" w:rsidRPr="0068011D" w:rsidRDefault="007B0F04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 xml:space="preserve">Forsi </w:t>
      </w:r>
      <w:r w:rsidR="00C745E1" w:rsidRPr="0068011D">
        <w:rPr>
          <w:rFonts w:ascii="Arial" w:eastAsia="MEPS Bookman WTS" w:hAnsi="Arial" w:cs="MEPS Bookman WTS"/>
        </w:rPr>
        <w:t xml:space="preserve">jgħidu: </w:t>
      </w:r>
      <w:r w:rsidR="00F24EA2" w:rsidRPr="0068011D">
        <w:rPr>
          <w:rFonts w:ascii="Arial" w:eastAsia="MEPS Bookman WTS" w:hAnsi="Arial" w:cs="MEPS Bookman WTS"/>
        </w:rPr>
        <w:t>Bil-qawwa tagħna</w:t>
      </w:r>
      <w:r w:rsidR="00C745E1" w:rsidRPr="0068011D">
        <w:rPr>
          <w:rFonts w:ascii="Arial" w:eastAsia="MEPS Bookman WTS" w:hAnsi="Arial" w:cs="MEPS Bookman WTS"/>
        </w:rPr>
        <w:t xml:space="preserve"> </w:t>
      </w:r>
      <w:r w:rsidR="00F24EA2" w:rsidRPr="0068011D">
        <w:rPr>
          <w:rFonts w:ascii="Arial" w:eastAsia="MEPS Bookman WTS" w:hAnsi="Arial" w:cs="MEPS Bookman WTS"/>
        </w:rPr>
        <w:t>rbaħna;</w:t>
      </w:r>
    </w:p>
    <w:p w14:paraId="5A4DF30F" w14:textId="77777777" w:rsidR="00C745E1" w:rsidRPr="0068011D" w:rsidRDefault="00F24EA2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M</w:t>
      </w:r>
      <w:r w:rsidR="00C745E1" w:rsidRPr="0068011D">
        <w:rPr>
          <w:rFonts w:ascii="Arial" w:eastAsia="MEPS Bookman WTS" w:hAnsi="Arial" w:cs="MEPS Bookman WTS"/>
        </w:rPr>
        <w:t xml:space="preserve">a kienx Ġeħova li </w:t>
      </w:r>
      <w:r w:rsidRPr="0068011D">
        <w:rPr>
          <w:rFonts w:ascii="Arial" w:eastAsia="MEPS Bookman WTS" w:hAnsi="Arial" w:cs="MEPS Bookman WTS"/>
        </w:rPr>
        <w:t xml:space="preserve">għamel </w:t>
      </w:r>
      <w:r w:rsidR="00C745E1" w:rsidRPr="0068011D">
        <w:rPr>
          <w:rFonts w:ascii="Arial" w:eastAsia="MEPS Bookman WTS" w:hAnsi="Arial" w:cs="MEPS Bookman WTS"/>
        </w:rPr>
        <w:t>dan kollu.”</w:t>
      </w:r>
    </w:p>
    <w:p w14:paraId="7B7277E3" w14:textId="77777777" w:rsidR="00F15327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Arial"/>
          <w:b/>
        </w:rPr>
        <w:t>32:28</w:t>
      </w:r>
      <w:r w:rsidR="00672506" w:rsidRPr="0068011D">
        <w:rPr>
          <w:rFonts w:ascii="Arial" w:eastAsia="MEPS Bookman WTS" w:hAnsi="Arial" w:cs="Arial"/>
          <w:b/>
        </w:rPr>
        <w:t xml:space="preserve"> </w:t>
      </w:r>
      <w:r w:rsidRPr="0068011D">
        <w:rPr>
          <w:rFonts w:ascii="Arial" w:eastAsia="MEPS Bookman WTS" w:hAnsi="Arial" w:cs="MEPS Bookman WTS"/>
        </w:rPr>
        <w:t xml:space="preserve">Għax </w:t>
      </w:r>
      <w:r w:rsidR="001F7A54" w:rsidRPr="0068011D">
        <w:rPr>
          <w:rFonts w:ascii="Arial" w:eastAsia="MEPS Bookman WTS" w:hAnsi="Arial" w:cs="MEPS Bookman WTS"/>
        </w:rPr>
        <w:t>Iżrael</w:t>
      </w:r>
      <w:r w:rsidRPr="0068011D">
        <w:rPr>
          <w:rFonts w:ascii="Arial" w:eastAsia="MEPS Bookman WTS" w:hAnsi="Arial" w:cs="MEPS Bookman WTS"/>
        </w:rPr>
        <w:t xml:space="preserve"> hu ġens nieqes mill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għaqal,</w:t>
      </w:r>
      <w:r w:rsidR="00433BF7" w:rsidRPr="0068011D">
        <w:rPr>
          <w:rFonts w:ascii="MEPS Bookman WTS" w:eastAsia="MEPS Bookman WTS" w:hAnsi="MEPS Bookman WTS" w:cs="MEPS Bookman WTS"/>
        </w:rPr>
        <w:t></w:t>
      </w:r>
    </w:p>
    <w:p w14:paraId="716E3FD0" w14:textId="77777777" w:rsidR="00C745E1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U fosthom m’hemmx abbiltà li jifhmu.</w:t>
      </w:r>
    </w:p>
    <w:p w14:paraId="2D93149C" w14:textId="0B5897D4" w:rsidR="00D409BC" w:rsidRPr="0068011D" w:rsidRDefault="00C745E1" w:rsidP="00C745E1">
      <w:pPr>
        <w:rPr>
          <w:rFonts w:ascii="Arial" w:eastAsia="MEPS Bookman WTS" w:hAnsi="Arial" w:cs="MEPS Bookman WTS"/>
        </w:rPr>
      </w:pPr>
      <w:r w:rsidRPr="00ED411F">
        <w:rPr>
          <w:rFonts w:ascii="Arial" w:eastAsia="MEPS Bookman WTS" w:hAnsi="Arial" w:cs="Arial"/>
          <w:b/>
        </w:rPr>
        <w:t>32:29</w:t>
      </w:r>
      <w:r w:rsidR="00672506" w:rsidRPr="00ED411F">
        <w:rPr>
          <w:rFonts w:ascii="Arial" w:eastAsia="MEPS Bookman WTS" w:hAnsi="Arial" w:cs="Arial"/>
          <w:b/>
        </w:rPr>
        <w:t xml:space="preserve"> </w:t>
      </w:r>
      <w:r w:rsidR="00072E53" w:rsidRPr="00072E53">
        <w:rPr>
          <w:rFonts w:ascii="Arial" w:eastAsia="MEPS Bookman WTS" w:hAnsi="Arial" w:cs="MEPS Bookman WTS"/>
        </w:rPr>
        <w:t>Mhux</w:t>
      </w:r>
      <w:r w:rsidRPr="00ED411F">
        <w:rPr>
          <w:rFonts w:ascii="Arial" w:eastAsia="MEPS Bookman WTS" w:hAnsi="Arial" w:cs="MEPS Bookman WTS"/>
        </w:rPr>
        <w:t xml:space="preserve"> li kienu</w:t>
      </w:r>
      <w:r w:rsidRPr="0068011D">
        <w:rPr>
          <w:rFonts w:ascii="Arial" w:eastAsia="MEPS Bookman WTS" w:hAnsi="Arial" w:cs="MEPS Bookman WTS"/>
        </w:rPr>
        <w:t xml:space="preserve"> għorrief! Kieku </w:t>
      </w:r>
      <w:r w:rsidR="004630FD" w:rsidRPr="0068011D">
        <w:rPr>
          <w:rFonts w:ascii="Arial" w:eastAsia="MEPS Bookman WTS" w:hAnsi="Arial" w:cs="MEPS Bookman WTS"/>
        </w:rPr>
        <w:t xml:space="preserve">kienu </w:t>
      </w:r>
      <w:r w:rsidRPr="0068011D">
        <w:rPr>
          <w:rFonts w:ascii="Arial" w:eastAsia="MEPS Bookman WTS" w:hAnsi="Arial" w:cs="MEPS Bookman WTS"/>
        </w:rPr>
        <w:t>jirriflettu dwar dan.</w:t>
      </w:r>
    </w:p>
    <w:p w14:paraId="7E8A7CDC" w14:textId="77777777" w:rsidR="00C745E1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 xml:space="preserve">Kienu </w:t>
      </w:r>
      <w:r w:rsidR="00D409BC" w:rsidRPr="0068011D">
        <w:rPr>
          <w:rFonts w:ascii="Arial" w:eastAsia="MEPS Bookman WTS" w:hAnsi="Arial" w:cs="MEPS Bookman WTS"/>
        </w:rPr>
        <w:t>jaħsbu dwar il-konsegwenzi tagħhom</w:t>
      </w:r>
      <w:r w:rsidRPr="0068011D">
        <w:rPr>
          <w:rFonts w:ascii="Arial" w:eastAsia="MEPS Bookman WTS" w:hAnsi="Arial" w:cs="MEPS Bookman WTS"/>
        </w:rPr>
        <w:t>.</w:t>
      </w:r>
    </w:p>
    <w:p w14:paraId="21E4FC1C" w14:textId="77777777" w:rsidR="00B85936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Arial"/>
          <w:b/>
        </w:rPr>
        <w:t>32:30</w:t>
      </w:r>
      <w:r w:rsidR="00672506" w:rsidRPr="0068011D">
        <w:rPr>
          <w:rFonts w:ascii="Arial" w:eastAsia="MEPS Bookman WTS" w:hAnsi="Arial" w:cs="Arial"/>
          <w:b/>
        </w:rPr>
        <w:t xml:space="preserve"> </w:t>
      </w:r>
      <w:r w:rsidRPr="0068011D">
        <w:rPr>
          <w:rFonts w:ascii="Arial" w:eastAsia="MEPS Bookman WTS" w:hAnsi="Arial" w:cs="MEPS Bookman WTS"/>
        </w:rPr>
        <w:t xml:space="preserve">Kif jistaʼ </w:t>
      </w:r>
      <w:r w:rsidR="007D5C56" w:rsidRPr="0068011D">
        <w:rPr>
          <w:rFonts w:ascii="Arial" w:eastAsia="MEPS Bookman WTS" w:hAnsi="Arial" w:cs="MEPS Bookman WTS"/>
        </w:rPr>
        <w:t>1</w:t>
      </w:r>
      <w:r w:rsidRPr="0068011D">
        <w:rPr>
          <w:rFonts w:ascii="Arial" w:eastAsia="MEPS Bookman WTS" w:hAnsi="Arial" w:cs="MEPS Bookman WTS"/>
        </w:rPr>
        <w:t xml:space="preserve"> jiġri wara </w:t>
      </w:r>
      <w:r w:rsidR="00B85936" w:rsidRPr="0068011D">
        <w:rPr>
          <w:rFonts w:ascii="Arial" w:eastAsia="MEPS Bookman WTS" w:hAnsi="Arial" w:cs="MEPS Bookman WTS"/>
        </w:rPr>
        <w:t>1,000</w:t>
      </w:r>
      <w:r w:rsidRPr="0068011D">
        <w:rPr>
          <w:rFonts w:ascii="Arial" w:eastAsia="MEPS Bookman WTS" w:hAnsi="Arial" w:cs="MEPS Bookman WTS"/>
        </w:rPr>
        <w:t>,</w:t>
      </w:r>
    </w:p>
    <w:p w14:paraId="68A87F22" w14:textId="77777777" w:rsidR="00896523" w:rsidRPr="0068011D" w:rsidRDefault="00C745E1" w:rsidP="00C745E1">
      <w:pPr>
        <w:rPr>
          <w:rFonts w:eastAsia="MEPS Bookman WTS"/>
        </w:rPr>
      </w:pPr>
      <w:r w:rsidRPr="0068011D">
        <w:rPr>
          <w:rFonts w:ascii="Arial" w:eastAsia="MEPS Bookman WTS" w:hAnsi="Arial" w:cs="MEPS Bookman WTS"/>
        </w:rPr>
        <w:t xml:space="preserve">U </w:t>
      </w:r>
      <w:r w:rsidR="00B85936" w:rsidRPr="0068011D">
        <w:rPr>
          <w:rFonts w:ascii="Arial" w:eastAsia="MEPS Bookman WTS" w:hAnsi="Arial" w:cs="MEPS Bookman WTS"/>
        </w:rPr>
        <w:t xml:space="preserve">2 </w:t>
      </w:r>
      <w:r w:rsidRPr="0068011D">
        <w:rPr>
          <w:rFonts w:ascii="Arial" w:eastAsia="MEPS Bookman WTS" w:hAnsi="Arial" w:cs="MEPS Bookman WTS"/>
        </w:rPr>
        <w:t xml:space="preserve">iġiegħlu </w:t>
      </w:r>
      <w:r w:rsidR="00B85936" w:rsidRPr="0068011D">
        <w:rPr>
          <w:rFonts w:ascii="Arial" w:eastAsia="MEPS Bookman WTS" w:hAnsi="Arial" w:cs="MEPS Bookman WTS"/>
        </w:rPr>
        <w:t xml:space="preserve">10,000 </w:t>
      </w:r>
      <w:r w:rsidRPr="0068011D">
        <w:rPr>
          <w:rFonts w:ascii="Arial" w:eastAsia="MEPS Bookman WTS" w:hAnsi="Arial" w:cs="MEPS Bookman WTS"/>
        </w:rPr>
        <w:t>jaħarbu</w:t>
      </w:r>
      <w:r w:rsidR="007D5C56" w:rsidRPr="0068011D">
        <w:rPr>
          <w:rFonts w:ascii="Arial" w:eastAsia="MEPS Bookman WTS" w:hAnsi="Arial" w:cs="MEPS Bookman WTS"/>
        </w:rPr>
        <w:t>,</w:t>
      </w:r>
    </w:p>
    <w:p w14:paraId="232227B3" w14:textId="77777777" w:rsidR="00F7302E" w:rsidRPr="0068011D" w:rsidRDefault="00CC4912" w:rsidP="00C745E1">
      <w:pPr>
        <w:rPr>
          <w:rFonts w:eastAsia="MEPS Bookman WTS"/>
        </w:rPr>
      </w:pPr>
      <w:r w:rsidRPr="0068011D">
        <w:rPr>
          <w:rFonts w:eastAsia="MEPS Bookman WTS"/>
        </w:rPr>
        <w:t xml:space="preserve">Li kieku </w:t>
      </w:r>
      <w:r w:rsidR="00C745E1" w:rsidRPr="0068011D">
        <w:rPr>
          <w:rFonts w:eastAsia="MEPS Bookman WTS"/>
        </w:rPr>
        <w:t>ma kienx għax il</w:t>
      </w:r>
      <w:r w:rsidR="00672506" w:rsidRPr="0068011D">
        <w:rPr>
          <w:rFonts w:eastAsia="MEPS Bookman WTS"/>
        </w:rPr>
        <w:t>-</w:t>
      </w:r>
      <w:r w:rsidR="00C745E1" w:rsidRPr="0068011D">
        <w:rPr>
          <w:rFonts w:eastAsia="MEPS Bookman WTS"/>
        </w:rPr>
        <w:t>Blata tagħhom kien biegħhom</w:t>
      </w:r>
    </w:p>
    <w:p w14:paraId="7059CA87" w14:textId="77777777" w:rsidR="00C745E1" w:rsidRPr="0068011D" w:rsidRDefault="007D5C56" w:rsidP="00C745E1">
      <w:pPr>
        <w:rPr>
          <w:rFonts w:eastAsia="MEPS Bookman WTS"/>
        </w:rPr>
      </w:pPr>
      <w:r w:rsidRPr="0068011D">
        <w:rPr>
          <w:rFonts w:eastAsia="MEPS Bookman WTS"/>
        </w:rPr>
        <w:t>U Ġeħova kien t</w:t>
      </w:r>
      <w:r w:rsidR="00E250DD" w:rsidRPr="0068011D">
        <w:rPr>
          <w:rFonts w:eastAsia="MEPS Bookman WTS"/>
        </w:rPr>
        <w:t>a</w:t>
      </w:r>
      <w:r w:rsidR="0016242E" w:rsidRPr="0068011D">
        <w:rPr>
          <w:rFonts w:eastAsia="MEPS Bookman WTS"/>
        </w:rPr>
        <w:t>hom f’idejn l-għ</w:t>
      </w:r>
      <w:r w:rsidR="000721C8" w:rsidRPr="0068011D">
        <w:rPr>
          <w:rFonts w:eastAsia="MEPS Bookman WTS"/>
        </w:rPr>
        <w:t>edewwa</w:t>
      </w:r>
      <w:r w:rsidRPr="0068011D">
        <w:rPr>
          <w:rFonts w:eastAsia="MEPS Bookman WTS"/>
        </w:rPr>
        <w:t>?</w:t>
      </w:r>
    </w:p>
    <w:p w14:paraId="3FBB8857" w14:textId="77777777" w:rsidR="00F7302E" w:rsidRPr="00352042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Arial"/>
          <w:b/>
        </w:rPr>
        <w:t>32:31</w:t>
      </w:r>
      <w:r w:rsidR="00672506" w:rsidRPr="0068011D">
        <w:rPr>
          <w:rFonts w:ascii="Arial" w:eastAsia="MEPS Bookman WTS" w:hAnsi="Arial" w:cs="Arial"/>
          <w:b/>
        </w:rPr>
        <w:t xml:space="preserve"> </w:t>
      </w:r>
      <w:r w:rsidRPr="0068011D">
        <w:rPr>
          <w:rFonts w:ascii="Arial" w:eastAsia="MEPS Bookman WTS" w:hAnsi="Arial" w:cs="MEPS Bookman WTS"/>
        </w:rPr>
        <w:t>Għax il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 xml:space="preserve">blata tagħhom </w:t>
      </w:r>
      <w:r w:rsidR="001F7A54" w:rsidRPr="0068011D">
        <w:rPr>
          <w:rFonts w:ascii="Arial" w:eastAsia="MEPS Bookman WTS" w:hAnsi="Arial" w:cs="MEPS Bookman WTS"/>
        </w:rPr>
        <w:t>mhijiex</w:t>
      </w:r>
      <w:r w:rsidRPr="0068011D">
        <w:rPr>
          <w:rFonts w:ascii="Arial" w:eastAsia="MEPS Bookman WTS" w:hAnsi="Arial" w:cs="MEPS Bookman WTS"/>
        </w:rPr>
        <w:t xml:space="preserve"> bħall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Blata tagħna,</w:t>
      </w:r>
    </w:p>
    <w:p w14:paraId="186A4FA5" w14:textId="77777777" w:rsidR="00C745E1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Anki l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 xml:space="preserve">għedewwa tagħna </w:t>
      </w:r>
      <w:r w:rsidR="00F7302E" w:rsidRPr="0068011D">
        <w:rPr>
          <w:rFonts w:ascii="Arial" w:eastAsia="MEPS Bookman WTS" w:hAnsi="Arial" w:cs="MEPS Bookman WTS"/>
        </w:rPr>
        <w:t>fehmu dan</w:t>
      </w:r>
      <w:r w:rsidRPr="0068011D">
        <w:rPr>
          <w:rFonts w:ascii="Arial" w:eastAsia="MEPS Bookman WTS" w:hAnsi="Arial" w:cs="MEPS Bookman WTS"/>
        </w:rPr>
        <w:t>.</w:t>
      </w:r>
    </w:p>
    <w:p w14:paraId="417E1ED8" w14:textId="77777777" w:rsidR="00F7302E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Arial"/>
          <w:b/>
        </w:rPr>
        <w:t>32:32</w:t>
      </w:r>
      <w:r w:rsidR="00672506" w:rsidRPr="0068011D">
        <w:rPr>
          <w:rFonts w:ascii="Arial" w:eastAsia="MEPS Bookman WTS" w:hAnsi="Arial" w:cs="Arial"/>
          <w:b/>
        </w:rPr>
        <w:t xml:space="preserve"> </w:t>
      </w:r>
      <w:r w:rsidRPr="0068011D">
        <w:rPr>
          <w:rFonts w:ascii="Arial" w:eastAsia="MEPS Bookman WTS" w:hAnsi="Arial" w:cs="MEPS Bookman WTS"/>
        </w:rPr>
        <w:t>Għax id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dielja tagħhom hi mid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dielja taʼ Sodoma</w:t>
      </w:r>
    </w:p>
    <w:p w14:paraId="1E721D43" w14:textId="77777777" w:rsidR="00F7302E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U mi</w:t>
      </w:r>
      <w:r w:rsidR="00653FEB" w:rsidRPr="0068011D">
        <w:rPr>
          <w:rFonts w:ascii="Arial" w:eastAsia="MEPS Bookman WTS" w:hAnsi="Arial" w:cs="MEPS Bookman WTS"/>
        </w:rPr>
        <w:t>ll-għelieqi tad-dwieli</w:t>
      </w:r>
      <w:r w:rsidRPr="0068011D">
        <w:rPr>
          <w:rFonts w:ascii="Arial" w:eastAsia="MEPS Bookman WTS" w:hAnsi="Arial" w:cs="MEPS Bookman WTS"/>
        </w:rPr>
        <w:t xml:space="preserve"> taʼ Gomorra.</w:t>
      </w:r>
    </w:p>
    <w:p w14:paraId="1AD9502F" w14:textId="77777777" w:rsidR="00F7302E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L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għeneb tagħhom għeneb velenuż,</w:t>
      </w:r>
    </w:p>
    <w:p w14:paraId="1DE5E16F" w14:textId="77777777" w:rsidR="00C745E1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L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għenieqed tagħhom morri.</w:t>
      </w:r>
    </w:p>
    <w:p w14:paraId="1706284F" w14:textId="77777777" w:rsidR="00653FEB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Arial"/>
          <w:b/>
        </w:rPr>
        <w:t>32:33</w:t>
      </w:r>
      <w:r w:rsidR="00672506" w:rsidRPr="0068011D">
        <w:rPr>
          <w:rFonts w:ascii="Arial" w:eastAsia="MEPS Bookman WTS" w:hAnsi="Arial" w:cs="Arial"/>
          <w:b/>
        </w:rPr>
        <w:t xml:space="preserve"> </w:t>
      </w:r>
      <w:r w:rsidRPr="0068011D">
        <w:rPr>
          <w:rFonts w:ascii="Arial" w:eastAsia="MEPS Bookman WTS" w:hAnsi="Arial" w:cs="MEPS Bookman WTS"/>
        </w:rPr>
        <w:t>L-inbid tagħhom hu l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velenu taʼ sriep</w:t>
      </w:r>
      <w:r w:rsidR="00AA2301" w:rsidRPr="0068011D">
        <w:rPr>
          <w:rFonts w:ascii="Arial" w:eastAsia="MEPS Bookman WTS" w:hAnsi="Arial" w:cs="MEPS Bookman WTS"/>
        </w:rPr>
        <w:t>,</w:t>
      </w:r>
    </w:p>
    <w:p w14:paraId="62450F07" w14:textId="77777777" w:rsidR="00C745E1" w:rsidRPr="0068011D" w:rsidRDefault="00653FEB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I</w:t>
      </w:r>
      <w:r w:rsidR="00C745E1" w:rsidRPr="0068011D">
        <w:rPr>
          <w:rFonts w:ascii="Arial" w:eastAsia="MEPS Bookman WTS" w:hAnsi="Arial" w:cs="MEPS Bookman WTS"/>
        </w:rPr>
        <w:t>l</w:t>
      </w:r>
      <w:r w:rsidR="00672506" w:rsidRPr="0068011D">
        <w:rPr>
          <w:rFonts w:ascii="Arial" w:eastAsia="MEPS Bookman WTS" w:hAnsi="Arial" w:cs="MEPS Bookman WTS"/>
        </w:rPr>
        <w:t>-</w:t>
      </w:r>
      <w:r w:rsidR="00C745E1" w:rsidRPr="0068011D">
        <w:rPr>
          <w:rFonts w:ascii="Arial" w:eastAsia="MEPS Bookman WTS" w:hAnsi="Arial" w:cs="MEPS Bookman WTS"/>
        </w:rPr>
        <w:t xml:space="preserve">velenu </w:t>
      </w:r>
      <w:r w:rsidR="00D12C84" w:rsidRPr="0068011D">
        <w:rPr>
          <w:rFonts w:ascii="Arial" w:eastAsia="MEPS Bookman WTS" w:hAnsi="Arial" w:cs="MEPS Bookman WTS"/>
        </w:rPr>
        <w:t xml:space="preserve">qattiel </w:t>
      </w:r>
      <w:r w:rsidR="00C745E1" w:rsidRPr="0068011D">
        <w:rPr>
          <w:rFonts w:ascii="Arial" w:eastAsia="MEPS Bookman WTS" w:hAnsi="Arial" w:cs="MEPS Bookman WTS"/>
        </w:rPr>
        <w:t>tal</w:t>
      </w:r>
      <w:r w:rsidR="00672506" w:rsidRPr="0068011D">
        <w:rPr>
          <w:rFonts w:ascii="Arial" w:eastAsia="MEPS Bookman WTS" w:hAnsi="Arial" w:cs="MEPS Bookman WTS"/>
        </w:rPr>
        <w:t>-</w:t>
      </w:r>
      <w:r w:rsidR="00C745E1" w:rsidRPr="0068011D">
        <w:rPr>
          <w:rFonts w:ascii="Arial" w:eastAsia="MEPS Bookman WTS" w:hAnsi="Arial" w:cs="MEPS Bookman WTS"/>
        </w:rPr>
        <w:t>kobri.</w:t>
      </w:r>
    </w:p>
    <w:p w14:paraId="0E5E5F74" w14:textId="77777777" w:rsidR="00653FEB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Arial"/>
          <w:b/>
        </w:rPr>
        <w:t>32:34</w:t>
      </w:r>
      <w:r w:rsidR="00672506" w:rsidRPr="0068011D">
        <w:rPr>
          <w:rFonts w:ascii="Arial" w:eastAsia="MEPS Bookman WTS" w:hAnsi="Arial" w:cs="Arial"/>
          <w:b/>
        </w:rPr>
        <w:t xml:space="preserve"> </w:t>
      </w:r>
      <w:r w:rsidRPr="0068011D">
        <w:rPr>
          <w:rFonts w:ascii="Arial" w:eastAsia="MEPS Bookman WTS" w:hAnsi="Arial" w:cs="MEPS Bookman WTS"/>
        </w:rPr>
        <w:t>Mhuwiex da</w:t>
      </w:r>
      <w:r w:rsidR="00936E62" w:rsidRPr="0068011D">
        <w:rPr>
          <w:rFonts w:ascii="Arial" w:eastAsia="MEPS Bookman WTS" w:hAnsi="Arial" w:cs="MEPS Bookman WTS"/>
        </w:rPr>
        <w:t xml:space="preserve">k kollu li għamlu </w:t>
      </w:r>
      <w:r w:rsidRPr="0068011D">
        <w:rPr>
          <w:rFonts w:ascii="Arial" w:eastAsia="MEPS Bookman WTS" w:hAnsi="Arial" w:cs="MEPS Bookman WTS"/>
        </w:rPr>
        <w:t>maħżun għandi,</w:t>
      </w:r>
    </w:p>
    <w:p w14:paraId="5580ABCC" w14:textId="77777777" w:rsidR="00C745E1" w:rsidRPr="0068011D" w:rsidRDefault="00706D72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Magħluq sew</w:t>
      </w:r>
      <w:r w:rsidR="00C745E1" w:rsidRPr="0068011D">
        <w:rPr>
          <w:rFonts w:ascii="Arial" w:eastAsia="MEPS Bookman WTS" w:hAnsi="Arial" w:cs="MEPS Bookman WTS"/>
        </w:rPr>
        <w:t xml:space="preserve"> fil</w:t>
      </w:r>
      <w:r w:rsidR="00672506" w:rsidRPr="0068011D">
        <w:rPr>
          <w:rFonts w:ascii="Arial" w:eastAsia="MEPS Bookman WTS" w:hAnsi="Arial" w:cs="MEPS Bookman WTS"/>
        </w:rPr>
        <w:t>-</w:t>
      </w:r>
      <w:r w:rsidR="00C745E1" w:rsidRPr="0068011D">
        <w:rPr>
          <w:rFonts w:ascii="Arial" w:eastAsia="MEPS Bookman WTS" w:hAnsi="Arial" w:cs="MEPS Bookman WTS"/>
        </w:rPr>
        <w:t>maħżen tiegħi?</w:t>
      </w:r>
    </w:p>
    <w:p w14:paraId="444B95F7" w14:textId="77777777" w:rsidR="00706D72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Arial"/>
          <w:b/>
        </w:rPr>
        <w:t>32:35</w:t>
      </w:r>
      <w:r w:rsidR="00672506" w:rsidRPr="0068011D">
        <w:rPr>
          <w:rFonts w:ascii="Arial" w:eastAsia="MEPS Bookman WTS" w:hAnsi="Arial" w:cs="Arial"/>
          <w:b/>
        </w:rPr>
        <w:t xml:space="preserve"> </w:t>
      </w:r>
      <w:r w:rsidRPr="0068011D">
        <w:rPr>
          <w:rFonts w:ascii="Arial" w:eastAsia="MEPS Bookman WTS" w:hAnsi="Arial" w:cs="MEPS Bookman WTS"/>
        </w:rPr>
        <w:t xml:space="preserve">Il-vendetta hi tiegħi, </w:t>
      </w:r>
      <w:r w:rsidR="00706D72" w:rsidRPr="0068011D">
        <w:rPr>
          <w:rFonts w:ascii="Arial" w:eastAsia="MEPS Bookman WTS" w:hAnsi="Arial" w:cs="MEPS Bookman WTS"/>
        </w:rPr>
        <w:t xml:space="preserve">anki </w:t>
      </w:r>
      <w:r w:rsidRPr="0068011D">
        <w:rPr>
          <w:rFonts w:ascii="Arial" w:eastAsia="MEPS Bookman WTS" w:hAnsi="Arial" w:cs="MEPS Bookman WTS"/>
        </w:rPr>
        <w:t>t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tpattija</w:t>
      </w:r>
      <w:r w:rsidR="00706D72" w:rsidRPr="0068011D">
        <w:rPr>
          <w:rFonts w:ascii="Arial" w:eastAsia="MEPS Bookman WTS" w:hAnsi="Arial" w:cs="MEPS Bookman WTS"/>
        </w:rPr>
        <w:t>,</w:t>
      </w:r>
    </w:p>
    <w:p w14:paraId="22C4EAF1" w14:textId="77777777" w:rsidR="00706D72" w:rsidRPr="0068011D" w:rsidRDefault="00B61354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Għa</w:t>
      </w:r>
      <w:r w:rsidR="00C745E1" w:rsidRPr="0068011D">
        <w:rPr>
          <w:rFonts w:ascii="Arial" w:eastAsia="MEPS Bookman WTS" w:hAnsi="Arial" w:cs="MEPS Bookman WTS"/>
        </w:rPr>
        <w:t>ż</w:t>
      </w:r>
      <w:r w:rsidR="00672506" w:rsidRPr="0068011D">
        <w:rPr>
          <w:rFonts w:ascii="Arial" w:eastAsia="MEPS Bookman WTS" w:hAnsi="Arial" w:cs="MEPS Bookman WTS"/>
        </w:rPr>
        <w:t>-</w:t>
      </w:r>
      <w:r w:rsidR="00C745E1" w:rsidRPr="0068011D">
        <w:rPr>
          <w:rFonts w:ascii="Arial" w:eastAsia="MEPS Bookman WTS" w:hAnsi="Arial" w:cs="MEPS Bookman WTS"/>
        </w:rPr>
        <w:t xml:space="preserve">żmien stabbilit </w:t>
      </w:r>
      <w:r w:rsidR="00706D72" w:rsidRPr="0068011D">
        <w:rPr>
          <w:rFonts w:ascii="Arial" w:eastAsia="MEPS Bookman WTS" w:hAnsi="Arial" w:cs="MEPS Bookman WTS"/>
        </w:rPr>
        <w:t xml:space="preserve">meta </w:t>
      </w:r>
      <w:r w:rsidR="00C745E1" w:rsidRPr="0068011D">
        <w:rPr>
          <w:rFonts w:ascii="Arial" w:eastAsia="MEPS Bookman WTS" w:hAnsi="Arial" w:cs="MEPS Bookman WTS"/>
        </w:rPr>
        <w:t>sieqhom togħtor</w:t>
      </w:r>
      <w:r w:rsidR="00706D72" w:rsidRPr="0068011D">
        <w:rPr>
          <w:rFonts w:ascii="Arial" w:eastAsia="MEPS Bookman WTS" w:hAnsi="Arial" w:cs="MEPS Bookman WTS"/>
        </w:rPr>
        <w:t>,</w:t>
      </w:r>
    </w:p>
    <w:p w14:paraId="7775DA97" w14:textId="77777777" w:rsidR="00706D72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Għax jum id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diżastru tagħhom hu qrib,</w:t>
      </w:r>
    </w:p>
    <w:p w14:paraId="7F4FD826" w14:textId="77777777" w:rsidR="00C745E1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 xml:space="preserve">U </w:t>
      </w:r>
      <w:r w:rsidR="00706D72" w:rsidRPr="0068011D">
        <w:rPr>
          <w:rFonts w:ascii="Arial" w:eastAsia="MEPS Bookman WTS" w:hAnsi="Arial" w:cs="MEPS Bookman WTS"/>
        </w:rPr>
        <w:t>dak li qed jistenniehom ġej malajr</w:t>
      </w:r>
      <w:r w:rsidRPr="0068011D">
        <w:rPr>
          <w:rFonts w:ascii="Arial" w:eastAsia="MEPS Bookman WTS" w:hAnsi="Arial" w:cs="MEPS Bookman WTS"/>
        </w:rPr>
        <w:t>.’</w:t>
      </w:r>
    </w:p>
    <w:p w14:paraId="35242F67" w14:textId="77777777" w:rsidR="00706D72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Arial"/>
          <w:b/>
        </w:rPr>
        <w:t>32:36</w:t>
      </w:r>
      <w:r w:rsidR="00672506" w:rsidRPr="0068011D">
        <w:rPr>
          <w:rFonts w:ascii="Arial" w:eastAsia="MEPS Bookman WTS" w:hAnsi="Arial" w:cs="Arial"/>
          <w:b/>
        </w:rPr>
        <w:t xml:space="preserve"> </w:t>
      </w:r>
      <w:r w:rsidRPr="0068011D">
        <w:rPr>
          <w:rFonts w:ascii="Arial" w:eastAsia="MEPS Bookman WTS" w:hAnsi="Arial" w:cs="MEPS Bookman WTS"/>
        </w:rPr>
        <w:t>Għax Ġeħova se jiġġudika lill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poplu tiegħu</w:t>
      </w:r>
      <w:r w:rsidR="00706D72" w:rsidRPr="0068011D">
        <w:rPr>
          <w:rFonts w:ascii="Arial" w:eastAsia="MEPS Bookman WTS" w:hAnsi="Arial" w:cs="MEPS Bookman WTS"/>
        </w:rPr>
        <w:t>,</w:t>
      </w:r>
    </w:p>
    <w:p w14:paraId="483B5729" w14:textId="77777777" w:rsidR="00706D72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U se ji</w:t>
      </w:r>
      <w:r w:rsidR="00706D72" w:rsidRPr="0068011D">
        <w:rPr>
          <w:rFonts w:ascii="Arial" w:eastAsia="MEPS Bookman WTS" w:hAnsi="Arial" w:cs="MEPS Bookman WTS"/>
        </w:rPr>
        <w:t>tħassar</w:t>
      </w:r>
      <w:r w:rsidR="00D33D9F" w:rsidRPr="0068011D">
        <w:rPr>
          <w:rFonts w:ascii="MEPS Bookman WTS" w:eastAsia="MEPS Bookman WTS" w:hAnsi="MEPS Bookman WTS" w:cs="MEPS Bookman WTS"/>
        </w:rPr>
        <w:t></w:t>
      </w:r>
      <w:r w:rsidRPr="0068011D">
        <w:rPr>
          <w:rFonts w:ascii="Arial" w:eastAsia="MEPS Bookman WTS" w:hAnsi="Arial" w:cs="MEPS Bookman WTS"/>
        </w:rPr>
        <w:t xml:space="preserve"> </w:t>
      </w:r>
      <w:r w:rsidR="00706D72" w:rsidRPr="0068011D">
        <w:rPr>
          <w:rFonts w:ascii="Arial" w:eastAsia="MEPS Bookman WTS" w:hAnsi="Arial" w:cs="MEPS Bookman WTS"/>
        </w:rPr>
        <w:t>li</w:t>
      </w:r>
      <w:r w:rsidRPr="0068011D">
        <w:rPr>
          <w:rFonts w:ascii="Arial" w:eastAsia="MEPS Bookman WTS" w:hAnsi="Arial" w:cs="MEPS Bookman WTS"/>
        </w:rPr>
        <w:t>ll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qaddejja tiegħu,</w:t>
      </w:r>
    </w:p>
    <w:p w14:paraId="278BAA72" w14:textId="77777777" w:rsidR="00706D72" w:rsidRPr="0068011D" w:rsidRDefault="00706D72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Meta</w:t>
      </w:r>
      <w:r w:rsidR="00C745E1" w:rsidRPr="0068011D">
        <w:rPr>
          <w:rFonts w:ascii="Arial" w:eastAsia="MEPS Bookman WTS" w:hAnsi="Arial" w:cs="MEPS Bookman WTS"/>
        </w:rPr>
        <w:t xml:space="preserve"> jara li s</w:t>
      </w:r>
      <w:r w:rsidR="00672506" w:rsidRPr="0068011D">
        <w:rPr>
          <w:rFonts w:ascii="Arial" w:eastAsia="MEPS Bookman WTS" w:hAnsi="Arial" w:cs="MEPS Bookman WTS"/>
        </w:rPr>
        <w:t>-</w:t>
      </w:r>
      <w:r w:rsidR="00C745E1" w:rsidRPr="0068011D">
        <w:rPr>
          <w:rFonts w:ascii="Arial" w:eastAsia="MEPS Bookman WTS" w:hAnsi="Arial" w:cs="MEPS Bookman WTS"/>
        </w:rPr>
        <w:t xml:space="preserve">saħħa </w:t>
      </w:r>
      <w:r w:rsidRPr="0068011D">
        <w:rPr>
          <w:rFonts w:ascii="Arial" w:eastAsia="MEPS Bookman WTS" w:hAnsi="Arial" w:cs="MEPS Bookman WTS"/>
        </w:rPr>
        <w:t>tagħhom naqset</w:t>
      </w:r>
      <w:r w:rsidR="00B375BF" w:rsidRPr="0068011D">
        <w:rPr>
          <w:rFonts w:ascii="Arial" w:eastAsia="MEPS Bookman WTS" w:hAnsi="Arial" w:cs="MEPS Bookman WTS"/>
        </w:rPr>
        <w:t>,</w:t>
      </w:r>
    </w:p>
    <w:p w14:paraId="34169621" w14:textId="77777777" w:rsidR="00C745E1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 xml:space="preserve">U </w:t>
      </w:r>
      <w:r w:rsidR="00482C8D" w:rsidRPr="0068011D">
        <w:rPr>
          <w:rFonts w:ascii="Arial" w:eastAsia="MEPS Bookman WTS" w:hAnsi="Arial" w:cs="MEPS Bookman WTS"/>
        </w:rPr>
        <w:t xml:space="preserve">li </w:t>
      </w:r>
      <w:r w:rsidRPr="0068011D">
        <w:rPr>
          <w:rFonts w:ascii="Arial" w:eastAsia="MEPS Bookman WTS" w:hAnsi="Arial" w:cs="MEPS Bookman WTS"/>
        </w:rPr>
        <w:t>fadal</w:t>
      </w:r>
      <w:r w:rsidR="00482C8D" w:rsidRPr="0068011D">
        <w:rPr>
          <w:rFonts w:ascii="Arial" w:eastAsia="MEPS Bookman WTS" w:hAnsi="Arial" w:cs="MEPS Bookman WTS"/>
        </w:rPr>
        <w:t xml:space="preserve"> biss dawk bla ħila u dgħajfin</w:t>
      </w:r>
      <w:r w:rsidRPr="0068011D">
        <w:rPr>
          <w:rFonts w:ascii="Arial" w:eastAsia="MEPS Bookman WTS" w:hAnsi="Arial" w:cs="MEPS Bookman WTS"/>
        </w:rPr>
        <w:t>.</w:t>
      </w:r>
    </w:p>
    <w:p w14:paraId="618A4B19" w14:textId="77777777" w:rsidR="00E12772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Arial"/>
          <w:b/>
        </w:rPr>
        <w:t>32:37</w:t>
      </w:r>
      <w:r w:rsidR="00672506" w:rsidRPr="0068011D">
        <w:rPr>
          <w:rFonts w:ascii="Arial" w:eastAsia="MEPS Bookman WTS" w:hAnsi="Arial" w:cs="Arial"/>
          <w:b/>
        </w:rPr>
        <w:t xml:space="preserve"> </w:t>
      </w:r>
      <w:r w:rsidR="00E12772" w:rsidRPr="0068011D">
        <w:rPr>
          <w:rFonts w:ascii="Arial" w:eastAsia="MEPS Bookman WTS" w:hAnsi="Arial" w:cs="MEPS Bookman WTS"/>
        </w:rPr>
        <w:t xml:space="preserve">Imbagħad </w:t>
      </w:r>
      <w:r w:rsidRPr="0068011D">
        <w:rPr>
          <w:rFonts w:ascii="Arial" w:eastAsia="MEPS Bookman WTS" w:hAnsi="Arial" w:cs="MEPS Bookman WTS"/>
        </w:rPr>
        <w:t>hu jgħid, ‘Fejn huma allathom,</w:t>
      </w:r>
    </w:p>
    <w:p w14:paraId="116FF97E" w14:textId="77777777" w:rsidR="00C745E1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Il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blata li fittxew il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kenn</w:t>
      </w:r>
      <w:r w:rsidR="00AE4DEE" w:rsidRPr="0068011D">
        <w:rPr>
          <w:rFonts w:ascii="Arial" w:eastAsia="MEPS Bookman WTS" w:hAnsi="Arial" w:cs="MEPS Bookman WTS"/>
        </w:rPr>
        <w:t xml:space="preserve"> </w:t>
      </w:r>
      <w:r w:rsidRPr="0068011D">
        <w:rPr>
          <w:rFonts w:ascii="Arial" w:eastAsia="MEPS Bookman WTS" w:hAnsi="Arial" w:cs="MEPS Bookman WTS"/>
        </w:rPr>
        <w:t>fiha,</w:t>
      </w:r>
    </w:p>
    <w:p w14:paraId="0FC31079" w14:textId="77777777" w:rsidR="00E12772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Arial"/>
          <w:b/>
        </w:rPr>
        <w:t>32:38</w:t>
      </w:r>
      <w:r w:rsidR="00672506" w:rsidRPr="0068011D">
        <w:rPr>
          <w:rFonts w:ascii="Arial" w:eastAsia="MEPS Bookman WTS" w:hAnsi="Arial" w:cs="Arial"/>
          <w:b/>
        </w:rPr>
        <w:t xml:space="preserve"> </w:t>
      </w:r>
      <w:r w:rsidRPr="0068011D">
        <w:rPr>
          <w:rFonts w:ascii="Arial" w:eastAsia="MEPS Bookman WTS" w:hAnsi="Arial" w:cs="MEPS Bookman WTS"/>
        </w:rPr>
        <w:t>Li kienu jieklu x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xaħam tas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sagrifiċċji</w:t>
      </w:r>
      <w:r w:rsidR="00784146" w:rsidRPr="0068011D">
        <w:rPr>
          <w:rFonts w:ascii="MEPS Bookman WTS" w:eastAsia="MEPS Bookman WTS" w:hAnsi="MEPS Bookman WTS" w:cs="MEPS Bookman WTS"/>
        </w:rPr>
        <w:t></w:t>
      </w:r>
      <w:r w:rsidRPr="0068011D">
        <w:rPr>
          <w:rFonts w:ascii="Arial" w:eastAsia="MEPS Bookman WTS" w:hAnsi="Arial" w:cs="MEPS Bookman WTS"/>
        </w:rPr>
        <w:t xml:space="preserve"> tagħhom,</w:t>
      </w:r>
    </w:p>
    <w:p w14:paraId="495BA030" w14:textId="77777777" w:rsidR="00E12772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Jixorbu l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 xml:space="preserve">inbid </w:t>
      </w:r>
      <w:r w:rsidR="008B566A" w:rsidRPr="0068011D">
        <w:rPr>
          <w:rFonts w:ascii="Arial" w:eastAsia="MEPS Bookman WTS" w:hAnsi="Arial" w:cs="MEPS Bookman WTS"/>
        </w:rPr>
        <w:t>tal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offerti tax</w:t>
      </w:r>
      <w:r w:rsidR="00672506" w:rsidRPr="0068011D">
        <w:rPr>
          <w:rFonts w:ascii="Arial" w:eastAsia="MEPS Bookman WTS" w:hAnsi="Arial" w:cs="MEPS Bookman WTS"/>
        </w:rPr>
        <w:t>-</w:t>
      </w:r>
      <w:r w:rsidRPr="0068011D">
        <w:rPr>
          <w:rFonts w:ascii="Arial" w:eastAsia="MEPS Bookman WTS" w:hAnsi="Arial" w:cs="MEPS Bookman WTS"/>
        </w:rPr>
        <w:t>xorb tagħhom?</w:t>
      </w:r>
    </w:p>
    <w:p w14:paraId="5B1D2E0C" w14:textId="77777777" w:rsidR="00E12772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>Ħa jqumu jgħinukom.</w:t>
      </w:r>
    </w:p>
    <w:p w14:paraId="097C6FAF" w14:textId="77777777" w:rsidR="00C745E1" w:rsidRPr="0068011D" w:rsidRDefault="00C745E1" w:rsidP="00C745E1">
      <w:pPr>
        <w:rPr>
          <w:rFonts w:ascii="Arial" w:eastAsia="MEPS Bookman WTS" w:hAnsi="Arial" w:cs="MEPS Bookman WTS"/>
        </w:rPr>
      </w:pPr>
      <w:r w:rsidRPr="0068011D">
        <w:rPr>
          <w:rFonts w:ascii="Arial" w:eastAsia="MEPS Bookman WTS" w:hAnsi="Arial" w:cs="MEPS Bookman WTS"/>
        </w:rPr>
        <w:t xml:space="preserve">Ħa jsiru għalikom post </w:t>
      </w:r>
      <w:r w:rsidR="00E12772" w:rsidRPr="0068011D">
        <w:rPr>
          <w:rFonts w:ascii="Arial" w:eastAsia="MEPS Bookman WTS" w:hAnsi="Arial" w:cs="MEPS Bookman WTS"/>
        </w:rPr>
        <w:t xml:space="preserve">taʼ </w:t>
      </w:r>
      <w:r w:rsidR="006D1238" w:rsidRPr="0068011D">
        <w:rPr>
          <w:rFonts w:ascii="Arial" w:eastAsia="MEPS Bookman WTS" w:hAnsi="Arial" w:cs="MEPS Bookman WTS"/>
        </w:rPr>
        <w:t>kenn</w:t>
      </w:r>
      <w:r w:rsidRPr="0068011D">
        <w:rPr>
          <w:rFonts w:ascii="Arial" w:eastAsia="MEPS Bookman WTS" w:hAnsi="Arial" w:cs="MEPS Bookman WTS"/>
        </w:rPr>
        <w:t>.</w:t>
      </w:r>
    </w:p>
    <w:p w14:paraId="05D54094" w14:textId="77777777" w:rsidR="00AE4DEE" w:rsidRPr="00BB2BD3" w:rsidRDefault="00C745E1" w:rsidP="00C745E1">
      <w:pPr>
        <w:rPr>
          <w:rFonts w:ascii="Arial" w:eastAsia="MEPS Bookman WTS" w:hAnsi="Arial" w:cs="MEPS Bookman WTS"/>
        </w:rPr>
      </w:pPr>
      <w:r w:rsidRPr="00BB2BD3">
        <w:rPr>
          <w:rFonts w:ascii="Arial" w:eastAsia="MEPS Bookman WTS" w:hAnsi="Arial" w:cs="Arial"/>
          <w:b/>
        </w:rPr>
        <w:t>32:39</w:t>
      </w:r>
      <w:r w:rsidR="00672506" w:rsidRPr="00BB2BD3">
        <w:rPr>
          <w:rFonts w:ascii="Arial" w:eastAsia="MEPS Bookman WTS" w:hAnsi="Arial" w:cs="Arial"/>
          <w:b/>
        </w:rPr>
        <w:t xml:space="preserve"> </w:t>
      </w:r>
      <w:r w:rsidRPr="00BB2BD3">
        <w:rPr>
          <w:rFonts w:ascii="Arial" w:eastAsia="MEPS Bookman WTS" w:hAnsi="Arial" w:cs="MEPS Bookman WTS"/>
        </w:rPr>
        <w:t xml:space="preserve">Araw issa li jien—jien </w:t>
      </w:r>
      <w:r w:rsidR="00AE4DEE" w:rsidRPr="00BB2BD3">
        <w:rPr>
          <w:rFonts w:ascii="Arial" w:eastAsia="MEPS Bookman WTS" w:hAnsi="Arial" w:cs="MEPS Bookman WTS"/>
        </w:rPr>
        <w:t>Alla,</w:t>
      </w:r>
    </w:p>
    <w:p w14:paraId="611B237D" w14:textId="77777777" w:rsidR="00AE4DEE" w:rsidRPr="00BB2BD3" w:rsidRDefault="00C745E1" w:rsidP="00C745E1">
      <w:pPr>
        <w:rPr>
          <w:rFonts w:ascii="Arial" w:eastAsia="MEPS Bookman WTS" w:hAnsi="Arial" w:cs="MEPS Bookman WTS"/>
        </w:rPr>
      </w:pPr>
      <w:commentRangeStart w:id="11"/>
      <w:r w:rsidRPr="00BB2BD3">
        <w:rPr>
          <w:rFonts w:ascii="Arial" w:eastAsia="MEPS Bookman WTS" w:hAnsi="Arial" w:cs="MEPS Bookman WTS"/>
        </w:rPr>
        <w:t xml:space="preserve">U m’hemmx allat </w:t>
      </w:r>
      <w:r w:rsidR="00AE4DEE" w:rsidRPr="00BB2BD3">
        <w:rPr>
          <w:rFonts w:ascii="Arial" w:eastAsia="MEPS Bookman WTS" w:hAnsi="Arial" w:cs="MEPS Bookman WTS"/>
        </w:rPr>
        <w:t>ħliefi</w:t>
      </w:r>
      <w:commentRangeEnd w:id="11"/>
      <w:r w:rsidR="00E40E14" w:rsidRPr="00BB2BD3">
        <w:rPr>
          <w:rStyle w:val="CommentReference"/>
        </w:rPr>
        <w:commentReference w:id="11"/>
      </w:r>
      <w:r w:rsidRPr="00BB2BD3">
        <w:rPr>
          <w:rFonts w:ascii="Arial" w:eastAsia="MEPS Bookman WTS" w:hAnsi="Arial" w:cs="MEPS Bookman WTS"/>
        </w:rPr>
        <w:t>.</w:t>
      </w:r>
    </w:p>
    <w:p w14:paraId="692D5550" w14:textId="77777777" w:rsidR="00AE4DEE" w:rsidRPr="00BB2BD3" w:rsidRDefault="00C745E1" w:rsidP="00C745E1">
      <w:pPr>
        <w:rPr>
          <w:rFonts w:ascii="Arial" w:eastAsia="MEPS Bookman WTS" w:hAnsi="Arial" w:cs="MEPS Bookman WTS"/>
        </w:rPr>
      </w:pPr>
      <w:r w:rsidRPr="00BB2BD3">
        <w:rPr>
          <w:rFonts w:ascii="Arial" w:eastAsia="MEPS Bookman WTS" w:hAnsi="Arial" w:cs="MEPS Bookman WTS"/>
        </w:rPr>
        <w:t>Jien nagħti l</w:t>
      </w:r>
      <w:r w:rsidR="00672506" w:rsidRPr="00BB2BD3">
        <w:rPr>
          <w:rFonts w:ascii="Arial" w:eastAsia="MEPS Bookman WTS" w:hAnsi="Arial" w:cs="MEPS Bookman WTS"/>
        </w:rPr>
        <w:t>-</w:t>
      </w:r>
      <w:r w:rsidRPr="00BB2BD3">
        <w:rPr>
          <w:rFonts w:ascii="Arial" w:eastAsia="MEPS Bookman WTS" w:hAnsi="Arial" w:cs="MEPS Bookman WTS"/>
        </w:rPr>
        <w:t>mewt, u jien nagħti l</w:t>
      </w:r>
      <w:r w:rsidR="00672506" w:rsidRPr="00BB2BD3">
        <w:rPr>
          <w:rFonts w:ascii="Arial" w:eastAsia="MEPS Bookman WTS" w:hAnsi="Arial" w:cs="MEPS Bookman WTS"/>
        </w:rPr>
        <w:t>-</w:t>
      </w:r>
      <w:r w:rsidRPr="00BB2BD3">
        <w:rPr>
          <w:rFonts w:ascii="Arial" w:eastAsia="MEPS Bookman WTS" w:hAnsi="Arial" w:cs="MEPS Bookman WTS"/>
        </w:rPr>
        <w:t>ħajja.</w:t>
      </w:r>
    </w:p>
    <w:p w14:paraId="0B2ED547" w14:textId="77777777" w:rsidR="00AE4DEE" w:rsidRPr="00BB2BD3" w:rsidRDefault="00C745E1" w:rsidP="00C745E1">
      <w:pPr>
        <w:rPr>
          <w:rFonts w:ascii="Arial" w:eastAsia="MEPS Bookman WTS" w:hAnsi="Arial" w:cs="MEPS Bookman WTS"/>
        </w:rPr>
      </w:pPr>
      <w:r w:rsidRPr="00BB2BD3">
        <w:rPr>
          <w:rFonts w:ascii="Arial" w:eastAsia="MEPS Bookman WTS" w:hAnsi="Arial" w:cs="MEPS Bookman WTS"/>
        </w:rPr>
        <w:t>Jien n</w:t>
      </w:r>
      <w:r w:rsidR="00AE4DEE" w:rsidRPr="00BB2BD3">
        <w:rPr>
          <w:rFonts w:ascii="Arial" w:eastAsia="MEPS Bookman WTS" w:hAnsi="Arial" w:cs="MEPS Bookman WTS"/>
        </w:rPr>
        <w:t>agħmel ferita</w:t>
      </w:r>
      <w:r w:rsidRPr="00BB2BD3">
        <w:rPr>
          <w:rFonts w:ascii="Arial" w:eastAsia="MEPS Bookman WTS" w:hAnsi="Arial" w:cs="MEPS Bookman WTS"/>
        </w:rPr>
        <w:t>, u jien infejjaq,</w:t>
      </w:r>
    </w:p>
    <w:p w14:paraId="1EB8B7E5" w14:textId="77777777" w:rsidR="00C745E1" w:rsidRPr="00BB2BD3" w:rsidRDefault="00C745E1" w:rsidP="00C745E1">
      <w:pPr>
        <w:rPr>
          <w:rFonts w:ascii="Arial" w:eastAsia="MEPS Bookman WTS" w:hAnsi="Arial" w:cs="MEPS Bookman WTS"/>
        </w:rPr>
      </w:pPr>
      <w:r w:rsidRPr="00BB2BD3">
        <w:rPr>
          <w:rFonts w:ascii="Arial" w:eastAsia="MEPS Bookman WTS" w:hAnsi="Arial" w:cs="MEPS Bookman WTS"/>
        </w:rPr>
        <w:t xml:space="preserve">U ħadd </w:t>
      </w:r>
      <w:r w:rsidR="00AE4DEE" w:rsidRPr="00BB2BD3">
        <w:rPr>
          <w:rFonts w:ascii="Arial" w:eastAsia="MEPS Bookman WTS" w:hAnsi="Arial" w:cs="MEPS Bookman WTS"/>
        </w:rPr>
        <w:t xml:space="preserve">ma jistaʼ </w:t>
      </w:r>
      <w:commentRangeStart w:id="12"/>
      <w:r w:rsidR="00AE4DEE" w:rsidRPr="00BB2BD3">
        <w:rPr>
          <w:rFonts w:ascii="Arial" w:eastAsia="MEPS Bookman WTS" w:hAnsi="Arial" w:cs="MEPS Bookman WTS"/>
        </w:rPr>
        <w:t>jeħles</w:t>
      </w:r>
      <w:commentRangeEnd w:id="12"/>
      <w:r w:rsidR="0055722C" w:rsidRPr="00BB2BD3">
        <w:rPr>
          <w:rStyle w:val="CommentReference"/>
        </w:rPr>
        <w:commentReference w:id="12"/>
      </w:r>
      <w:r w:rsidRPr="00BB2BD3">
        <w:rPr>
          <w:rFonts w:ascii="Arial" w:eastAsia="MEPS Bookman WTS" w:hAnsi="Arial" w:cs="MEPS Bookman WTS"/>
        </w:rPr>
        <w:t xml:space="preserve"> </w:t>
      </w:r>
      <w:r w:rsidR="00FE6D9A">
        <w:rPr>
          <w:rFonts w:ascii="Arial" w:eastAsia="MEPS Bookman WTS" w:hAnsi="Arial" w:cs="MEPS Bookman WTS"/>
        </w:rPr>
        <w:t xml:space="preserve">lil ħaddieħor </w:t>
      </w:r>
      <w:r w:rsidRPr="00BB2BD3">
        <w:rPr>
          <w:rFonts w:ascii="Arial" w:eastAsia="MEPS Bookman WTS" w:hAnsi="Arial" w:cs="MEPS Bookman WTS"/>
        </w:rPr>
        <w:t>minn idi.</w:t>
      </w:r>
    </w:p>
    <w:p w14:paraId="2F73A163" w14:textId="77777777" w:rsidR="00AE4DEE" w:rsidRPr="0048439B" w:rsidRDefault="00C745E1" w:rsidP="00C745E1">
      <w:pPr>
        <w:rPr>
          <w:rFonts w:ascii="Arial" w:eastAsia="MEPS Bookman WTS" w:hAnsi="Arial" w:cs="MEPS Bookman WTS"/>
        </w:rPr>
      </w:pPr>
      <w:r w:rsidRPr="0048439B">
        <w:rPr>
          <w:rFonts w:ascii="Arial" w:eastAsia="MEPS Bookman WTS" w:hAnsi="Arial" w:cs="Arial"/>
          <w:b/>
        </w:rPr>
        <w:t>32:40</w:t>
      </w:r>
      <w:r w:rsidR="00672506" w:rsidRPr="0048439B">
        <w:rPr>
          <w:rFonts w:ascii="Arial" w:eastAsia="MEPS Bookman WTS" w:hAnsi="Arial" w:cs="Arial"/>
          <w:b/>
        </w:rPr>
        <w:t xml:space="preserve"> </w:t>
      </w:r>
      <w:r w:rsidRPr="0048439B">
        <w:rPr>
          <w:rFonts w:ascii="Arial" w:eastAsia="MEPS Bookman WTS" w:hAnsi="Arial" w:cs="MEPS Bookman WTS"/>
        </w:rPr>
        <w:t>Għax nerfaʼ idi lejn is</w:t>
      </w:r>
      <w:r w:rsidR="00672506" w:rsidRPr="0048439B">
        <w:rPr>
          <w:rFonts w:ascii="Arial" w:eastAsia="MEPS Bookman WTS" w:hAnsi="Arial" w:cs="MEPS Bookman WTS"/>
        </w:rPr>
        <w:t>-</w:t>
      </w:r>
      <w:r w:rsidRPr="0048439B">
        <w:rPr>
          <w:rFonts w:ascii="Arial" w:eastAsia="MEPS Bookman WTS" w:hAnsi="Arial" w:cs="MEPS Bookman WTS"/>
        </w:rPr>
        <w:t>sema,</w:t>
      </w:r>
    </w:p>
    <w:p w14:paraId="02031A9A" w14:textId="77777777" w:rsidR="00C745E1" w:rsidRPr="0048439B" w:rsidRDefault="00C745E1" w:rsidP="00C745E1">
      <w:pPr>
        <w:rPr>
          <w:rFonts w:ascii="MEPS Bookman WTS" w:eastAsia="MEPS Bookman WTS" w:hAnsi="MEPS Bookman WTS" w:cs="MEPS Bookman WTS"/>
        </w:rPr>
      </w:pPr>
      <w:r w:rsidRPr="0048439B">
        <w:rPr>
          <w:rFonts w:ascii="Arial" w:eastAsia="MEPS Bookman WTS" w:hAnsi="Arial" w:cs="MEPS Bookman WTS"/>
        </w:rPr>
        <w:t>U n</w:t>
      </w:r>
      <w:r w:rsidR="00AE4DEE" w:rsidRPr="0048439B">
        <w:rPr>
          <w:rFonts w:ascii="Arial" w:eastAsia="MEPS Bookman WTS" w:hAnsi="Arial" w:cs="MEPS Bookman WTS"/>
        </w:rPr>
        <w:t>a</w:t>
      </w:r>
      <w:r w:rsidRPr="0048439B">
        <w:rPr>
          <w:rFonts w:ascii="Arial" w:eastAsia="MEPS Bookman WTS" w:hAnsi="Arial" w:cs="MEPS Bookman WTS"/>
        </w:rPr>
        <w:t>ħ</w:t>
      </w:r>
      <w:r w:rsidR="00AE4DEE" w:rsidRPr="0048439B">
        <w:rPr>
          <w:rFonts w:ascii="Arial" w:eastAsia="MEPS Bookman WTS" w:hAnsi="Arial" w:cs="MEPS Bookman WTS"/>
        </w:rPr>
        <w:t>lef</w:t>
      </w:r>
      <w:r w:rsidRPr="0048439B">
        <w:rPr>
          <w:rFonts w:ascii="Arial" w:eastAsia="MEPS Bookman WTS" w:hAnsi="Arial" w:cs="MEPS Bookman WTS"/>
        </w:rPr>
        <w:t>: “Daqskemm jien ħaj għal dejjem,”</w:t>
      </w:r>
    </w:p>
    <w:p w14:paraId="4C202BEF" w14:textId="00F8E478" w:rsidR="00B925D3" w:rsidRPr="0048439B" w:rsidRDefault="00C745E1" w:rsidP="00C745E1">
      <w:pPr>
        <w:rPr>
          <w:rFonts w:ascii="Arial" w:eastAsia="MEPS Bookman WTS" w:hAnsi="Arial" w:cs="MEPS Bookman WTS"/>
        </w:rPr>
      </w:pPr>
      <w:r w:rsidRPr="0048439B">
        <w:rPr>
          <w:rFonts w:ascii="Arial" w:eastAsia="MEPS Bookman WTS" w:hAnsi="Arial" w:cs="Arial"/>
          <w:b/>
        </w:rPr>
        <w:t>32:41</w:t>
      </w:r>
      <w:r w:rsidR="00672506" w:rsidRPr="0048439B">
        <w:rPr>
          <w:rFonts w:ascii="Arial" w:eastAsia="MEPS Bookman WTS" w:hAnsi="Arial" w:cs="Arial"/>
          <w:b/>
        </w:rPr>
        <w:t xml:space="preserve"> </w:t>
      </w:r>
      <w:r w:rsidRPr="0048439B">
        <w:rPr>
          <w:rFonts w:ascii="Arial" w:eastAsia="MEPS Bookman WTS" w:hAnsi="Arial" w:cs="MEPS Bookman WTS"/>
        </w:rPr>
        <w:t>Jekk insinn i</w:t>
      </w:r>
      <w:r w:rsidR="007265F2">
        <w:rPr>
          <w:rFonts w:ascii="Arial" w:eastAsia="Arial" w:hAnsi="Arial" w:cs="MEPS Bookman WTS"/>
        </w:rPr>
        <w:t>x-xabla</w:t>
      </w:r>
      <w:r w:rsidRPr="0048439B">
        <w:rPr>
          <w:rFonts w:ascii="Arial" w:eastAsia="MEPS Bookman WTS" w:hAnsi="Arial" w:cs="MEPS Bookman WTS"/>
        </w:rPr>
        <w:t xml:space="preserve"> </w:t>
      </w:r>
      <w:r w:rsidR="007265F2">
        <w:rPr>
          <w:rFonts w:ascii="Arial" w:eastAsia="MEPS Bookman WTS" w:hAnsi="Arial" w:cs="MEPS Bookman WTS"/>
        </w:rPr>
        <w:t>t</w:t>
      </w:r>
      <w:r w:rsidRPr="0048439B">
        <w:rPr>
          <w:rFonts w:ascii="Arial" w:eastAsia="MEPS Bookman WTS" w:hAnsi="Arial" w:cs="MEPS Bookman WTS"/>
        </w:rPr>
        <w:t>leqq tiegħi,</w:t>
      </w:r>
    </w:p>
    <w:p w14:paraId="09424D31" w14:textId="77777777" w:rsidR="004731F7" w:rsidRPr="0048439B" w:rsidRDefault="00C745E1" w:rsidP="00C745E1">
      <w:pPr>
        <w:rPr>
          <w:rFonts w:ascii="Arial" w:eastAsia="MEPS Bookman WTS" w:hAnsi="Arial" w:cs="MEPS Bookman WTS"/>
        </w:rPr>
      </w:pPr>
      <w:r w:rsidRPr="0048439B">
        <w:rPr>
          <w:rFonts w:ascii="Arial" w:eastAsia="MEPS Bookman WTS" w:hAnsi="Arial" w:cs="MEPS Bookman WTS"/>
        </w:rPr>
        <w:t>U n</w:t>
      </w:r>
      <w:r w:rsidR="004731F7" w:rsidRPr="0048439B">
        <w:rPr>
          <w:rFonts w:ascii="Arial" w:eastAsia="MEPS Bookman WTS" w:hAnsi="Arial" w:cs="MEPS Bookman WTS"/>
        </w:rPr>
        <w:t xml:space="preserve">lesti </w:t>
      </w:r>
      <w:r w:rsidRPr="0048439B">
        <w:rPr>
          <w:rFonts w:ascii="Arial" w:eastAsia="MEPS Bookman WTS" w:hAnsi="Arial" w:cs="MEPS Bookman WTS"/>
        </w:rPr>
        <w:t xml:space="preserve">idi </w:t>
      </w:r>
      <w:r w:rsidR="004731F7" w:rsidRPr="0048439B">
        <w:rPr>
          <w:rFonts w:ascii="Arial" w:eastAsia="MEPS Bookman WTS" w:hAnsi="Arial" w:cs="MEPS Bookman WTS"/>
        </w:rPr>
        <w:t>għall-ġudizzju</w:t>
      </w:r>
      <w:r w:rsidRPr="0048439B">
        <w:rPr>
          <w:rFonts w:ascii="Arial" w:eastAsia="MEPS Bookman WTS" w:hAnsi="Arial" w:cs="MEPS Bookman WTS"/>
        </w:rPr>
        <w:t>,</w:t>
      </w:r>
    </w:p>
    <w:p w14:paraId="4F98015B" w14:textId="77777777" w:rsidR="004731F7" w:rsidRPr="0048439B" w:rsidRDefault="005B309E" w:rsidP="00C745E1">
      <w:pPr>
        <w:rPr>
          <w:rFonts w:ascii="Arial" w:eastAsia="MEPS Bookman WTS" w:hAnsi="Arial" w:cs="MEPS Bookman WTS"/>
        </w:rPr>
      </w:pPr>
      <w:r w:rsidRPr="0048439B">
        <w:rPr>
          <w:rFonts w:eastAsia="MEPS Bookman WTS"/>
        </w:rPr>
        <w:t>Jien n</w:t>
      </w:r>
      <w:r w:rsidR="004731F7" w:rsidRPr="0048439B">
        <w:rPr>
          <w:rFonts w:ascii="Arial" w:eastAsia="MEPS Bookman WTS" w:hAnsi="Arial" w:cs="MEPS Bookman WTS"/>
        </w:rPr>
        <w:t>agħmel</w:t>
      </w:r>
      <w:r w:rsidR="00C745E1" w:rsidRPr="0048439B">
        <w:rPr>
          <w:rFonts w:ascii="Arial" w:eastAsia="MEPS Bookman WTS" w:hAnsi="Arial" w:cs="MEPS Bookman WTS"/>
        </w:rPr>
        <w:t xml:space="preserve"> vendetta </w:t>
      </w:r>
      <w:r w:rsidR="004731F7" w:rsidRPr="0048439B">
        <w:rPr>
          <w:rFonts w:ascii="Arial" w:eastAsia="MEPS Bookman WTS" w:hAnsi="Arial" w:cs="MEPS Bookman WTS"/>
        </w:rPr>
        <w:t>m</w:t>
      </w:r>
      <w:r w:rsidR="00C745E1" w:rsidRPr="0048439B">
        <w:rPr>
          <w:rFonts w:ascii="Arial" w:eastAsia="MEPS Bookman WTS" w:hAnsi="Arial" w:cs="MEPS Bookman WTS"/>
        </w:rPr>
        <w:t>ill</w:t>
      </w:r>
      <w:r w:rsidR="00672506" w:rsidRPr="0048439B">
        <w:rPr>
          <w:rFonts w:ascii="Arial" w:eastAsia="MEPS Bookman WTS" w:hAnsi="Arial" w:cs="MEPS Bookman WTS"/>
        </w:rPr>
        <w:t>-</w:t>
      </w:r>
      <w:r w:rsidR="00C745E1" w:rsidRPr="0048439B">
        <w:rPr>
          <w:rFonts w:ascii="Arial" w:eastAsia="MEPS Bookman WTS" w:hAnsi="Arial" w:cs="MEPS Bookman WTS"/>
        </w:rPr>
        <w:t>avversarji tiegħi</w:t>
      </w:r>
    </w:p>
    <w:p w14:paraId="1578CE83" w14:textId="77777777" w:rsidR="00C745E1" w:rsidRPr="0048439B" w:rsidRDefault="00C745E1" w:rsidP="00C745E1">
      <w:pPr>
        <w:rPr>
          <w:rFonts w:ascii="Arial" w:eastAsia="MEPS Bookman WTS" w:hAnsi="Arial" w:cs="MEPS Bookman WTS"/>
        </w:rPr>
      </w:pPr>
      <w:r w:rsidRPr="0048439B">
        <w:rPr>
          <w:rFonts w:ascii="Arial" w:eastAsia="MEPS Bookman WTS" w:hAnsi="Arial" w:cs="MEPS Bookman WTS"/>
        </w:rPr>
        <w:t>U npattiha lil dawk li jobogħduni.</w:t>
      </w:r>
    </w:p>
    <w:p w14:paraId="569731E2" w14:textId="77777777" w:rsidR="00097580" w:rsidRPr="0048439B" w:rsidRDefault="00C745E1" w:rsidP="00C745E1">
      <w:pPr>
        <w:rPr>
          <w:rFonts w:ascii="Arial" w:eastAsia="MEPS Bookman WTS" w:hAnsi="Arial" w:cs="MEPS Bookman WTS"/>
        </w:rPr>
      </w:pPr>
      <w:r w:rsidRPr="0048439B">
        <w:rPr>
          <w:rFonts w:ascii="Arial" w:eastAsia="MEPS Bookman WTS" w:hAnsi="Arial" w:cs="Arial"/>
          <w:b/>
        </w:rPr>
        <w:t>32:42</w:t>
      </w:r>
      <w:r w:rsidR="00672506" w:rsidRPr="0048439B">
        <w:rPr>
          <w:rFonts w:ascii="Arial" w:eastAsia="MEPS Bookman WTS" w:hAnsi="Arial" w:cs="Arial"/>
          <w:b/>
        </w:rPr>
        <w:t xml:space="preserve"> </w:t>
      </w:r>
      <w:r w:rsidRPr="0048439B">
        <w:rPr>
          <w:rFonts w:ascii="Arial" w:eastAsia="MEPS Bookman WTS" w:hAnsi="Arial" w:cs="MEPS Bookman WTS"/>
        </w:rPr>
        <w:t>In</w:t>
      </w:r>
      <w:r w:rsidR="008979CB" w:rsidRPr="0048439B">
        <w:rPr>
          <w:rFonts w:ascii="Arial" w:eastAsia="MEPS Bookman WTS" w:hAnsi="Arial" w:cs="MEPS Bookman WTS"/>
        </w:rPr>
        <w:t xml:space="preserve">ġiegħel il-vleġeġ tiegħi jiskru </w:t>
      </w:r>
      <w:r w:rsidRPr="0048439B">
        <w:rPr>
          <w:rFonts w:ascii="Arial" w:eastAsia="MEPS Bookman WTS" w:hAnsi="Arial" w:cs="MEPS Bookman WTS"/>
        </w:rPr>
        <w:t>bid</w:t>
      </w:r>
      <w:r w:rsidR="00672506" w:rsidRPr="0048439B">
        <w:rPr>
          <w:rFonts w:ascii="Arial" w:eastAsia="MEPS Bookman WTS" w:hAnsi="Arial" w:cs="MEPS Bookman WTS"/>
        </w:rPr>
        <w:t>-</w:t>
      </w:r>
      <w:r w:rsidRPr="0048439B">
        <w:rPr>
          <w:rFonts w:ascii="Arial" w:eastAsia="MEPS Bookman WTS" w:hAnsi="Arial" w:cs="MEPS Bookman WTS"/>
        </w:rPr>
        <w:t>demm,</w:t>
      </w:r>
    </w:p>
    <w:p w14:paraId="01619115" w14:textId="3276391B" w:rsidR="00097580" w:rsidRPr="0048439B" w:rsidRDefault="00097580" w:rsidP="00C745E1">
      <w:pPr>
        <w:rPr>
          <w:rFonts w:ascii="Arial" w:eastAsia="MEPS Bookman WTS" w:hAnsi="Arial" w:cs="MEPS Bookman WTS"/>
        </w:rPr>
      </w:pPr>
      <w:r w:rsidRPr="0048439B">
        <w:rPr>
          <w:rFonts w:eastAsia="MEPS Bookman WTS"/>
        </w:rPr>
        <w:t>U</w:t>
      </w:r>
      <w:r w:rsidR="00C745E1" w:rsidRPr="0048439B">
        <w:rPr>
          <w:rFonts w:ascii="Arial" w:eastAsia="MEPS Bookman WTS" w:hAnsi="Arial" w:cs="MEPS Bookman WTS"/>
        </w:rPr>
        <w:t xml:space="preserve"> </w:t>
      </w:r>
      <w:r w:rsidR="007265F2">
        <w:rPr>
          <w:rFonts w:ascii="Arial" w:eastAsia="Arial" w:hAnsi="Arial" w:cs="MEPS Bookman WTS"/>
        </w:rPr>
        <w:t xml:space="preserve">x-xabla </w:t>
      </w:r>
      <w:r w:rsidRPr="0048439B">
        <w:rPr>
          <w:rFonts w:ascii="Arial" w:eastAsia="MEPS Bookman WTS" w:hAnsi="Arial" w:cs="MEPS Bookman WTS"/>
        </w:rPr>
        <w:t>t</w:t>
      </w:r>
      <w:r w:rsidR="00C745E1" w:rsidRPr="0048439B">
        <w:rPr>
          <w:rFonts w:ascii="Arial" w:eastAsia="MEPS Bookman WTS" w:hAnsi="Arial" w:cs="MEPS Bookman WTS"/>
        </w:rPr>
        <w:t>i</w:t>
      </w:r>
      <w:r w:rsidRPr="0048439B">
        <w:rPr>
          <w:rFonts w:ascii="Arial" w:eastAsia="MEPS Bookman WTS" w:hAnsi="Arial" w:cs="MEPS Bookman WTS"/>
        </w:rPr>
        <w:t>egħi</w:t>
      </w:r>
      <w:r w:rsidR="00C745E1" w:rsidRPr="0048439B">
        <w:rPr>
          <w:rFonts w:ascii="Arial" w:eastAsia="MEPS Bookman WTS" w:hAnsi="Arial" w:cs="MEPS Bookman WTS"/>
        </w:rPr>
        <w:t xml:space="preserve"> </w:t>
      </w:r>
      <w:r w:rsidR="007265F2">
        <w:rPr>
          <w:rFonts w:ascii="Arial" w:eastAsia="MEPS Bookman WTS" w:hAnsi="Arial" w:cs="MEPS Bookman WTS"/>
        </w:rPr>
        <w:t>t</w:t>
      </w:r>
      <w:r w:rsidR="00C745E1" w:rsidRPr="0048439B">
        <w:rPr>
          <w:rFonts w:ascii="Arial" w:eastAsia="MEPS Bookman WTS" w:hAnsi="Arial" w:cs="MEPS Bookman WTS"/>
        </w:rPr>
        <w:t>iekol il</w:t>
      </w:r>
      <w:r w:rsidR="00672506" w:rsidRPr="0048439B">
        <w:rPr>
          <w:rFonts w:ascii="Arial" w:eastAsia="MEPS Bookman WTS" w:hAnsi="Arial" w:cs="MEPS Bookman WTS"/>
        </w:rPr>
        <w:t>-</w:t>
      </w:r>
      <w:r w:rsidR="00C745E1" w:rsidRPr="0048439B">
        <w:rPr>
          <w:rFonts w:ascii="Arial" w:eastAsia="MEPS Bookman WTS" w:hAnsi="Arial" w:cs="MEPS Bookman WTS"/>
        </w:rPr>
        <w:t>laħam,</w:t>
      </w:r>
    </w:p>
    <w:p w14:paraId="17078E46" w14:textId="77777777" w:rsidR="00097580" w:rsidRPr="0048439B" w:rsidRDefault="00C745E1" w:rsidP="00C745E1">
      <w:pPr>
        <w:rPr>
          <w:rFonts w:ascii="Arial" w:eastAsia="MEPS Bookman WTS" w:hAnsi="Arial" w:cs="MEPS Bookman WTS"/>
        </w:rPr>
      </w:pPr>
      <w:r w:rsidRPr="0048439B">
        <w:rPr>
          <w:rFonts w:ascii="Arial" w:eastAsia="MEPS Bookman WTS" w:hAnsi="Arial" w:cs="MEPS Bookman WTS"/>
        </w:rPr>
        <w:t>Bid</w:t>
      </w:r>
      <w:r w:rsidR="00672506" w:rsidRPr="0048439B">
        <w:rPr>
          <w:rFonts w:ascii="Arial" w:eastAsia="MEPS Bookman WTS" w:hAnsi="Arial" w:cs="MEPS Bookman WTS"/>
        </w:rPr>
        <w:t>-</w:t>
      </w:r>
      <w:r w:rsidRPr="0048439B">
        <w:rPr>
          <w:rFonts w:ascii="Arial" w:eastAsia="MEPS Bookman WTS" w:hAnsi="Arial" w:cs="MEPS Bookman WTS"/>
        </w:rPr>
        <w:t>demm tal</w:t>
      </w:r>
      <w:r w:rsidR="00672506" w:rsidRPr="0048439B">
        <w:rPr>
          <w:rFonts w:ascii="Arial" w:eastAsia="MEPS Bookman WTS" w:hAnsi="Arial" w:cs="MEPS Bookman WTS"/>
        </w:rPr>
        <w:t>-</w:t>
      </w:r>
      <w:r w:rsidRPr="0048439B">
        <w:rPr>
          <w:rFonts w:ascii="Arial" w:eastAsia="MEPS Bookman WTS" w:hAnsi="Arial" w:cs="MEPS Bookman WTS"/>
        </w:rPr>
        <w:t xml:space="preserve">maqtulin u </w:t>
      </w:r>
      <w:r w:rsidR="008B566A" w:rsidRPr="0048439B">
        <w:rPr>
          <w:rFonts w:ascii="Arial" w:eastAsia="MEPS Bookman WTS" w:hAnsi="Arial" w:cs="MEPS Bookman WTS"/>
        </w:rPr>
        <w:t>tal</w:t>
      </w:r>
      <w:r w:rsidR="00672506" w:rsidRPr="0048439B">
        <w:rPr>
          <w:rFonts w:ascii="Arial" w:eastAsia="MEPS Bookman WTS" w:hAnsi="Arial" w:cs="MEPS Bookman WTS"/>
        </w:rPr>
        <w:t>-</w:t>
      </w:r>
      <w:r w:rsidRPr="0048439B">
        <w:rPr>
          <w:rFonts w:ascii="Arial" w:eastAsia="MEPS Bookman WTS" w:hAnsi="Arial" w:cs="MEPS Bookman WTS"/>
        </w:rPr>
        <w:t>ilsiera,</w:t>
      </w:r>
    </w:p>
    <w:p w14:paraId="17E9DD63" w14:textId="77777777" w:rsidR="00C745E1" w:rsidRPr="0048439B" w:rsidRDefault="00C745E1" w:rsidP="00C745E1">
      <w:pPr>
        <w:rPr>
          <w:rFonts w:ascii="Arial" w:eastAsia="MEPS Bookman WTS" w:hAnsi="Arial" w:cs="MEPS Bookman WTS"/>
        </w:rPr>
      </w:pPr>
      <w:r w:rsidRPr="0048439B">
        <w:rPr>
          <w:rFonts w:ascii="Arial" w:eastAsia="MEPS Bookman WTS" w:hAnsi="Arial" w:cs="MEPS Bookman WTS"/>
        </w:rPr>
        <w:t>Bl</w:t>
      </w:r>
      <w:r w:rsidR="00672506" w:rsidRPr="0048439B">
        <w:rPr>
          <w:rFonts w:ascii="Arial" w:eastAsia="MEPS Bookman WTS" w:hAnsi="Arial" w:cs="MEPS Bookman WTS"/>
        </w:rPr>
        <w:t>-</w:t>
      </w:r>
      <w:r w:rsidRPr="0048439B">
        <w:rPr>
          <w:rFonts w:ascii="Arial" w:eastAsia="MEPS Bookman WTS" w:hAnsi="Arial" w:cs="MEPS Bookman WTS"/>
        </w:rPr>
        <w:t>irjus tal</w:t>
      </w:r>
      <w:r w:rsidR="00672506" w:rsidRPr="0048439B">
        <w:rPr>
          <w:rFonts w:ascii="Arial" w:eastAsia="MEPS Bookman WTS" w:hAnsi="Arial" w:cs="MEPS Bookman WTS"/>
        </w:rPr>
        <w:t>-</w:t>
      </w:r>
      <w:r w:rsidRPr="0048439B">
        <w:rPr>
          <w:rFonts w:ascii="Arial" w:eastAsia="MEPS Bookman WTS" w:hAnsi="Arial" w:cs="MEPS Bookman WTS"/>
        </w:rPr>
        <w:t xml:space="preserve">mexxejja </w:t>
      </w:r>
      <w:r w:rsidR="008B566A" w:rsidRPr="0048439B">
        <w:rPr>
          <w:rFonts w:ascii="Arial" w:eastAsia="MEPS Bookman WTS" w:hAnsi="Arial" w:cs="MEPS Bookman WTS"/>
        </w:rPr>
        <w:t>tal</w:t>
      </w:r>
      <w:r w:rsidR="00672506" w:rsidRPr="0048439B">
        <w:rPr>
          <w:rFonts w:ascii="Arial" w:eastAsia="MEPS Bookman WTS" w:hAnsi="Arial" w:cs="MEPS Bookman WTS"/>
        </w:rPr>
        <w:t>-</w:t>
      </w:r>
      <w:r w:rsidRPr="0048439B">
        <w:rPr>
          <w:rFonts w:ascii="Arial" w:eastAsia="MEPS Bookman WTS" w:hAnsi="Arial" w:cs="MEPS Bookman WTS"/>
        </w:rPr>
        <w:t>għadu.’</w:t>
      </w:r>
    </w:p>
    <w:p w14:paraId="01DEE8A9" w14:textId="0638D5E9" w:rsidR="00097580" w:rsidRPr="0007507F" w:rsidRDefault="00C745E1" w:rsidP="00C745E1">
      <w:pPr>
        <w:rPr>
          <w:rFonts w:ascii="Arial" w:eastAsia="MEPS Bookman WTS" w:hAnsi="Arial" w:cs="MEPS Bookman WTS"/>
        </w:rPr>
      </w:pPr>
      <w:r w:rsidRPr="0007507F">
        <w:rPr>
          <w:rFonts w:ascii="Arial" w:eastAsia="MEPS Bookman WTS" w:hAnsi="Arial" w:cs="Arial"/>
          <w:b/>
        </w:rPr>
        <w:t>32:43</w:t>
      </w:r>
      <w:r w:rsidR="00672506" w:rsidRPr="0007507F">
        <w:rPr>
          <w:rFonts w:ascii="Arial" w:eastAsia="MEPS Bookman WTS" w:hAnsi="Arial" w:cs="Arial"/>
          <w:b/>
        </w:rPr>
        <w:t xml:space="preserve"> </w:t>
      </w:r>
      <w:r w:rsidR="00D427DA" w:rsidRPr="0007507F">
        <w:rPr>
          <w:rFonts w:ascii="Arial" w:eastAsia="MEPS Bookman WTS" w:hAnsi="Arial" w:cs="MEPS Bookman WTS"/>
        </w:rPr>
        <w:t xml:space="preserve">Ġnus </w:t>
      </w:r>
      <w:r w:rsidR="00D427DA" w:rsidRPr="00945563">
        <w:rPr>
          <w:rFonts w:ascii="Arial" w:eastAsia="MEPS Bookman WTS" w:hAnsi="Arial" w:cs="MEPS Bookman WTS"/>
        </w:rPr>
        <w:t>i</w:t>
      </w:r>
      <w:r w:rsidRPr="0007507F">
        <w:rPr>
          <w:rFonts w:ascii="Arial" w:eastAsia="MEPS Bookman WTS" w:hAnsi="Arial" w:cs="MEPS Bookman WTS"/>
        </w:rPr>
        <w:t>firħu mal</w:t>
      </w:r>
      <w:r w:rsidR="00672506" w:rsidRPr="0007507F">
        <w:rPr>
          <w:rFonts w:ascii="Arial" w:eastAsia="MEPS Bookman WTS" w:hAnsi="Arial" w:cs="MEPS Bookman WTS"/>
        </w:rPr>
        <w:t>-</w:t>
      </w:r>
      <w:r w:rsidRPr="0007507F">
        <w:rPr>
          <w:rFonts w:ascii="Arial" w:eastAsia="MEPS Bookman WTS" w:hAnsi="Arial" w:cs="MEPS Bookman WTS"/>
        </w:rPr>
        <w:t>poplu tiegħu,</w:t>
      </w:r>
    </w:p>
    <w:p w14:paraId="5F905460" w14:textId="77777777" w:rsidR="00097580" w:rsidRPr="0007507F" w:rsidRDefault="00C745E1" w:rsidP="00C745E1">
      <w:pPr>
        <w:rPr>
          <w:rFonts w:ascii="Arial" w:eastAsia="MEPS Bookman WTS" w:hAnsi="Arial" w:cs="MEPS Bookman WTS"/>
        </w:rPr>
      </w:pPr>
      <w:r w:rsidRPr="0007507F">
        <w:rPr>
          <w:rFonts w:ascii="Arial" w:eastAsia="MEPS Bookman WTS" w:hAnsi="Arial" w:cs="MEPS Bookman WTS"/>
        </w:rPr>
        <w:t>Għax hu se jitħallas għad</w:t>
      </w:r>
      <w:r w:rsidR="00672506" w:rsidRPr="0007507F">
        <w:rPr>
          <w:rFonts w:ascii="Arial" w:eastAsia="MEPS Bookman WTS" w:hAnsi="Arial" w:cs="MEPS Bookman WTS"/>
        </w:rPr>
        <w:t>-</w:t>
      </w:r>
      <w:r w:rsidRPr="0007507F">
        <w:rPr>
          <w:rFonts w:ascii="Arial" w:eastAsia="MEPS Bookman WTS" w:hAnsi="Arial" w:cs="MEPS Bookman WTS"/>
        </w:rPr>
        <w:t>demm tal</w:t>
      </w:r>
      <w:r w:rsidR="00672506" w:rsidRPr="0007507F">
        <w:rPr>
          <w:rFonts w:ascii="Arial" w:eastAsia="MEPS Bookman WTS" w:hAnsi="Arial" w:cs="MEPS Bookman WTS"/>
        </w:rPr>
        <w:t>-</w:t>
      </w:r>
      <w:r w:rsidRPr="0007507F">
        <w:rPr>
          <w:rFonts w:ascii="Arial" w:eastAsia="MEPS Bookman WTS" w:hAnsi="Arial" w:cs="MEPS Bookman WTS"/>
        </w:rPr>
        <w:t>qaddejja tiegħu,</w:t>
      </w:r>
    </w:p>
    <w:p w14:paraId="3F01D92E" w14:textId="77777777" w:rsidR="00097580" w:rsidRPr="0007507F" w:rsidRDefault="00C745E1" w:rsidP="00C745E1">
      <w:pPr>
        <w:rPr>
          <w:rFonts w:ascii="Arial" w:eastAsia="MEPS Bookman WTS" w:hAnsi="Arial" w:cs="MEPS Bookman WTS"/>
        </w:rPr>
      </w:pPr>
      <w:r w:rsidRPr="0007507F">
        <w:rPr>
          <w:rFonts w:ascii="Arial" w:eastAsia="MEPS Bookman WTS" w:hAnsi="Arial" w:cs="MEPS Bookman WTS"/>
        </w:rPr>
        <w:t>U j</w:t>
      </w:r>
      <w:r w:rsidR="00097580" w:rsidRPr="0007507F">
        <w:rPr>
          <w:rFonts w:ascii="Arial" w:eastAsia="MEPS Bookman WTS" w:hAnsi="Arial" w:cs="MEPS Bookman WTS"/>
        </w:rPr>
        <w:t xml:space="preserve">agħmel </w:t>
      </w:r>
      <w:r w:rsidRPr="0007507F">
        <w:rPr>
          <w:rFonts w:ascii="Arial" w:eastAsia="MEPS Bookman WTS" w:hAnsi="Arial" w:cs="MEPS Bookman WTS"/>
        </w:rPr>
        <w:t xml:space="preserve">vendetta </w:t>
      </w:r>
      <w:r w:rsidR="00097580" w:rsidRPr="0007507F">
        <w:rPr>
          <w:rFonts w:ascii="Arial" w:eastAsia="MEPS Bookman WTS" w:hAnsi="Arial" w:cs="MEPS Bookman WTS"/>
        </w:rPr>
        <w:t>m</w:t>
      </w:r>
      <w:r w:rsidRPr="0007507F">
        <w:rPr>
          <w:rFonts w:ascii="Arial" w:eastAsia="MEPS Bookman WTS" w:hAnsi="Arial" w:cs="MEPS Bookman WTS"/>
        </w:rPr>
        <w:t>ill</w:t>
      </w:r>
      <w:r w:rsidR="00672506" w:rsidRPr="0007507F">
        <w:rPr>
          <w:rFonts w:ascii="Arial" w:eastAsia="MEPS Bookman WTS" w:hAnsi="Arial" w:cs="MEPS Bookman WTS"/>
        </w:rPr>
        <w:t>-</w:t>
      </w:r>
      <w:r w:rsidRPr="0007507F">
        <w:rPr>
          <w:rFonts w:ascii="Arial" w:eastAsia="MEPS Bookman WTS" w:hAnsi="Arial" w:cs="MEPS Bookman WTS"/>
        </w:rPr>
        <w:t>avversarji tiegħu</w:t>
      </w:r>
    </w:p>
    <w:p w14:paraId="44F59AE5" w14:textId="77777777" w:rsidR="00C745E1" w:rsidRPr="0007507F" w:rsidRDefault="00C745E1" w:rsidP="00C745E1">
      <w:pPr>
        <w:rPr>
          <w:rFonts w:ascii="Arial" w:eastAsia="MEPS Bookman WTS" w:hAnsi="Arial" w:cs="MEPS Bookman WTS"/>
        </w:rPr>
      </w:pPr>
      <w:r w:rsidRPr="0007507F">
        <w:rPr>
          <w:rFonts w:ascii="Arial" w:eastAsia="MEPS Bookman WTS" w:hAnsi="Arial" w:cs="MEPS Bookman WTS"/>
        </w:rPr>
        <w:t>U jagħmel tpattija għall</w:t>
      </w:r>
      <w:r w:rsidR="00672506" w:rsidRPr="0007507F">
        <w:rPr>
          <w:rFonts w:ascii="Arial" w:eastAsia="MEPS Bookman WTS" w:hAnsi="Arial" w:cs="MEPS Bookman WTS"/>
        </w:rPr>
        <w:t>-</w:t>
      </w:r>
      <w:r w:rsidRPr="0007507F">
        <w:rPr>
          <w:rFonts w:ascii="Arial" w:eastAsia="MEPS Bookman WTS" w:hAnsi="Arial" w:cs="MEPS Bookman WTS"/>
        </w:rPr>
        <w:t>art</w:t>
      </w:r>
      <w:r w:rsidR="00AF2DBB" w:rsidRPr="0007507F">
        <w:rPr>
          <w:rFonts w:ascii="MEPS Bookman WTS" w:eastAsia="MEPS Bookman WTS" w:hAnsi="MEPS Bookman WTS" w:cs="MEPS Bookman WTS"/>
        </w:rPr>
        <w:t></w:t>
      </w:r>
      <w:r w:rsidRPr="0007507F">
        <w:rPr>
          <w:rFonts w:ascii="Arial" w:eastAsia="MEPS Bookman WTS" w:hAnsi="Arial" w:cs="MEPS Bookman WTS"/>
        </w:rPr>
        <w:t xml:space="preserve"> tal</w:t>
      </w:r>
      <w:r w:rsidR="00672506" w:rsidRPr="0007507F">
        <w:rPr>
          <w:rFonts w:ascii="Arial" w:eastAsia="MEPS Bookman WTS" w:hAnsi="Arial" w:cs="MEPS Bookman WTS"/>
        </w:rPr>
        <w:t>-</w:t>
      </w:r>
      <w:r w:rsidRPr="0007507F">
        <w:rPr>
          <w:rFonts w:ascii="Arial" w:eastAsia="MEPS Bookman WTS" w:hAnsi="Arial" w:cs="MEPS Bookman WTS"/>
        </w:rPr>
        <w:t>poplu tiegħu.”</w:t>
      </w:r>
    </w:p>
    <w:p w14:paraId="1D440D39" w14:textId="5C421FDE" w:rsidR="00C745E1" w:rsidRPr="00B86A6B" w:rsidRDefault="00C745E1" w:rsidP="00C745E1">
      <w:pPr>
        <w:rPr>
          <w:rFonts w:ascii="Arial" w:eastAsia="MEPS Bookman WTS" w:hAnsi="Arial" w:cs="MEPS Bookman WTS"/>
        </w:rPr>
      </w:pPr>
      <w:r w:rsidRPr="00BB2BD3">
        <w:rPr>
          <w:rFonts w:ascii="Arial" w:eastAsia="MEPS Bookman WTS" w:hAnsi="Arial" w:cs="Arial"/>
          <w:b/>
        </w:rPr>
        <w:t>32:44</w:t>
      </w:r>
      <w:r w:rsidR="00672506" w:rsidRPr="00BB2BD3">
        <w:rPr>
          <w:rFonts w:ascii="Arial" w:eastAsia="MEPS Bookman WTS" w:hAnsi="Arial" w:cs="Arial"/>
          <w:b/>
        </w:rPr>
        <w:t xml:space="preserve"> </w:t>
      </w:r>
      <w:r w:rsidRPr="00BB2BD3">
        <w:rPr>
          <w:rFonts w:ascii="Arial" w:eastAsia="MEPS Bookman WTS" w:hAnsi="Arial" w:cs="MEPS Bookman WTS"/>
        </w:rPr>
        <w:t xml:space="preserve">B’hekk, Mosè </w:t>
      </w:r>
      <w:r w:rsidR="0007507F" w:rsidRPr="00BB2BD3">
        <w:rPr>
          <w:rFonts w:ascii="Arial" w:eastAsia="MEPS Bookman WTS" w:hAnsi="Arial" w:cs="MEPS Bookman WTS"/>
        </w:rPr>
        <w:t>mar</w:t>
      </w:r>
      <w:r w:rsidRPr="00BB2BD3">
        <w:rPr>
          <w:rFonts w:ascii="Arial" w:eastAsia="MEPS Bookman WTS" w:hAnsi="Arial" w:cs="MEPS Bookman WTS"/>
        </w:rPr>
        <w:t xml:space="preserve"> u </w:t>
      </w:r>
      <w:r w:rsidR="00412FED" w:rsidRPr="00BB2BD3">
        <w:rPr>
          <w:rFonts w:ascii="Arial" w:eastAsia="MEPS Bookman WTS" w:hAnsi="Arial" w:cs="MEPS Bookman WTS"/>
        </w:rPr>
        <w:t xml:space="preserve">reġaʼ </w:t>
      </w:r>
      <w:r w:rsidRPr="00BB2BD3">
        <w:rPr>
          <w:rFonts w:ascii="Arial" w:eastAsia="MEPS Bookman WTS" w:hAnsi="Arial" w:cs="MEPS Bookman WTS"/>
        </w:rPr>
        <w:t>qal il</w:t>
      </w:r>
      <w:r w:rsidR="00672506" w:rsidRPr="00BB2BD3">
        <w:rPr>
          <w:rFonts w:ascii="Arial" w:eastAsia="MEPS Bookman WTS" w:hAnsi="Arial" w:cs="MEPS Bookman WTS"/>
        </w:rPr>
        <w:t>-</w:t>
      </w:r>
      <w:r w:rsidRPr="00BB2BD3">
        <w:rPr>
          <w:rFonts w:ascii="Arial" w:eastAsia="MEPS Bookman WTS" w:hAnsi="Arial" w:cs="MEPS Bookman WTS"/>
        </w:rPr>
        <w:t>kliem kollu taʼ din l</w:t>
      </w:r>
      <w:r w:rsidR="00672506" w:rsidRPr="00BB2BD3">
        <w:rPr>
          <w:rFonts w:ascii="Arial" w:eastAsia="MEPS Bookman WTS" w:hAnsi="Arial" w:cs="MEPS Bookman WTS"/>
        </w:rPr>
        <w:t>-</w:t>
      </w:r>
      <w:r w:rsidRPr="00BB2BD3">
        <w:rPr>
          <w:rFonts w:ascii="Arial" w:eastAsia="MEPS Bookman WTS" w:hAnsi="Arial" w:cs="MEPS Bookman WTS"/>
        </w:rPr>
        <w:t>għanja biex jisimgħuh in</w:t>
      </w:r>
      <w:r w:rsidR="00672506" w:rsidRPr="00BB2BD3">
        <w:rPr>
          <w:rFonts w:ascii="Arial" w:eastAsia="MEPS Bookman WTS" w:hAnsi="Arial" w:cs="MEPS Bookman WTS"/>
        </w:rPr>
        <w:t>-</w:t>
      </w:r>
      <w:r w:rsidRPr="00BB2BD3">
        <w:rPr>
          <w:rFonts w:ascii="Arial" w:eastAsia="MEPS Bookman WTS" w:hAnsi="Arial" w:cs="MEPS Bookman WTS"/>
        </w:rPr>
        <w:t xml:space="preserve">nies, hu u </w:t>
      </w:r>
      <w:proofErr w:type="spellStart"/>
      <w:r w:rsidRPr="00BB2BD3">
        <w:rPr>
          <w:rFonts w:ascii="Arial" w:eastAsia="MEPS Bookman WTS" w:hAnsi="Arial" w:cs="MEPS Bookman WTS"/>
        </w:rPr>
        <w:t>Ħosegħa</w:t>
      </w:r>
      <w:proofErr w:type="spellEnd"/>
      <w:r w:rsidR="00A05ECC" w:rsidRPr="00BB2BD3">
        <w:rPr>
          <w:rFonts w:ascii="MEPS Bookman WTS" w:eastAsia="MEPS Bookman WTS" w:hAnsi="MEPS Bookman WTS" w:cs="MEPS Bookman WTS"/>
        </w:rPr>
        <w:t></w:t>
      </w:r>
      <w:r w:rsidRPr="00BB2BD3">
        <w:rPr>
          <w:rFonts w:ascii="Arial" w:eastAsia="MEPS Bookman WTS" w:hAnsi="Arial" w:cs="MEPS Bookman WTS"/>
        </w:rPr>
        <w:t xml:space="preserve"> bin Nun. </w:t>
      </w:r>
      <w:r w:rsidRPr="00E943CD">
        <w:rPr>
          <w:rFonts w:ascii="Arial" w:eastAsia="MEPS Bookman WTS" w:hAnsi="Arial" w:cs="Arial"/>
          <w:b/>
        </w:rPr>
        <w:t>32:45</w:t>
      </w:r>
      <w:r w:rsidR="00672506" w:rsidRPr="00E943CD">
        <w:rPr>
          <w:rFonts w:ascii="Arial" w:eastAsia="MEPS Bookman WTS" w:hAnsi="Arial" w:cs="Arial"/>
          <w:b/>
        </w:rPr>
        <w:t xml:space="preserve"> </w:t>
      </w:r>
      <w:r w:rsidRPr="00E943CD">
        <w:rPr>
          <w:rFonts w:ascii="Arial" w:eastAsia="MEPS Bookman WTS" w:hAnsi="Arial" w:cs="MEPS Bookman WTS"/>
        </w:rPr>
        <w:t xml:space="preserve">Wara li Mosè </w:t>
      </w:r>
      <w:r w:rsidR="0068043E" w:rsidRPr="00E943CD">
        <w:rPr>
          <w:rFonts w:ascii="Arial" w:eastAsia="MEPS Bookman WTS" w:hAnsi="Arial" w:cs="MEPS Bookman WTS"/>
        </w:rPr>
        <w:t xml:space="preserve">spiċċa </w:t>
      </w:r>
      <w:r w:rsidRPr="00E943CD">
        <w:rPr>
          <w:rFonts w:ascii="Arial" w:eastAsia="MEPS Bookman WTS" w:hAnsi="Arial" w:cs="MEPS Bookman WTS"/>
        </w:rPr>
        <w:t>jgħid dan il</w:t>
      </w:r>
      <w:r w:rsidR="00672506" w:rsidRPr="00E943CD">
        <w:rPr>
          <w:rFonts w:ascii="Arial" w:eastAsia="MEPS Bookman WTS" w:hAnsi="Arial" w:cs="MEPS Bookman WTS"/>
        </w:rPr>
        <w:t>-</w:t>
      </w:r>
      <w:r w:rsidRPr="00E943CD">
        <w:rPr>
          <w:rFonts w:ascii="Arial" w:eastAsia="MEPS Bookman WTS" w:hAnsi="Arial" w:cs="MEPS Bookman WTS"/>
        </w:rPr>
        <w:t>kliem kollu lil</w:t>
      </w:r>
      <w:r w:rsidR="00F12094" w:rsidRPr="00E943CD">
        <w:rPr>
          <w:rFonts w:ascii="Arial" w:eastAsia="MEPS Bookman WTS" w:hAnsi="Arial" w:cs="MEPS Bookman WTS"/>
        </w:rPr>
        <w:t>l-</w:t>
      </w:r>
      <w:r w:rsidR="001F7A54" w:rsidRPr="00E943CD">
        <w:rPr>
          <w:rFonts w:ascii="Arial" w:eastAsia="MEPS Bookman WTS" w:hAnsi="Arial" w:cs="MEPS Bookman WTS"/>
        </w:rPr>
        <w:t>Iżrael</w:t>
      </w:r>
      <w:r w:rsidR="00F12094" w:rsidRPr="00E943CD">
        <w:rPr>
          <w:rFonts w:ascii="Arial" w:eastAsia="MEPS Bookman WTS" w:hAnsi="Arial" w:cs="MEPS Bookman WTS"/>
        </w:rPr>
        <w:t>in</w:t>
      </w:r>
      <w:r w:rsidRPr="00E943CD">
        <w:rPr>
          <w:rFonts w:ascii="Arial" w:eastAsia="MEPS Bookman WTS" w:hAnsi="Arial" w:cs="MEPS Bookman WTS"/>
        </w:rPr>
        <w:t xml:space="preserve"> koll</w:t>
      </w:r>
      <w:r w:rsidR="00660272" w:rsidRPr="00E943CD">
        <w:rPr>
          <w:rFonts w:ascii="Arial" w:eastAsia="MEPS Bookman WTS" w:hAnsi="Arial" w:cs="MEPS Bookman WTS"/>
        </w:rPr>
        <w:t>ha</w:t>
      </w:r>
      <w:r w:rsidRPr="00E943CD">
        <w:rPr>
          <w:rFonts w:ascii="Arial" w:eastAsia="MEPS Bookman WTS" w:hAnsi="Arial" w:cs="MEPS Bookman WTS"/>
        </w:rPr>
        <w:t xml:space="preserve">, </w:t>
      </w:r>
      <w:r w:rsidRPr="004045AF">
        <w:rPr>
          <w:rFonts w:ascii="Arial" w:eastAsia="MEPS Bookman WTS" w:hAnsi="Arial" w:cs="Arial"/>
          <w:b/>
        </w:rPr>
        <w:t>32:46</w:t>
      </w:r>
      <w:r w:rsidR="00672506" w:rsidRPr="004045AF">
        <w:rPr>
          <w:rFonts w:ascii="Arial" w:eastAsia="MEPS Bookman WTS" w:hAnsi="Arial" w:cs="Arial"/>
          <w:b/>
        </w:rPr>
        <w:t xml:space="preserve"> </w:t>
      </w:r>
      <w:r w:rsidRPr="004045AF">
        <w:rPr>
          <w:rFonts w:ascii="Arial" w:eastAsia="MEPS Bookman WTS" w:hAnsi="Arial" w:cs="MEPS Bookman WTS"/>
        </w:rPr>
        <w:t xml:space="preserve">hu </w:t>
      </w:r>
      <w:r w:rsidR="0068043E" w:rsidRPr="004045AF">
        <w:rPr>
          <w:rFonts w:ascii="Arial" w:eastAsia="MEPS Bookman WTS" w:hAnsi="Arial" w:cs="MEPS Bookman WTS"/>
        </w:rPr>
        <w:t>qal</w:t>
      </w:r>
      <w:r w:rsidRPr="004045AF">
        <w:rPr>
          <w:rFonts w:ascii="Arial" w:eastAsia="MEPS Bookman WTS" w:hAnsi="Arial" w:cs="MEPS Bookman WTS"/>
        </w:rPr>
        <w:t>ilhom: “</w:t>
      </w:r>
      <w:r w:rsidR="00A1036F" w:rsidRPr="004045AF">
        <w:rPr>
          <w:rFonts w:ascii="Arial" w:eastAsia="MEPS Bookman WTS" w:hAnsi="Arial" w:cs="MEPS Bookman WTS"/>
        </w:rPr>
        <w:t xml:space="preserve">Ħudu bis-serjetà </w:t>
      </w:r>
      <w:r w:rsidRPr="004045AF">
        <w:rPr>
          <w:rFonts w:ascii="Arial" w:eastAsia="MEPS Bookman WTS" w:hAnsi="Arial" w:cs="MEPS Bookman WTS"/>
        </w:rPr>
        <w:t>l</w:t>
      </w:r>
      <w:r w:rsidR="00672506" w:rsidRPr="004045AF">
        <w:rPr>
          <w:rFonts w:ascii="Arial" w:eastAsia="MEPS Bookman WTS" w:hAnsi="Arial" w:cs="MEPS Bookman WTS"/>
        </w:rPr>
        <w:t>-</w:t>
      </w:r>
      <w:r w:rsidRPr="004045AF">
        <w:rPr>
          <w:rFonts w:ascii="Arial" w:eastAsia="MEPS Bookman WTS" w:hAnsi="Arial" w:cs="MEPS Bookman WTS"/>
        </w:rPr>
        <w:t>kliem kollu li llum qed ngħidilkom bħala twissija, sabiex t</w:t>
      </w:r>
      <w:r w:rsidR="00663FC4" w:rsidRPr="004045AF">
        <w:rPr>
          <w:rFonts w:ascii="Arial" w:eastAsia="MEPS Bookman WTS" w:hAnsi="Arial" w:cs="MEPS Bookman WTS"/>
        </w:rPr>
        <w:t>ikkmandaw</w:t>
      </w:r>
      <w:r w:rsidRPr="004045AF">
        <w:rPr>
          <w:rFonts w:ascii="Arial" w:eastAsia="MEPS Bookman WTS" w:hAnsi="Arial" w:cs="MEPS Bookman WTS"/>
        </w:rPr>
        <w:t xml:space="preserve"> li</w:t>
      </w:r>
      <w:r w:rsidR="00B37D18">
        <w:rPr>
          <w:rFonts w:ascii="Arial" w:eastAsia="MEPS Bookman WTS" w:hAnsi="Arial" w:cs="MEPS Bookman WTS"/>
        </w:rPr>
        <w:t>t-tfal tagħ</w:t>
      </w:r>
      <w:r w:rsidRPr="004045AF">
        <w:rPr>
          <w:rFonts w:ascii="Arial" w:eastAsia="MEPS Bookman WTS" w:hAnsi="Arial" w:cs="MEPS Bookman WTS"/>
        </w:rPr>
        <w:t>kom biex joqogħdu attenti li jagħmlu l</w:t>
      </w:r>
      <w:r w:rsidR="00672506" w:rsidRPr="004045AF">
        <w:rPr>
          <w:rFonts w:ascii="Arial" w:eastAsia="MEPS Bookman WTS" w:hAnsi="Arial" w:cs="MEPS Bookman WTS"/>
        </w:rPr>
        <w:t>-</w:t>
      </w:r>
      <w:r w:rsidRPr="004045AF">
        <w:rPr>
          <w:rFonts w:ascii="Arial" w:eastAsia="MEPS Bookman WTS" w:hAnsi="Arial" w:cs="MEPS Bookman WTS"/>
        </w:rPr>
        <w:t>kliem kollu taʼ din il</w:t>
      </w:r>
      <w:r w:rsidR="00672506" w:rsidRPr="004045AF">
        <w:rPr>
          <w:rFonts w:ascii="Arial" w:eastAsia="MEPS Bookman WTS" w:hAnsi="Arial" w:cs="MEPS Bookman WTS"/>
        </w:rPr>
        <w:t>-</w:t>
      </w:r>
      <w:r w:rsidR="00663FC4" w:rsidRPr="004045AF">
        <w:rPr>
          <w:rFonts w:ascii="Arial" w:eastAsia="MEPS Bookman WTS" w:hAnsi="Arial" w:cs="MEPS Bookman WTS"/>
        </w:rPr>
        <w:t>Liġi</w:t>
      </w:r>
      <w:r w:rsidRPr="004045AF">
        <w:rPr>
          <w:rFonts w:ascii="Arial" w:eastAsia="MEPS Bookman WTS" w:hAnsi="Arial" w:cs="MEPS Bookman WTS"/>
        </w:rPr>
        <w:t xml:space="preserve">. </w:t>
      </w:r>
      <w:r w:rsidRPr="00B86A6B">
        <w:rPr>
          <w:rFonts w:ascii="Arial" w:eastAsia="MEPS Bookman WTS" w:hAnsi="Arial" w:cs="Arial"/>
          <w:b/>
        </w:rPr>
        <w:t>32:47</w:t>
      </w:r>
      <w:r w:rsidR="00672506" w:rsidRPr="00B86A6B">
        <w:rPr>
          <w:rFonts w:ascii="Arial" w:eastAsia="MEPS Bookman WTS" w:hAnsi="Arial" w:cs="Arial"/>
          <w:b/>
        </w:rPr>
        <w:t xml:space="preserve"> </w:t>
      </w:r>
      <w:r w:rsidRPr="00B86A6B">
        <w:rPr>
          <w:rFonts w:ascii="Arial" w:eastAsia="MEPS Bookman WTS" w:hAnsi="Arial" w:cs="MEPS Bookman WTS"/>
        </w:rPr>
        <w:t>Għax d</w:t>
      </w:r>
      <w:r w:rsidR="00663FC4" w:rsidRPr="00B86A6B">
        <w:rPr>
          <w:rFonts w:ascii="Arial" w:eastAsia="MEPS Bookman WTS" w:hAnsi="Arial" w:cs="MEPS Bookman WTS"/>
        </w:rPr>
        <w:t>a</w:t>
      </w:r>
      <w:r w:rsidRPr="00B86A6B">
        <w:rPr>
          <w:rFonts w:ascii="Arial" w:eastAsia="MEPS Bookman WTS" w:hAnsi="Arial" w:cs="MEPS Bookman WTS"/>
        </w:rPr>
        <w:t xml:space="preserve">n </w:t>
      </w:r>
      <w:r w:rsidR="001F7A54" w:rsidRPr="00B86A6B">
        <w:rPr>
          <w:rFonts w:ascii="Arial" w:eastAsia="MEPS Bookman WTS" w:hAnsi="Arial" w:cs="MEPS Bookman WTS"/>
        </w:rPr>
        <w:t>mh</w:t>
      </w:r>
      <w:r w:rsidR="00663FC4" w:rsidRPr="00B86A6B">
        <w:rPr>
          <w:rFonts w:ascii="Arial" w:eastAsia="MEPS Bookman WTS" w:hAnsi="Arial" w:cs="MEPS Bookman WTS"/>
        </w:rPr>
        <w:t>u</w:t>
      </w:r>
      <w:r w:rsidR="001F7A54" w:rsidRPr="00B86A6B">
        <w:rPr>
          <w:rFonts w:ascii="Arial" w:eastAsia="MEPS Bookman WTS" w:hAnsi="Arial" w:cs="MEPS Bookman WTS"/>
        </w:rPr>
        <w:t>x</w:t>
      </w:r>
      <w:r w:rsidRPr="00B86A6B">
        <w:rPr>
          <w:rFonts w:ascii="Arial" w:eastAsia="MEPS Bookman WTS" w:hAnsi="Arial" w:cs="MEPS Bookman WTS"/>
        </w:rPr>
        <w:t xml:space="preserve"> k</w:t>
      </w:r>
      <w:r w:rsidR="00663FC4" w:rsidRPr="00B86A6B">
        <w:rPr>
          <w:rFonts w:ascii="Arial" w:eastAsia="MEPS Bookman WTS" w:hAnsi="Arial" w:cs="MEPS Bookman WTS"/>
        </w:rPr>
        <w:t>liem vojt</w:t>
      </w:r>
      <w:r w:rsidRPr="00B86A6B">
        <w:rPr>
          <w:rFonts w:ascii="Arial" w:eastAsia="MEPS Bookman WTS" w:hAnsi="Arial" w:cs="MEPS Bookman WTS"/>
        </w:rPr>
        <w:t xml:space="preserve">, imma </w:t>
      </w:r>
      <w:r w:rsidR="00663FC4" w:rsidRPr="00B86A6B">
        <w:rPr>
          <w:rFonts w:ascii="Arial" w:eastAsia="MEPS Bookman WTS" w:hAnsi="Arial" w:cs="MEPS Bookman WTS"/>
        </w:rPr>
        <w:t xml:space="preserve">jfisser </w:t>
      </w:r>
      <w:r w:rsidRPr="00B86A6B">
        <w:rPr>
          <w:rFonts w:ascii="Arial" w:eastAsia="MEPS Bookman WTS" w:hAnsi="Arial" w:cs="MEPS Bookman WTS"/>
        </w:rPr>
        <w:t xml:space="preserve">ħajjitkom, u </w:t>
      </w:r>
      <w:r w:rsidR="00663FC4" w:rsidRPr="00B86A6B">
        <w:rPr>
          <w:rFonts w:ascii="Arial" w:eastAsia="MEPS Bookman WTS" w:hAnsi="Arial" w:cs="MEPS Bookman WTS"/>
        </w:rPr>
        <w:t xml:space="preserve">b’dan </w:t>
      </w:r>
      <w:r w:rsidRPr="00B86A6B">
        <w:rPr>
          <w:rFonts w:ascii="Arial" w:eastAsia="MEPS Bookman WTS" w:hAnsi="Arial" w:cs="MEPS Bookman WTS"/>
        </w:rPr>
        <w:t>il</w:t>
      </w:r>
      <w:r w:rsidR="00672506" w:rsidRPr="00B86A6B">
        <w:rPr>
          <w:rFonts w:ascii="Arial" w:eastAsia="MEPS Bookman WTS" w:hAnsi="Arial" w:cs="MEPS Bookman WTS"/>
        </w:rPr>
        <w:t>-</w:t>
      </w:r>
      <w:r w:rsidRPr="00B86A6B">
        <w:rPr>
          <w:rFonts w:ascii="Arial" w:eastAsia="MEPS Bookman WTS" w:hAnsi="Arial" w:cs="MEPS Bookman WTS"/>
        </w:rPr>
        <w:t>k</w:t>
      </w:r>
      <w:r w:rsidR="00663FC4" w:rsidRPr="00B86A6B">
        <w:rPr>
          <w:rFonts w:ascii="Arial" w:eastAsia="MEPS Bookman WTS" w:hAnsi="Arial" w:cs="MEPS Bookman WTS"/>
        </w:rPr>
        <w:t>liem tistgħu tgħixu ħajja twila f</w:t>
      </w:r>
      <w:r w:rsidRPr="00B86A6B">
        <w:rPr>
          <w:rFonts w:ascii="Arial" w:eastAsia="MEPS Bookman WTS" w:hAnsi="Arial" w:cs="MEPS Bookman WTS"/>
        </w:rPr>
        <w:t>l</w:t>
      </w:r>
      <w:r w:rsidR="00672506" w:rsidRPr="00B86A6B">
        <w:rPr>
          <w:rFonts w:ascii="Arial" w:eastAsia="MEPS Bookman WTS" w:hAnsi="Arial" w:cs="MEPS Bookman WTS"/>
        </w:rPr>
        <w:t>-</w:t>
      </w:r>
      <w:r w:rsidRPr="00B86A6B">
        <w:rPr>
          <w:rFonts w:ascii="Arial" w:eastAsia="MEPS Bookman WTS" w:hAnsi="Arial" w:cs="MEPS Bookman WTS"/>
        </w:rPr>
        <w:t>art li għaliha se taqsmu l</w:t>
      </w:r>
      <w:r w:rsidR="00672506" w:rsidRPr="00B86A6B">
        <w:rPr>
          <w:rFonts w:ascii="Arial" w:eastAsia="MEPS Bookman WTS" w:hAnsi="Arial" w:cs="MEPS Bookman WTS"/>
        </w:rPr>
        <w:t>-</w:t>
      </w:r>
      <w:r w:rsidRPr="00B86A6B">
        <w:rPr>
          <w:rFonts w:ascii="Arial" w:eastAsia="MEPS Bookman WTS" w:hAnsi="Arial" w:cs="MEPS Bookman WTS"/>
        </w:rPr>
        <w:t>Ġordan biex tiħduha f’idejkom.”</w:t>
      </w:r>
    </w:p>
    <w:p w14:paraId="56BC08DD" w14:textId="21E80E92" w:rsidR="00C745E1" w:rsidRPr="00C14008" w:rsidRDefault="00C745E1" w:rsidP="00C745E1">
      <w:pPr>
        <w:rPr>
          <w:rFonts w:ascii="Arial" w:eastAsia="MEPS Bookman WTS" w:hAnsi="Arial" w:cs="MEPS Bookman WTS"/>
        </w:rPr>
      </w:pPr>
      <w:r w:rsidRPr="00B86A6B">
        <w:rPr>
          <w:rFonts w:ascii="Arial" w:eastAsia="MEPS Bookman WTS" w:hAnsi="Arial" w:cs="Arial"/>
          <w:b/>
        </w:rPr>
        <w:t>32:48</w:t>
      </w:r>
      <w:r w:rsidR="00672506" w:rsidRPr="00B86A6B">
        <w:rPr>
          <w:rFonts w:ascii="Arial" w:eastAsia="MEPS Bookman WTS" w:hAnsi="Arial" w:cs="Arial"/>
          <w:b/>
        </w:rPr>
        <w:t xml:space="preserve"> </w:t>
      </w:r>
      <w:r w:rsidRPr="00B86A6B">
        <w:rPr>
          <w:rFonts w:ascii="Arial" w:eastAsia="MEPS Bookman WTS" w:hAnsi="Arial" w:cs="MEPS Bookman WTS"/>
        </w:rPr>
        <w:t xml:space="preserve">Ġeħova kellem lil Mosè </w:t>
      </w:r>
      <w:r w:rsidR="00B86A6B" w:rsidRPr="00B86A6B">
        <w:rPr>
          <w:rFonts w:ascii="Arial" w:eastAsia="MEPS Bookman WTS" w:hAnsi="Arial" w:cs="MEPS Bookman WTS"/>
        </w:rPr>
        <w:t>dakinhar stess</w:t>
      </w:r>
      <w:r w:rsidRPr="00B86A6B">
        <w:rPr>
          <w:rFonts w:ascii="Arial" w:eastAsia="MEPS Bookman WTS" w:hAnsi="Arial" w:cs="MEPS Bookman WTS"/>
        </w:rPr>
        <w:t xml:space="preserve"> u qallu: </w:t>
      </w:r>
      <w:r w:rsidRPr="00B86A6B">
        <w:rPr>
          <w:rFonts w:ascii="Arial" w:eastAsia="MEPS Bookman WTS" w:hAnsi="Arial" w:cs="Arial"/>
          <w:b/>
        </w:rPr>
        <w:t>32:49</w:t>
      </w:r>
      <w:r w:rsidR="00672506" w:rsidRPr="00B86A6B">
        <w:rPr>
          <w:rFonts w:ascii="Arial" w:eastAsia="MEPS Bookman WTS" w:hAnsi="Arial" w:cs="Arial"/>
          <w:b/>
        </w:rPr>
        <w:t xml:space="preserve"> </w:t>
      </w:r>
      <w:r w:rsidRPr="00B86A6B">
        <w:rPr>
          <w:rFonts w:ascii="Arial" w:eastAsia="MEPS Bookman WTS" w:hAnsi="Arial" w:cs="MEPS Bookman WTS"/>
        </w:rPr>
        <w:t>“Itlaʼ fuq din il</w:t>
      </w:r>
      <w:r w:rsidR="00672506" w:rsidRPr="00B86A6B">
        <w:rPr>
          <w:rFonts w:ascii="Arial" w:eastAsia="MEPS Bookman WTS" w:hAnsi="Arial" w:cs="MEPS Bookman WTS"/>
        </w:rPr>
        <w:t>-</w:t>
      </w:r>
      <w:r w:rsidRPr="00B86A6B">
        <w:rPr>
          <w:rFonts w:ascii="Arial" w:eastAsia="MEPS Bookman WTS" w:hAnsi="Arial" w:cs="MEPS Bookman WTS"/>
        </w:rPr>
        <w:t>muntanja t’Għabarim, il</w:t>
      </w:r>
      <w:r w:rsidR="00672506" w:rsidRPr="00B86A6B">
        <w:rPr>
          <w:rFonts w:ascii="Arial" w:eastAsia="MEPS Bookman WTS" w:hAnsi="Arial" w:cs="MEPS Bookman WTS"/>
        </w:rPr>
        <w:t>-</w:t>
      </w:r>
      <w:r w:rsidRPr="00B86A6B">
        <w:rPr>
          <w:rFonts w:ascii="Arial" w:eastAsia="MEPS Bookman WTS" w:hAnsi="Arial" w:cs="MEPS Bookman WTS"/>
        </w:rPr>
        <w:t>Muntanja Nebo, li qiegħda fl</w:t>
      </w:r>
      <w:r w:rsidR="00672506" w:rsidRPr="00B86A6B">
        <w:rPr>
          <w:rFonts w:ascii="Arial" w:eastAsia="MEPS Bookman WTS" w:hAnsi="Arial" w:cs="MEPS Bookman WTS"/>
        </w:rPr>
        <w:t>-</w:t>
      </w:r>
      <w:r w:rsidRPr="00B86A6B">
        <w:rPr>
          <w:rFonts w:ascii="Arial" w:eastAsia="MEPS Bookman WTS" w:hAnsi="Arial" w:cs="MEPS Bookman WTS"/>
        </w:rPr>
        <w:t xml:space="preserve">art taʼ Mowab </w:t>
      </w:r>
      <w:r w:rsidR="00D84472" w:rsidRPr="00B86A6B">
        <w:rPr>
          <w:rFonts w:ascii="Arial" w:eastAsia="MEPS Bookman WTS" w:hAnsi="Arial" w:cs="MEPS Bookman WTS"/>
        </w:rPr>
        <w:t>faċċata taʼ</w:t>
      </w:r>
      <w:r w:rsidRPr="00B86A6B">
        <w:rPr>
          <w:rFonts w:ascii="Arial" w:eastAsia="MEPS Bookman WTS" w:hAnsi="Arial" w:cs="MEPS Bookman WTS"/>
        </w:rPr>
        <w:t xml:space="preserve"> Ġeriko, u </w:t>
      </w:r>
      <w:r w:rsidR="00D84472" w:rsidRPr="00784146">
        <w:rPr>
          <w:rFonts w:ascii="Arial" w:eastAsia="MEPS Bookman WTS" w:hAnsi="Arial" w:cs="MEPS Bookman WTS"/>
        </w:rPr>
        <w:t xml:space="preserve">ħares lejn </w:t>
      </w:r>
      <w:r w:rsidRPr="00784146">
        <w:rPr>
          <w:rFonts w:ascii="Arial" w:eastAsia="MEPS Bookman WTS" w:hAnsi="Arial" w:cs="MEPS Bookman WTS"/>
        </w:rPr>
        <w:t>l</w:t>
      </w:r>
      <w:r w:rsidR="00672506" w:rsidRPr="00784146">
        <w:rPr>
          <w:rFonts w:ascii="Arial" w:eastAsia="MEPS Bookman WTS" w:hAnsi="Arial" w:cs="MEPS Bookman WTS"/>
        </w:rPr>
        <w:t>-</w:t>
      </w:r>
      <w:r w:rsidRPr="00784146">
        <w:rPr>
          <w:rFonts w:ascii="Arial" w:eastAsia="MEPS Bookman WTS" w:hAnsi="Arial" w:cs="MEPS Bookman WTS"/>
        </w:rPr>
        <w:t>art taʼ Kangħan, li qed nagħti lil</w:t>
      </w:r>
      <w:r w:rsidR="00D84472" w:rsidRPr="00784146">
        <w:rPr>
          <w:rFonts w:ascii="Arial" w:eastAsia="MEPS Bookman WTS" w:hAnsi="Arial" w:cs="MEPS Bookman WTS"/>
        </w:rPr>
        <w:t>l-</w:t>
      </w:r>
      <w:r w:rsidR="001F7A54" w:rsidRPr="00784146">
        <w:rPr>
          <w:rFonts w:ascii="Arial" w:eastAsia="MEPS Bookman WTS" w:hAnsi="Arial" w:cs="MEPS Bookman WTS"/>
        </w:rPr>
        <w:t>Iżrael</w:t>
      </w:r>
      <w:r w:rsidR="00D84472" w:rsidRPr="00784146">
        <w:rPr>
          <w:rFonts w:ascii="Arial" w:eastAsia="MEPS Bookman WTS" w:hAnsi="Arial" w:cs="MEPS Bookman WTS"/>
        </w:rPr>
        <w:t>in</w:t>
      </w:r>
      <w:r w:rsidRPr="00784146">
        <w:rPr>
          <w:rFonts w:ascii="Arial" w:eastAsia="MEPS Bookman WTS" w:hAnsi="Arial" w:cs="MEPS Bookman WTS"/>
        </w:rPr>
        <w:t xml:space="preserve"> biex tkun tagħhom. </w:t>
      </w:r>
      <w:r w:rsidRPr="00784146">
        <w:rPr>
          <w:rFonts w:ascii="Arial" w:eastAsia="MEPS Bookman WTS" w:hAnsi="Arial" w:cs="Arial"/>
          <w:b/>
        </w:rPr>
        <w:t>32:50</w:t>
      </w:r>
      <w:r w:rsidR="00672506" w:rsidRPr="00784146">
        <w:rPr>
          <w:rFonts w:ascii="Arial" w:eastAsia="MEPS Bookman WTS" w:hAnsi="Arial" w:cs="Arial"/>
          <w:b/>
        </w:rPr>
        <w:t xml:space="preserve"> </w:t>
      </w:r>
      <w:r w:rsidRPr="00784146">
        <w:rPr>
          <w:rFonts w:ascii="Arial" w:eastAsia="MEPS Bookman WTS" w:hAnsi="Arial" w:cs="MEPS Bookman WTS"/>
        </w:rPr>
        <w:t xml:space="preserve">Imbagħad </w:t>
      </w:r>
      <w:r w:rsidR="00D84472" w:rsidRPr="00784146">
        <w:rPr>
          <w:rFonts w:ascii="Arial" w:eastAsia="MEPS Bookman WTS" w:hAnsi="Arial" w:cs="MEPS Bookman WTS"/>
        </w:rPr>
        <w:t xml:space="preserve">int </w:t>
      </w:r>
      <w:r w:rsidRPr="00784146">
        <w:rPr>
          <w:rFonts w:ascii="Arial" w:eastAsia="MEPS Bookman WTS" w:hAnsi="Arial" w:cs="MEPS Bookman WTS"/>
        </w:rPr>
        <w:t>tmut fuq il</w:t>
      </w:r>
      <w:r w:rsidR="00672506" w:rsidRPr="00784146">
        <w:rPr>
          <w:rFonts w:ascii="Arial" w:eastAsia="MEPS Bookman WTS" w:hAnsi="Arial" w:cs="MEPS Bookman WTS"/>
        </w:rPr>
        <w:t>-</w:t>
      </w:r>
      <w:r w:rsidRPr="00784146">
        <w:rPr>
          <w:rFonts w:ascii="Arial" w:eastAsia="MEPS Bookman WTS" w:hAnsi="Arial" w:cs="MEPS Bookman WTS"/>
        </w:rPr>
        <w:t xml:space="preserve">muntanja li </w:t>
      </w:r>
      <w:r w:rsidR="00D84472" w:rsidRPr="00784146">
        <w:rPr>
          <w:rFonts w:ascii="Arial" w:eastAsia="MEPS Bookman WTS" w:hAnsi="Arial" w:cs="MEPS Bookman WTS"/>
        </w:rPr>
        <w:t>se titlaʼ</w:t>
      </w:r>
      <w:r w:rsidRPr="00784146">
        <w:rPr>
          <w:rFonts w:ascii="Arial" w:eastAsia="MEPS Bookman WTS" w:hAnsi="Arial" w:cs="MEPS Bookman WTS"/>
        </w:rPr>
        <w:t xml:space="preserve"> fuqha u tinġabar maʼ niesek,</w:t>
      </w:r>
      <w:r w:rsidR="00985CF5" w:rsidRPr="00784146">
        <w:rPr>
          <w:rFonts w:ascii="MEPS Bookman WTS" w:eastAsia="MEPS Bookman WTS" w:hAnsi="MEPS Bookman WTS" w:cs="MEPS Bookman WTS"/>
        </w:rPr>
        <w:t></w:t>
      </w:r>
      <w:r w:rsidRPr="00784146">
        <w:rPr>
          <w:rFonts w:ascii="Arial" w:eastAsia="MEPS Bookman WTS" w:hAnsi="Arial" w:cs="MEPS Bookman WTS"/>
        </w:rPr>
        <w:t xml:space="preserve"> bħalma miet ħuk Aron fuq il</w:t>
      </w:r>
      <w:r w:rsidR="00672506" w:rsidRPr="00784146">
        <w:rPr>
          <w:rFonts w:ascii="Arial" w:eastAsia="MEPS Bookman WTS" w:hAnsi="Arial" w:cs="MEPS Bookman WTS"/>
        </w:rPr>
        <w:t>-</w:t>
      </w:r>
      <w:r w:rsidRPr="00784146">
        <w:rPr>
          <w:rFonts w:ascii="Arial" w:eastAsia="MEPS Bookman WTS" w:hAnsi="Arial" w:cs="MEPS Bookman WTS"/>
        </w:rPr>
        <w:t>muntanja Ħor u nġabar maʼ niesu</w:t>
      </w:r>
      <w:r w:rsidR="00D84472" w:rsidRPr="00784146">
        <w:rPr>
          <w:rFonts w:ascii="Arial" w:eastAsia="MEPS Bookman WTS" w:hAnsi="Arial" w:cs="MEPS Bookman WTS"/>
        </w:rPr>
        <w:t>,</w:t>
      </w:r>
      <w:r w:rsidRPr="00784146">
        <w:rPr>
          <w:rFonts w:ascii="Arial" w:eastAsia="MEPS Bookman WTS" w:hAnsi="Arial" w:cs="MEPS Bookman WTS"/>
        </w:rPr>
        <w:t xml:space="preserve"> </w:t>
      </w:r>
      <w:r w:rsidRPr="00784146">
        <w:rPr>
          <w:rFonts w:ascii="Arial" w:eastAsia="MEPS Bookman WTS" w:hAnsi="Arial" w:cs="Arial"/>
          <w:b/>
        </w:rPr>
        <w:t>32:</w:t>
      </w:r>
      <w:r w:rsidRPr="00C14008">
        <w:rPr>
          <w:rFonts w:ascii="Arial" w:eastAsia="MEPS Bookman WTS" w:hAnsi="Arial" w:cs="Arial"/>
          <w:b/>
        </w:rPr>
        <w:t>51</w:t>
      </w:r>
      <w:r w:rsidR="00672506" w:rsidRPr="00C14008">
        <w:rPr>
          <w:rFonts w:ascii="Arial" w:eastAsia="MEPS Bookman WTS" w:hAnsi="Arial" w:cs="Arial"/>
          <w:b/>
        </w:rPr>
        <w:t xml:space="preserve"> </w:t>
      </w:r>
      <w:r w:rsidRPr="00C14008">
        <w:rPr>
          <w:rFonts w:ascii="Arial" w:eastAsia="MEPS Bookman WTS" w:hAnsi="Arial" w:cs="MEPS Bookman WTS"/>
        </w:rPr>
        <w:t>għa</w:t>
      </w:r>
      <w:r w:rsidR="00D84472" w:rsidRPr="00C14008">
        <w:rPr>
          <w:rFonts w:ascii="Arial" w:eastAsia="MEPS Bookman WTS" w:hAnsi="Arial" w:cs="MEPS Bookman WTS"/>
        </w:rPr>
        <w:t xml:space="preserve">x it-tnejn li intom ma kontux leali lejja fost l-Iżraelin </w:t>
      </w:r>
      <w:r w:rsidRPr="00C14008">
        <w:rPr>
          <w:rFonts w:ascii="Arial" w:eastAsia="MEPS Bookman WTS" w:hAnsi="Arial" w:cs="MEPS Bookman WTS"/>
        </w:rPr>
        <w:t>ħdejn l</w:t>
      </w:r>
      <w:r w:rsidR="00672506" w:rsidRPr="00C14008">
        <w:rPr>
          <w:rFonts w:ascii="Arial" w:eastAsia="MEPS Bookman WTS" w:hAnsi="Arial" w:cs="MEPS Bookman WTS"/>
        </w:rPr>
        <w:t>-</w:t>
      </w:r>
      <w:r w:rsidRPr="00C14008">
        <w:rPr>
          <w:rFonts w:ascii="Arial" w:eastAsia="MEPS Bookman WTS" w:hAnsi="Arial" w:cs="MEPS Bookman WTS"/>
        </w:rPr>
        <w:t xml:space="preserve">ilmijiet taʼ Meriba taʼ Kades </w:t>
      </w:r>
      <w:r w:rsidR="00B120FB">
        <w:rPr>
          <w:rFonts w:ascii="Arial" w:eastAsia="Arial" w:hAnsi="Arial" w:cs="MEPS Bookman WTS"/>
        </w:rPr>
        <w:t>fid-deżert</w:t>
      </w:r>
      <w:r w:rsidRPr="00C14008">
        <w:rPr>
          <w:rFonts w:ascii="Arial" w:eastAsia="MEPS Bookman WTS" w:hAnsi="Arial" w:cs="MEPS Bookman WTS"/>
        </w:rPr>
        <w:t xml:space="preserve"> taż</w:t>
      </w:r>
      <w:r w:rsidR="00672506" w:rsidRPr="00C14008">
        <w:rPr>
          <w:rFonts w:ascii="Arial" w:eastAsia="MEPS Bookman WTS" w:hAnsi="Arial" w:cs="MEPS Bookman WTS"/>
        </w:rPr>
        <w:t>-</w:t>
      </w:r>
      <w:r w:rsidRPr="00C14008">
        <w:rPr>
          <w:rFonts w:ascii="Arial" w:eastAsia="MEPS Bookman WTS" w:hAnsi="Arial" w:cs="MEPS Bookman WTS"/>
        </w:rPr>
        <w:t>Żin</w:t>
      </w:r>
      <w:r w:rsidR="00D84472" w:rsidRPr="00C14008">
        <w:rPr>
          <w:rFonts w:ascii="Arial" w:eastAsia="MEPS Bookman WTS" w:hAnsi="Arial" w:cs="MEPS Bookman WTS"/>
        </w:rPr>
        <w:t>,</w:t>
      </w:r>
      <w:r w:rsidRPr="00C14008">
        <w:rPr>
          <w:rFonts w:ascii="Arial" w:eastAsia="MEPS Bookman WTS" w:hAnsi="Arial" w:cs="MEPS Bookman WTS"/>
        </w:rPr>
        <w:t xml:space="preserve"> għa</w:t>
      </w:r>
      <w:r w:rsidR="00D84472" w:rsidRPr="00C14008">
        <w:rPr>
          <w:rFonts w:ascii="Arial" w:eastAsia="MEPS Bookman WTS" w:hAnsi="Arial" w:cs="MEPS Bookman WTS"/>
        </w:rPr>
        <w:t xml:space="preserve">x </w:t>
      </w:r>
      <w:bookmarkStart w:id="13" w:name="_GoBack"/>
      <w:bookmarkEnd w:id="13"/>
      <w:r w:rsidRPr="00C14008">
        <w:rPr>
          <w:rFonts w:ascii="Arial" w:eastAsia="MEPS Bookman WTS" w:hAnsi="Arial" w:cs="MEPS Bookman WTS"/>
        </w:rPr>
        <w:t xml:space="preserve">ma qaddistunix </w:t>
      </w:r>
      <w:r w:rsidR="00D84472" w:rsidRPr="00C14008">
        <w:rPr>
          <w:rFonts w:ascii="Arial" w:eastAsia="MEPS Bookman WTS" w:hAnsi="Arial" w:cs="MEPS Bookman WTS"/>
        </w:rPr>
        <w:t>quddiem</w:t>
      </w:r>
      <w:r w:rsidRPr="00C14008">
        <w:rPr>
          <w:rFonts w:ascii="Arial" w:eastAsia="MEPS Bookman WTS" w:hAnsi="Arial" w:cs="MEPS Bookman WTS"/>
        </w:rPr>
        <w:t xml:space="preserve"> </w:t>
      </w:r>
      <w:r w:rsidR="00E5514F" w:rsidRPr="00C14008">
        <w:rPr>
          <w:rFonts w:ascii="Arial" w:eastAsia="MEPS Bookman WTS" w:hAnsi="Arial" w:cs="MEPS Bookman WTS"/>
        </w:rPr>
        <w:t>i</w:t>
      </w:r>
      <w:r w:rsidR="00D84472" w:rsidRPr="00C14008">
        <w:rPr>
          <w:rFonts w:ascii="Arial" w:eastAsia="MEPS Bookman WTS" w:hAnsi="Arial" w:cs="MEPS Bookman WTS"/>
        </w:rPr>
        <w:t>l-</w:t>
      </w:r>
      <w:r w:rsidR="00E5514F" w:rsidRPr="00C14008">
        <w:rPr>
          <w:rFonts w:ascii="Arial" w:eastAsia="MEPS Bookman WTS" w:hAnsi="Arial" w:cs="MEPS Bookman WTS"/>
        </w:rPr>
        <w:t>poplu t’</w:t>
      </w:r>
      <w:r w:rsidR="001F7A54" w:rsidRPr="00C14008">
        <w:rPr>
          <w:rFonts w:ascii="Arial" w:eastAsia="MEPS Bookman WTS" w:hAnsi="Arial" w:cs="MEPS Bookman WTS"/>
        </w:rPr>
        <w:t>Iżrael</w:t>
      </w:r>
      <w:r w:rsidRPr="00C14008">
        <w:rPr>
          <w:rFonts w:ascii="Arial" w:eastAsia="MEPS Bookman WTS" w:hAnsi="Arial" w:cs="MEPS Bookman WTS"/>
        </w:rPr>
        <w:t xml:space="preserve">. </w:t>
      </w:r>
      <w:r w:rsidRPr="00C14008">
        <w:rPr>
          <w:rFonts w:ascii="Arial" w:eastAsia="MEPS Bookman WTS" w:hAnsi="Arial" w:cs="Arial"/>
          <w:b/>
        </w:rPr>
        <w:t>32:52</w:t>
      </w:r>
      <w:r w:rsidR="00672506" w:rsidRPr="00C14008">
        <w:rPr>
          <w:rFonts w:ascii="Arial" w:eastAsia="MEPS Bookman WTS" w:hAnsi="Arial" w:cs="Arial"/>
          <w:b/>
        </w:rPr>
        <w:t xml:space="preserve"> </w:t>
      </w:r>
      <w:r w:rsidR="00735264" w:rsidRPr="00C14008">
        <w:rPr>
          <w:rFonts w:ascii="Arial" w:eastAsia="MEPS Bookman WTS" w:hAnsi="Arial" w:cs="MEPS Bookman WTS"/>
        </w:rPr>
        <w:t xml:space="preserve">Se tara l-art </w:t>
      </w:r>
      <w:r w:rsidRPr="00C14008">
        <w:rPr>
          <w:rFonts w:ascii="Arial" w:eastAsia="MEPS Bookman WTS" w:hAnsi="Arial" w:cs="MEPS Bookman WTS"/>
        </w:rPr>
        <w:t>mill</w:t>
      </w:r>
      <w:r w:rsidR="00672506" w:rsidRPr="00C14008">
        <w:rPr>
          <w:rFonts w:ascii="Arial" w:eastAsia="MEPS Bookman WTS" w:hAnsi="Arial" w:cs="MEPS Bookman WTS"/>
        </w:rPr>
        <w:t>-</w:t>
      </w:r>
      <w:r w:rsidRPr="00C14008">
        <w:rPr>
          <w:rFonts w:ascii="Arial" w:eastAsia="MEPS Bookman WTS" w:hAnsi="Arial" w:cs="MEPS Bookman WTS"/>
        </w:rPr>
        <w:t>bogħod, imma m’intix se tidħol fl</w:t>
      </w:r>
      <w:r w:rsidR="00672506" w:rsidRPr="00C14008">
        <w:rPr>
          <w:rFonts w:ascii="Arial" w:eastAsia="MEPS Bookman WTS" w:hAnsi="Arial" w:cs="MEPS Bookman WTS"/>
        </w:rPr>
        <w:t>-</w:t>
      </w:r>
      <w:r w:rsidRPr="00C14008">
        <w:rPr>
          <w:rFonts w:ascii="Arial" w:eastAsia="MEPS Bookman WTS" w:hAnsi="Arial" w:cs="MEPS Bookman WTS"/>
        </w:rPr>
        <w:t>art li qed nagħti lil</w:t>
      </w:r>
      <w:r w:rsidR="00735264" w:rsidRPr="00C14008">
        <w:rPr>
          <w:rFonts w:ascii="Arial" w:eastAsia="MEPS Bookman WTS" w:hAnsi="Arial" w:cs="MEPS Bookman WTS"/>
        </w:rPr>
        <w:t>l-</w:t>
      </w:r>
      <w:r w:rsidR="00663918" w:rsidRPr="00C14008">
        <w:rPr>
          <w:rFonts w:ascii="Arial" w:eastAsia="MEPS Bookman WTS" w:hAnsi="Arial" w:cs="MEPS Bookman WTS"/>
        </w:rPr>
        <w:t>poplu t’</w:t>
      </w:r>
      <w:r w:rsidR="001F7A54" w:rsidRPr="00C14008">
        <w:rPr>
          <w:rFonts w:ascii="Arial" w:eastAsia="MEPS Bookman WTS" w:hAnsi="Arial" w:cs="MEPS Bookman WTS"/>
        </w:rPr>
        <w:t>Iżrael</w:t>
      </w:r>
      <w:r w:rsidRPr="00C14008">
        <w:rPr>
          <w:rFonts w:ascii="Arial" w:eastAsia="MEPS Bookman WTS" w:hAnsi="Arial" w:cs="MEPS Bookman WTS"/>
        </w:rPr>
        <w:t>.”</w:t>
      </w:r>
    </w:p>
    <w:p w14:paraId="06ACF93B" w14:textId="77777777" w:rsidR="00762BCB" w:rsidRPr="00C14008" w:rsidRDefault="00762BCB" w:rsidP="00C745E1"/>
    <w:sectPr w:rsidR="00762BCB" w:rsidRPr="00C14008" w:rsidSect="00784146">
      <w:headerReference w:type="first" r:id="rId10"/>
      <w:pgSz w:w="11907" w:h="16840" w:code="9"/>
      <w:pgMar w:top="864" w:right="864" w:bottom="864" w:left="864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04T16:54:00Z" w:initials="r">
    <w:p w14:paraId="5B0CB75F" w14:textId="77777777" w:rsidR="00091A6E" w:rsidRDefault="00091A6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32:7 - jinformawk</w:t>
        </w:r>
      </w:hyperlink>
    </w:p>
  </w:comment>
  <w:comment w:id="1" w:author="nwt Outside Readers Comments" w:date="2020-06-04T16:55:00Z" w:initials="r">
    <w:p w14:paraId="11E39028" w14:textId="77777777" w:rsidR="009D063A" w:rsidRDefault="009D063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32:8 - ulied Adam</w:t>
        </w:r>
      </w:hyperlink>
    </w:p>
  </w:comment>
  <w:comment w:id="2" w:author="nwt Team Comments" w:date="2020-03-11T14:51:00Z" w:initials="t">
    <w:p w14:paraId="621DFD6F" w14:textId="77777777" w:rsidR="00907B26" w:rsidRDefault="00907B2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32:11 - fuq ġwinħajha,</w:t>
        </w:r>
      </w:hyperlink>
    </w:p>
  </w:comment>
  <w:comment w:id="3" w:author="nwt Team Comments" w:date="2020-03-03T16:41:00Z" w:initials="t">
    <w:p w14:paraId="3390804A" w14:textId="77777777" w:rsidR="00C8696C" w:rsidRDefault="00C8696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32:14 - ċereali</w:t>
        </w:r>
      </w:hyperlink>
    </w:p>
  </w:comment>
  <w:comment w:id="4" w:author="nwt Outside Readers Comments" w:date="2020-06-04T16:57:00Z" w:initials="r">
    <w:p w14:paraId="49965F1D" w14:textId="77777777" w:rsidR="000438DF" w:rsidRDefault="000438D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32:14 - demm</w:t>
        </w:r>
      </w:hyperlink>
    </w:p>
  </w:comment>
  <w:comment w:id="5" w:author="nwt Team Comments" w:date="2020-03-06T08:21:00Z" w:initials="t">
    <w:p w14:paraId="28CBB946" w14:textId="77777777" w:rsidR="00582309" w:rsidRDefault="0058230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Dt. 32:16 - barranin</w:t>
        </w:r>
      </w:hyperlink>
    </w:p>
  </w:comment>
  <w:comment w:id="6" w:author="nwt Team Comments" w:date="2020-03-09T10:30:00Z" w:initials="t">
    <w:p w14:paraId="2A8F6ED3" w14:textId="77777777" w:rsidR="009E64F2" w:rsidRDefault="009E64F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Dt. 32:18 - missierek</w:t>
        </w:r>
      </w:hyperlink>
    </w:p>
  </w:comment>
  <w:comment w:id="7" w:author="nwt Outside Readers Comments" w:date="2020-06-05T16:00:00Z" w:initials="r">
    <w:p w14:paraId="5B9B5790" w14:textId="77777777" w:rsidR="005C2E8B" w:rsidRDefault="005C2E8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Dt. 32:21 - nirrabja</w:t>
        </w:r>
      </w:hyperlink>
    </w:p>
  </w:comment>
  <w:comment w:id="8" w:author="nwt Outside Readers Comments" w:date="2020-06-05T16:01:00Z" w:initials="r">
    <w:p w14:paraId="717B1104" w14:textId="77777777" w:rsidR="00AF48CE" w:rsidRDefault="00AF48C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Dt. 32:21 - jgħiru</w:t>
        </w:r>
      </w:hyperlink>
    </w:p>
  </w:comment>
  <w:comment w:id="9" w:author="nwt Team Comments" w:date="2020-03-09T10:39:00Z" w:initials="t">
    <w:p w14:paraId="1948C143" w14:textId="77777777" w:rsidR="009B34BE" w:rsidRDefault="009B34B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Dt. 32:22 - sisien</w:t>
        </w:r>
      </w:hyperlink>
    </w:p>
  </w:comment>
  <w:comment w:id="10" w:author="nwt Team Comments" w:date="2020-03-06T09:50:00Z" w:initials="t">
    <w:p w14:paraId="172AF618" w14:textId="77777777" w:rsidR="00B2677A" w:rsidRDefault="00B2677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Dt. 32:24 - sriep</w:t>
        </w:r>
      </w:hyperlink>
    </w:p>
  </w:comment>
  <w:comment w:id="11" w:author="nwt Outside Readers Comments" w:date="2020-06-30T11:55:00Z" w:initials="r">
    <w:p w14:paraId="662FA685" w14:textId="77777777" w:rsidR="00E40E14" w:rsidRDefault="00E40E1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Dt. 32:39 - U m’hemmx allat ħliefi</w:t>
        </w:r>
      </w:hyperlink>
    </w:p>
  </w:comment>
  <w:comment w:id="12" w:author="nwt Team Comments" w:date="2020-03-06T13:41:00Z" w:initials="t">
    <w:p w14:paraId="4D14382C" w14:textId="77777777" w:rsidR="0055722C" w:rsidRDefault="0055722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3" w:history="1">
        <w:r>
          <w:rPr>
            <w:rStyle w:val="Hyperlink"/>
            <w:sz w:val="24"/>
            <w:szCs w:val="24"/>
          </w:rPr>
          <w:t>Dt. 32:39 - jeħles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B0CB75F" w15:done="0"/>
  <w15:commentEx w15:paraId="11E39028" w15:done="0"/>
  <w15:commentEx w15:paraId="621DFD6F" w15:done="0"/>
  <w15:commentEx w15:paraId="3390804A" w15:done="0"/>
  <w15:commentEx w15:paraId="49965F1D" w15:done="0"/>
  <w15:commentEx w15:paraId="28CBB946" w15:done="0"/>
  <w15:commentEx w15:paraId="2A8F6ED3" w15:done="0"/>
  <w15:commentEx w15:paraId="5B9B5790" w15:done="0"/>
  <w15:commentEx w15:paraId="717B1104" w15:done="0"/>
  <w15:commentEx w15:paraId="1948C143" w15:done="0"/>
  <w15:commentEx w15:paraId="172AF618" w15:done="0"/>
  <w15:commentEx w15:paraId="662FA685" w15:done="0"/>
  <w15:commentEx w15:paraId="4D14382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B0CB75F" w16cid:durableId="23708B22"/>
  <w16cid:commentId w16cid:paraId="11E39028" w16cid:durableId="23708B23"/>
  <w16cid:commentId w16cid:paraId="621DFD6F" w16cid:durableId="23708B24"/>
  <w16cid:commentId w16cid:paraId="49965F1D" w16cid:durableId="23708B25"/>
  <w16cid:commentId w16cid:paraId="28CBB946" w16cid:durableId="23708B26"/>
  <w16cid:commentId w16cid:paraId="5B9B5790" w16cid:durableId="23708B27"/>
  <w16cid:commentId w16cid:paraId="717B1104" w16cid:durableId="23708B28"/>
  <w16cid:commentId w16cid:paraId="1948C143" w16cid:durableId="23708B29"/>
  <w16cid:commentId w16cid:paraId="172AF618" w16cid:durableId="23708B2A"/>
  <w16cid:commentId w16cid:paraId="662FA685" w16cid:durableId="23708B2B"/>
  <w16cid:commentId w16cid:paraId="4D14382C" w16cid:durableId="23708B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5E7847" w14:textId="77777777" w:rsidR="001118D2" w:rsidRDefault="001118D2">
      <w:r>
        <w:separator/>
      </w:r>
    </w:p>
  </w:endnote>
  <w:endnote w:type="continuationSeparator" w:id="0">
    <w:p w14:paraId="1B05FBCC" w14:textId="77777777" w:rsidR="001118D2" w:rsidRDefault="00111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AD44A5" w14:textId="77777777" w:rsidR="001118D2" w:rsidRDefault="001118D2">
      <w:r>
        <w:separator/>
      </w:r>
    </w:p>
  </w:footnote>
  <w:footnote w:type="continuationSeparator" w:id="0">
    <w:p w14:paraId="7CE26EE0" w14:textId="77777777" w:rsidR="001118D2" w:rsidRDefault="001118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A501F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B120FB">
      <w:fldChar w:fldCharType="begin"/>
    </w:r>
    <w:r w:rsidR="00B120FB">
      <w:instrText xml:space="preserve"> TITLE  \* MERGEFORMAT </w:instrText>
    </w:r>
    <w:r w:rsidR="00B120FB">
      <w:fldChar w:fldCharType="separate"/>
    </w:r>
    <w:r w:rsidR="006439C5">
      <w:t>Deuteronomy Chapter 32</w:t>
    </w:r>
    <w:r w:rsidR="00B120FB">
      <w:fldChar w:fldCharType="end"/>
    </w:r>
  </w:p>
  <w:p w14:paraId="5749B38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439C5">
      <w:t>05-Deuteronomy</w:t>
    </w:r>
    <w:r>
      <w:fldChar w:fldCharType="end"/>
    </w:r>
  </w:p>
  <w:p w14:paraId="417833F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439C5">
      <w:rPr>
        <w:noProof/>
        <w:snapToGrid w:val="0"/>
      </w:rPr>
      <w:t>Deuteronomy 32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439C5">
      <w:t>&lt;not set&gt;</w:t>
    </w:r>
    <w:r>
      <w:fldChar w:fldCharType="end"/>
    </w:r>
  </w:p>
  <w:p w14:paraId="3B6EEF0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439C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439C5">
      <w:t>&lt;not set&gt;</w:t>
    </w:r>
    <w:r>
      <w:fldChar w:fldCharType="end"/>
    </w:r>
  </w:p>
  <w:p w14:paraId="29D517B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439C5">
      <w:t>&lt;not set&gt;</w:t>
    </w:r>
    <w:r>
      <w:fldChar w:fldCharType="end"/>
    </w:r>
  </w:p>
  <w:p w14:paraId="6EFBB373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8D2"/>
    <w:rsid w:val="00010921"/>
    <w:rsid w:val="000212E2"/>
    <w:rsid w:val="000213CD"/>
    <w:rsid w:val="00030F34"/>
    <w:rsid w:val="00031C14"/>
    <w:rsid w:val="000438DF"/>
    <w:rsid w:val="000721C8"/>
    <w:rsid w:val="00072E53"/>
    <w:rsid w:val="0007507F"/>
    <w:rsid w:val="00084AC0"/>
    <w:rsid w:val="00091A6E"/>
    <w:rsid w:val="00097580"/>
    <w:rsid w:val="000979E1"/>
    <w:rsid w:val="000B2C49"/>
    <w:rsid w:val="000B6B1C"/>
    <w:rsid w:val="000B7467"/>
    <w:rsid w:val="000C3694"/>
    <w:rsid w:val="000C54C8"/>
    <w:rsid w:val="000E665C"/>
    <w:rsid w:val="000F0B10"/>
    <w:rsid w:val="000F0C97"/>
    <w:rsid w:val="000F0CC4"/>
    <w:rsid w:val="00102ACA"/>
    <w:rsid w:val="001118D2"/>
    <w:rsid w:val="00132775"/>
    <w:rsid w:val="001429A7"/>
    <w:rsid w:val="001525DC"/>
    <w:rsid w:val="0016242E"/>
    <w:rsid w:val="0016554B"/>
    <w:rsid w:val="00191208"/>
    <w:rsid w:val="001A12DC"/>
    <w:rsid w:val="001A1953"/>
    <w:rsid w:val="001D14B9"/>
    <w:rsid w:val="001D307E"/>
    <w:rsid w:val="001F7A54"/>
    <w:rsid w:val="002011BE"/>
    <w:rsid w:val="00230240"/>
    <w:rsid w:val="00245EDD"/>
    <w:rsid w:val="0026230D"/>
    <w:rsid w:val="002652A7"/>
    <w:rsid w:val="0027245B"/>
    <w:rsid w:val="00272C7C"/>
    <w:rsid w:val="002744DA"/>
    <w:rsid w:val="002778B5"/>
    <w:rsid w:val="002900ED"/>
    <w:rsid w:val="002B0A96"/>
    <w:rsid w:val="002B524D"/>
    <w:rsid w:val="002C2A67"/>
    <w:rsid w:val="002C7BE1"/>
    <w:rsid w:val="002D139C"/>
    <w:rsid w:val="002D5A7F"/>
    <w:rsid w:val="002F731F"/>
    <w:rsid w:val="00304B7C"/>
    <w:rsid w:val="00310508"/>
    <w:rsid w:val="0031320A"/>
    <w:rsid w:val="00352042"/>
    <w:rsid w:val="00384B7E"/>
    <w:rsid w:val="00385A5B"/>
    <w:rsid w:val="003866EE"/>
    <w:rsid w:val="003B4AD0"/>
    <w:rsid w:val="003C43A9"/>
    <w:rsid w:val="003E541D"/>
    <w:rsid w:val="004030AC"/>
    <w:rsid w:val="004045AF"/>
    <w:rsid w:val="00407537"/>
    <w:rsid w:val="00412FED"/>
    <w:rsid w:val="0041422D"/>
    <w:rsid w:val="00433BF7"/>
    <w:rsid w:val="004500A2"/>
    <w:rsid w:val="00452CDD"/>
    <w:rsid w:val="004630FD"/>
    <w:rsid w:val="004731F7"/>
    <w:rsid w:val="00482C8D"/>
    <w:rsid w:val="0048439B"/>
    <w:rsid w:val="0049504A"/>
    <w:rsid w:val="004A2A61"/>
    <w:rsid w:val="004C5EB7"/>
    <w:rsid w:val="004E2112"/>
    <w:rsid w:val="004F30AF"/>
    <w:rsid w:val="0050601F"/>
    <w:rsid w:val="00540AB7"/>
    <w:rsid w:val="005529C7"/>
    <w:rsid w:val="0055722C"/>
    <w:rsid w:val="0056077D"/>
    <w:rsid w:val="0056355C"/>
    <w:rsid w:val="0057513A"/>
    <w:rsid w:val="00577781"/>
    <w:rsid w:val="00582309"/>
    <w:rsid w:val="0058242C"/>
    <w:rsid w:val="005A359F"/>
    <w:rsid w:val="005B2157"/>
    <w:rsid w:val="005B309E"/>
    <w:rsid w:val="005B4331"/>
    <w:rsid w:val="005B7DA6"/>
    <w:rsid w:val="005C2E8B"/>
    <w:rsid w:val="005D275C"/>
    <w:rsid w:val="005D4494"/>
    <w:rsid w:val="005E40DA"/>
    <w:rsid w:val="005F29B7"/>
    <w:rsid w:val="006012B6"/>
    <w:rsid w:val="00630B75"/>
    <w:rsid w:val="006439C5"/>
    <w:rsid w:val="00653FEB"/>
    <w:rsid w:val="00660272"/>
    <w:rsid w:val="006634F9"/>
    <w:rsid w:val="00663918"/>
    <w:rsid w:val="00663FC4"/>
    <w:rsid w:val="00672506"/>
    <w:rsid w:val="0068011D"/>
    <w:rsid w:val="0068043E"/>
    <w:rsid w:val="00683A19"/>
    <w:rsid w:val="006B2E68"/>
    <w:rsid w:val="006B6F9F"/>
    <w:rsid w:val="006D0A9F"/>
    <w:rsid w:val="006D1238"/>
    <w:rsid w:val="006D3F17"/>
    <w:rsid w:val="006E2B84"/>
    <w:rsid w:val="006F3DBC"/>
    <w:rsid w:val="00706D72"/>
    <w:rsid w:val="00711CFF"/>
    <w:rsid w:val="0071211B"/>
    <w:rsid w:val="00714A6C"/>
    <w:rsid w:val="007265F2"/>
    <w:rsid w:val="00726AB8"/>
    <w:rsid w:val="0072754A"/>
    <w:rsid w:val="00735264"/>
    <w:rsid w:val="0074165A"/>
    <w:rsid w:val="007444F0"/>
    <w:rsid w:val="00746A91"/>
    <w:rsid w:val="0075006C"/>
    <w:rsid w:val="00762BCB"/>
    <w:rsid w:val="00771B8A"/>
    <w:rsid w:val="00774DAD"/>
    <w:rsid w:val="00784146"/>
    <w:rsid w:val="00784C18"/>
    <w:rsid w:val="00786A67"/>
    <w:rsid w:val="00786ADE"/>
    <w:rsid w:val="007927FF"/>
    <w:rsid w:val="00796D66"/>
    <w:rsid w:val="007A584B"/>
    <w:rsid w:val="007B0F04"/>
    <w:rsid w:val="007B745B"/>
    <w:rsid w:val="007D29D0"/>
    <w:rsid w:val="007D5709"/>
    <w:rsid w:val="007D5C56"/>
    <w:rsid w:val="00800244"/>
    <w:rsid w:val="00840ECF"/>
    <w:rsid w:val="00841DC1"/>
    <w:rsid w:val="00863830"/>
    <w:rsid w:val="00875211"/>
    <w:rsid w:val="00884008"/>
    <w:rsid w:val="00894FA8"/>
    <w:rsid w:val="008959A1"/>
    <w:rsid w:val="00896523"/>
    <w:rsid w:val="008979CB"/>
    <w:rsid w:val="008B1BB8"/>
    <w:rsid w:val="008B566A"/>
    <w:rsid w:val="008B5859"/>
    <w:rsid w:val="008D6EBE"/>
    <w:rsid w:val="008F667F"/>
    <w:rsid w:val="008F7C52"/>
    <w:rsid w:val="0090423E"/>
    <w:rsid w:val="00907B26"/>
    <w:rsid w:val="00925AF9"/>
    <w:rsid w:val="00936E62"/>
    <w:rsid w:val="00942896"/>
    <w:rsid w:val="0094300E"/>
    <w:rsid w:val="00945563"/>
    <w:rsid w:val="00967D9B"/>
    <w:rsid w:val="00971F07"/>
    <w:rsid w:val="00980020"/>
    <w:rsid w:val="00985CF5"/>
    <w:rsid w:val="0098633D"/>
    <w:rsid w:val="009B34BE"/>
    <w:rsid w:val="009B58C4"/>
    <w:rsid w:val="009C0E02"/>
    <w:rsid w:val="009C4E63"/>
    <w:rsid w:val="009C7D92"/>
    <w:rsid w:val="009D063A"/>
    <w:rsid w:val="009D6FA8"/>
    <w:rsid w:val="009E64F2"/>
    <w:rsid w:val="009F6B19"/>
    <w:rsid w:val="00A032C2"/>
    <w:rsid w:val="00A05ECC"/>
    <w:rsid w:val="00A1036F"/>
    <w:rsid w:val="00A122AC"/>
    <w:rsid w:val="00A13B03"/>
    <w:rsid w:val="00A155F7"/>
    <w:rsid w:val="00A21107"/>
    <w:rsid w:val="00A24843"/>
    <w:rsid w:val="00A40780"/>
    <w:rsid w:val="00A5335B"/>
    <w:rsid w:val="00A53FF2"/>
    <w:rsid w:val="00A73FF6"/>
    <w:rsid w:val="00A76A36"/>
    <w:rsid w:val="00A91752"/>
    <w:rsid w:val="00A95074"/>
    <w:rsid w:val="00AA09DB"/>
    <w:rsid w:val="00AA2301"/>
    <w:rsid w:val="00AB0B20"/>
    <w:rsid w:val="00AB1CF1"/>
    <w:rsid w:val="00AB66A3"/>
    <w:rsid w:val="00AB7C59"/>
    <w:rsid w:val="00AE07D8"/>
    <w:rsid w:val="00AE3AE8"/>
    <w:rsid w:val="00AE4DEE"/>
    <w:rsid w:val="00AE53C0"/>
    <w:rsid w:val="00AF2DBB"/>
    <w:rsid w:val="00AF48CE"/>
    <w:rsid w:val="00B120FB"/>
    <w:rsid w:val="00B2677A"/>
    <w:rsid w:val="00B30BD1"/>
    <w:rsid w:val="00B375BF"/>
    <w:rsid w:val="00B37D18"/>
    <w:rsid w:val="00B61354"/>
    <w:rsid w:val="00B6230A"/>
    <w:rsid w:val="00B70316"/>
    <w:rsid w:val="00B81DB9"/>
    <w:rsid w:val="00B85936"/>
    <w:rsid w:val="00B86985"/>
    <w:rsid w:val="00B86A6B"/>
    <w:rsid w:val="00B87B77"/>
    <w:rsid w:val="00B925D3"/>
    <w:rsid w:val="00B9596F"/>
    <w:rsid w:val="00BA1B1F"/>
    <w:rsid w:val="00BB2BD3"/>
    <w:rsid w:val="00BC237A"/>
    <w:rsid w:val="00BD5352"/>
    <w:rsid w:val="00BD5C15"/>
    <w:rsid w:val="00BD6AB0"/>
    <w:rsid w:val="00C14008"/>
    <w:rsid w:val="00C3778D"/>
    <w:rsid w:val="00C37E6E"/>
    <w:rsid w:val="00C4069D"/>
    <w:rsid w:val="00C4526B"/>
    <w:rsid w:val="00C51D0B"/>
    <w:rsid w:val="00C55E94"/>
    <w:rsid w:val="00C622FD"/>
    <w:rsid w:val="00C745E1"/>
    <w:rsid w:val="00C8156B"/>
    <w:rsid w:val="00C8696C"/>
    <w:rsid w:val="00C92D5F"/>
    <w:rsid w:val="00CA1522"/>
    <w:rsid w:val="00CA2E7C"/>
    <w:rsid w:val="00CA50F7"/>
    <w:rsid w:val="00CA6BDD"/>
    <w:rsid w:val="00CB7A81"/>
    <w:rsid w:val="00CC275C"/>
    <w:rsid w:val="00CC4912"/>
    <w:rsid w:val="00D03CFE"/>
    <w:rsid w:val="00D07142"/>
    <w:rsid w:val="00D12C84"/>
    <w:rsid w:val="00D13C38"/>
    <w:rsid w:val="00D226A8"/>
    <w:rsid w:val="00D2307F"/>
    <w:rsid w:val="00D235E2"/>
    <w:rsid w:val="00D33D9F"/>
    <w:rsid w:val="00D409BC"/>
    <w:rsid w:val="00D41195"/>
    <w:rsid w:val="00D427DA"/>
    <w:rsid w:val="00D46958"/>
    <w:rsid w:val="00D46DA0"/>
    <w:rsid w:val="00D67FE7"/>
    <w:rsid w:val="00D71905"/>
    <w:rsid w:val="00D73167"/>
    <w:rsid w:val="00D75449"/>
    <w:rsid w:val="00D84472"/>
    <w:rsid w:val="00DA0FE2"/>
    <w:rsid w:val="00DB05B5"/>
    <w:rsid w:val="00DC2E74"/>
    <w:rsid w:val="00DC69F7"/>
    <w:rsid w:val="00DC700C"/>
    <w:rsid w:val="00DD038B"/>
    <w:rsid w:val="00DD0487"/>
    <w:rsid w:val="00DD0541"/>
    <w:rsid w:val="00DE253C"/>
    <w:rsid w:val="00E12772"/>
    <w:rsid w:val="00E12F73"/>
    <w:rsid w:val="00E250DD"/>
    <w:rsid w:val="00E40E14"/>
    <w:rsid w:val="00E5514F"/>
    <w:rsid w:val="00E56670"/>
    <w:rsid w:val="00E6271E"/>
    <w:rsid w:val="00E82544"/>
    <w:rsid w:val="00E87385"/>
    <w:rsid w:val="00E943CD"/>
    <w:rsid w:val="00EC05A9"/>
    <w:rsid w:val="00ED1B5C"/>
    <w:rsid w:val="00ED411F"/>
    <w:rsid w:val="00EE6C8B"/>
    <w:rsid w:val="00EF3BC1"/>
    <w:rsid w:val="00F116FC"/>
    <w:rsid w:val="00F12094"/>
    <w:rsid w:val="00F1227E"/>
    <w:rsid w:val="00F146A0"/>
    <w:rsid w:val="00F15327"/>
    <w:rsid w:val="00F24EA2"/>
    <w:rsid w:val="00F30846"/>
    <w:rsid w:val="00F66502"/>
    <w:rsid w:val="00F7302E"/>
    <w:rsid w:val="00F8251F"/>
    <w:rsid w:val="00F935DB"/>
    <w:rsid w:val="00FA3007"/>
    <w:rsid w:val="00FB6530"/>
    <w:rsid w:val="00FC1582"/>
    <w:rsid w:val="00FC241D"/>
    <w:rsid w:val="00FD4F27"/>
    <w:rsid w:val="00FE6D9A"/>
    <w:rsid w:val="00FF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40F69817"/>
  <w15:docId w15:val="{5E3FBDF1-D7B3-4AB1-A9EA-D66EBBD1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C8696C"/>
    <w:rPr>
      <w:sz w:val="16"/>
      <w:szCs w:val="16"/>
    </w:rPr>
  </w:style>
  <w:style w:type="paragraph" w:styleId="CommentText">
    <w:name w:val="annotation text"/>
    <w:basedOn w:val="Normal"/>
    <w:link w:val="CommentTextChar"/>
    <w:rsid w:val="00C869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8696C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C869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8696C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C8696C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B86A6B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alloonText">
    <w:name w:val="Balloon Text"/>
    <w:basedOn w:val="Normal"/>
    <w:link w:val="BalloonTextChar"/>
    <w:rsid w:val="00B86A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86A6B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F825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3435&amp;book=5&amp;chapter=32&amp;verse=21" TargetMode="External"/><Relationship Id="rId13" Type="http://schemas.openxmlformats.org/officeDocument/2006/relationships/hyperlink" Target="wtsbiblecomment:refid=44&amp;biblecommentid=3085&amp;book=5&amp;chapter=32&amp;verse=39" TargetMode="External"/><Relationship Id="rId3" Type="http://schemas.openxmlformats.org/officeDocument/2006/relationships/hyperlink" Target="wtsbiblecomment:refid=44&amp;biblecommentid=3108&amp;book=5&amp;chapter=32&amp;verse=11" TargetMode="External"/><Relationship Id="rId7" Type="http://schemas.openxmlformats.org/officeDocument/2006/relationships/hyperlink" Target="wtsbiblecomment:refid=44&amp;biblecommentid=3086&amp;book=5&amp;chapter=32&amp;verse=18" TargetMode="External"/><Relationship Id="rId12" Type="http://schemas.openxmlformats.org/officeDocument/2006/relationships/hyperlink" Target="wtsbiblecomment:refid=45&amp;biblecommentid=3478&amp;book=5&amp;chapter=32&amp;verse=39" TargetMode="External"/><Relationship Id="rId2" Type="http://schemas.openxmlformats.org/officeDocument/2006/relationships/hyperlink" Target="wtsbiblecomment:refid=45&amp;biblecommentid=3395&amp;book=5&amp;chapter=32&amp;verse=8" TargetMode="External"/><Relationship Id="rId1" Type="http://schemas.openxmlformats.org/officeDocument/2006/relationships/hyperlink" Target="wtsbiblecomment:refid=45&amp;biblecommentid=3394&amp;book=5&amp;chapter=32&amp;verse=7" TargetMode="External"/><Relationship Id="rId6" Type="http://schemas.openxmlformats.org/officeDocument/2006/relationships/hyperlink" Target="wtsbiblecomment:refid=44&amp;biblecommentid=3082&amp;book=5&amp;chapter=32&amp;verse=16" TargetMode="External"/><Relationship Id="rId11" Type="http://schemas.openxmlformats.org/officeDocument/2006/relationships/hyperlink" Target="wtsbiblecomment:refid=44&amp;biblecommentid=3083&amp;book=5&amp;chapter=32&amp;verse=24" TargetMode="External"/><Relationship Id="rId5" Type="http://schemas.openxmlformats.org/officeDocument/2006/relationships/hyperlink" Target="wtsbiblecomment:refid=45&amp;biblecommentid=3396&amp;book=5&amp;chapter=32&amp;verse=14" TargetMode="External"/><Relationship Id="rId10" Type="http://schemas.openxmlformats.org/officeDocument/2006/relationships/hyperlink" Target="wtsbiblecomment:refid=44&amp;biblecommentid=3087&amp;book=5&amp;chapter=32&amp;verse=22" TargetMode="External"/><Relationship Id="rId4" Type="http://schemas.openxmlformats.org/officeDocument/2006/relationships/hyperlink" Target="wtsbiblecomment:refid=44&amp;biblecommentid=3080&amp;book=5&amp;chapter=32&amp;verse=14" TargetMode="External"/><Relationship Id="rId9" Type="http://schemas.openxmlformats.org/officeDocument/2006/relationships/hyperlink" Target="wtsbiblecomment:refid=45&amp;biblecommentid=3436&amp;book=5&amp;chapter=32&amp;verse=2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656FD4-6269-4D5E-89F3-1E88AFDC3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1001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Deuteronomy Chapter 32</vt:lpstr>
    </vt:vector>
  </TitlesOfParts>
  <Company>Watchtower</Company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32</dc:title>
  <dc:subject/>
  <dc:creator>David Waterson</dc:creator>
  <cp:keywords/>
  <dc:description/>
  <cp:lastModifiedBy>Abela, Miriam</cp:lastModifiedBy>
  <cp:revision>223</cp:revision>
  <cp:lastPrinted>2020-03-09T08:19:00Z</cp:lastPrinted>
  <dcterms:created xsi:type="dcterms:W3CDTF">2019-08-04T14:34:00Z</dcterms:created>
  <dcterms:modified xsi:type="dcterms:W3CDTF">2021-07-06T09:01:00Z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32.docx</vt:lpwstr>
  </property>
  <property fmtid="{D5CDD505-2E9C-101B-9397-08002B2CF9AE}" pid="9" name="_TranslationDocumentId">
    <vt:i4>19515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5032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