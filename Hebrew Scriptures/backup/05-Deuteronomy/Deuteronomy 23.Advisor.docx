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2B1" w:rsidRDefault="006922B1" w:rsidP="006922B1">
      <w:pPr>
        <w:rPr>
          <w:rFonts w:ascii="MEPS Bookman WTS" w:eastAsia="Segoe UI" w:hAnsi="MEPS Bookman WTS" w:cs="Segoe UI"/>
        </w:rPr>
      </w:pPr>
      <w:bookmarkStart w:id="0" w:name="_GoBack"/>
      <w:bookmarkEnd w:id="0"/>
      <w:r>
        <w:rPr>
          <w:rFonts w:eastAsia="Segoe UI" w:cs="Arial"/>
          <w:b/>
        </w:rPr>
        <w:t xml:space="preserve">23:1 </w:t>
      </w:r>
      <w:r>
        <w:rPr>
          <w:rFonts w:eastAsia="Segoe UI" w:cs="Arial"/>
        </w:rPr>
        <w:t>“No man who has been castrated by having his testicles crushed or who has had his male organ cut off may come into the congregation of Jehovah.</w:t>
      </w:r>
      <w:r w:rsidR="00D56732">
        <w:rPr>
          <w:rStyle w:val="EndnoteReference"/>
          <w:rFonts w:eastAsia="Segoe UI" w:cs="Arial"/>
        </w:rPr>
        <w:endnoteReference w:id="1"/>
      </w:r>
    </w:p>
    <w:p w:rsidR="006922B1" w:rsidRDefault="006922B1" w:rsidP="006922B1">
      <w:pPr>
        <w:rPr>
          <w:rFonts w:eastAsia="Segoe UI" w:cs="Arial"/>
        </w:rPr>
      </w:pPr>
      <w:r>
        <w:rPr>
          <w:rFonts w:eastAsia="Segoe UI" w:cs="Arial"/>
          <w:b/>
        </w:rPr>
        <w:t xml:space="preserve">2 </w:t>
      </w:r>
      <w:r>
        <w:rPr>
          <w:rFonts w:eastAsia="Segoe UI" w:cs="Arial"/>
        </w:rPr>
        <w:t>“No illegitimate son may come into the congregation of Jehovah.</w:t>
      </w:r>
      <w:r w:rsidR="00D56732">
        <w:rPr>
          <w:rStyle w:val="EndnoteReference"/>
          <w:rFonts w:eastAsia="Segoe UI" w:cs="Arial"/>
        </w:rPr>
        <w:endnoteReference w:id="2"/>
      </w:r>
      <w:r>
        <w:rPr>
          <w:rFonts w:eastAsia="Segoe UI" w:cs="Arial"/>
        </w:rPr>
        <w:t xml:space="preserve"> Even to the tenth generation, none of his descendants may come into the congregation of Jehovah.</w:t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3 </w:t>
      </w:r>
      <w:r>
        <w:rPr>
          <w:rFonts w:eastAsia="Segoe UI" w:cs="Arial"/>
        </w:rPr>
        <w:t>“No Am′mon·ite or Mo′ab·ite may come into the congregation of Jehovah.</w:t>
      </w:r>
      <w:r w:rsidR="00D56732">
        <w:rPr>
          <w:rStyle w:val="EndnoteReference"/>
          <w:rFonts w:eastAsia="Segoe UI" w:cs="Arial"/>
        </w:rPr>
        <w:endnoteReference w:id="3"/>
      </w:r>
      <w:r>
        <w:rPr>
          <w:rFonts w:eastAsia="Segoe UI" w:cs="Arial"/>
        </w:rPr>
        <w:t xml:space="preserve"> Even to the tenth generation, none of their descendants may ever come into the congregation of Jehovah, </w:t>
      </w:r>
      <w:r>
        <w:rPr>
          <w:rFonts w:eastAsia="Segoe UI" w:cs="Arial"/>
          <w:b/>
        </w:rPr>
        <w:t xml:space="preserve">4 </w:t>
      </w:r>
      <w:r>
        <w:rPr>
          <w:rFonts w:eastAsia="Segoe UI" w:cs="Arial"/>
        </w:rPr>
        <w:t>because they did not come to your aid with food and water when you were on the way going out of Egypt,</w:t>
      </w:r>
      <w:r w:rsidR="00D56732">
        <w:rPr>
          <w:rStyle w:val="EndnoteReference"/>
          <w:rFonts w:eastAsia="Segoe UI" w:cs="Arial"/>
        </w:rPr>
        <w:endnoteReference w:id="4"/>
      </w:r>
      <w:r>
        <w:rPr>
          <w:rFonts w:eastAsia="Segoe UI" w:cs="Arial"/>
        </w:rPr>
        <w:t xml:space="preserve"> and because they hired against you Ba′laam the son of Be′or from Pe′thor of Mes·o·po·ta′mi·a to curse</w:t>
      </w:r>
      <w:r w:rsidR="00D56732">
        <w:rPr>
          <w:rStyle w:val="FootnoteReference"/>
          <w:rFonts w:eastAsia="Segoe UI" w:cs="Arial"/>
        </w:rPr>
        <w:footnoteReference w:id="1"/>
      </w:r>
      <w:r>
        <w:rPr>
          <w:rFonts w:eastAsia="Segoe UI" w:cs="Arial"/>
        </w:rPr>
        <w:t xml:space="preserve"> you.</w:t>
      </w:r>
      <w:r w:rsidR="00D56732">
        <w:rPr>
          <w:rStyle w:val="EndnoteReference"/>
          <w:rFonts w:eastAsia="Segoe UI" w:cs="Arial"/>
        </w:rPr>
        <w:endnoteReference w:id="5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5 </w:t>
      </w:r>
      <w:r>
        <w:rPr>
          <w:rFonts w:eastAsia="Segoe UI" w:cs="Arial"/>
        </w:rPr>
        <w:t>But Jehovah your God refused to listen to Ba′laam.</w:t>
      </w:r>
      <w:r w:rsidR="00D56732">
        <w:rPr>
          <w:rStyle w:val="EndnoteReference"/>
          <w:rFonts w:eastAsia="Segoe UI" w:cs="Arial"/>
        </w:rPr>
        <w:endnoteReference w:id="6"/>
      </w:r>
      <w:r>
        <w:rPr>
          <w:rFonts w:eastAsia="Segoe UI" w:cs="Arial"/>
        </w:rPr>
        <w:t xml:space="preserve"> Rather, Jehovah your God changed the curse into a blessing for you,</w:t>
      </w:r>
      <w:r w:rsidR="00D56732">
        <w:rPr>
          <w:rStyle w:val="EndnoteReference"/>
          <w:rFonts w:eastAsia="Segoe UI" w:cs="Arial"/>
        </w:rPr>
        <w:endnoteReference w:id="7"/>
      </w:r>
      <w:r>
        <w:rPr>
          <w:rFonts w:eastAsia="Segoe UI" w:cs="Arial"/>
        </w:rPr>
        <w:t xml:space="preserve"> because Jehovah your God loved you.</w:t>
      </w:r>
      <w:r w:rsidR="00D56732">
        <w:rPr>
          <w:rStyle w:val="EndnoteReference"/>
          <w:rFonts w:eastAsia="Segoe UI" w:cs="Arial"/>
        </w:rPr>
        <w:endnoteReference w:id="8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6 </w:t>
      </w:r>
      <w:r>
        <w:rPr>
          <w:rFonts w:eastAsia="Segoe UI" w:cs="Arial"/>
        </w:rPr>
        <w:t>You should never seek their welfare or their prosperity all your days.</w:t>
      </w:r>
      <w:r w:rsidR="00D56732">
        <w:rPr>
          <w:rStyle w:val="EndnoteReference"/>
          <w:rFonts w:eastAsia="Segoe UI" w:cs="Arial"/>
        </w:rPr>
        <w:endnoteReference w:id="9"/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7 </w:t>
      </w:r>
      <w:r>
        <w:rPr>
          <w:rFonts w:eastAsia="Segoe UI" w:cs="Arial"/>
        </w:rPr>
        <w:t>“You must not hate an E′dom·ite, for he is your brother.</w:t>
      </w:r>
      <w:r w:rsidR="00D56732">
        <w:rPr>
          <w:rStyle w:val="EndnoteReference"/>
          <w:rFonts w:eastAsia="Segoe UI" w:cs="Arial"/>
        </w:rPr>
        <w:endnoteReference w:id="10"/>
      </w:r>
    </w:p>
    <w:p w:rsidR="006922B1" w:rsidRDefault="006922B1" w:rsidP="006922B1">
      <w:pPr>
        <w:rPr>
          <w:rFonts w:eastAsia="Segoe UI" w:cs="Arial"/>
        </w:rPr>
      </w:pPr>
      <w:r>
        <w:rPr>
          <w:rFonts w:eastAsia="Segoe UI" w:cs="Arial"/>
        </w:rPr>
        <w:t>“You must not hate an Egyptian, for you became a foreign resident in his country.</w:t>
      </w:r>
      <w:r w:rsidR="00D56732">
        <w:rPr>
          <w:rStyle w:val="EndnoteReference"/>
          <w:rFonts w:eastAsia="Segoe UI" w:cs="Arial"/>
        </w:rPr>
        <w:endnoteReference w:id="11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8 </w:t>
      </w:r>
      <w:r>
        <w:rPr>
          <w:rFonts w:eastAsia="Segoe UI" w:cs="Arial"/>
        </w:rPr>
        <w:t>The third generation of children born to them may enter the congregation of Jehovah.</w:t>
      </w:r>
    </w:p>
    <w:p w:rsidR="006922B1" w:rsidRDefault="006922B1" w:rsidP="006922B1">
      <w:pPr>
        <w:rPr>
          <w:rFonts w:eastAsia="Segoe UI" w:cs="Arial"/>
        </w:rPr>
      </w:pPr>
      <w:r>
        <w:rPr>
          <w:rFonts w:eastAsia="Segoe UI" w:cs="Arial"/>
          <w:b/>
        </w:rPr>
        <w:t xml:space="preserve">9 </w:t>
      </w:r>
      <w:r>
        <w:rPr>
          <w:rFonts w:eastAsia="Segoe UI" w:cs="Arial"/>
        </w:rPr>
        <w:t>“When you are encamped against your enemies, you should avoid anything bad.</w:t>
      </w:r>
      <w:r w:rsidR="00D56732">
        <w:rPr>
          <w:rStyle w:val="FootnoteReference"/>
          <w:rFonts w:eastAsia="Segoe UI" w:cs="Arial"/>
        </w:rPr>
        <w:footnoteReference w:id="2"/>
      </w:r>
      <w:r w:rsidR="00D56732">
        <w:rPr>
          <w:rStyle w:val="EndnoteReference"/>
          <w:rFonts w:eastAsia="Segoe UI" w:cs="Arial"/>
        </w:rPr>
        <w:endnoteReference w:id="12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10 </w:t>
      </w:r>
      <w:r>
        <w:rPr>
          <w:rFonts w:eastAsia="Segoe UI" w:cs="Arial"/>
        </w:rPr>
        <w:t>If a man becomes unclean because of a nocturnal emission,</w:t>
      </w:r>
      <w:r w:rsidR="00D56732">
        <w:rPr>
          <w:rStyle w:val="EndnoteReference"/>
          <w:rFonts w:eastAsia="Segoe UI" w:cs="Arial"/>
        </w:rPr>
        <w:endnoteReference w:id="13"/>
      </w:r>
      <w:r>
        <w:rPr>
          <w:rFonts w:eastAsia="Segoe UI" w:cs="Arial"/>
        </w:rPr>
        <w:t xml:space="preserve"> he should go outside the camp and not reenter the camp. </w:t>
      </w:r>
      <w:r>
        <w:rPr>
          <w:rFonts w:eastAsia="Segoe UI" w:cs="Arial"/>
          <w:b/>
        </w:rPr>
        <w:t xml:space="preserve">11 </w:t>
      </w:r>
      <w:r>
        <w:rPr>
          <w:rFonts w:eastAsia="Segoe UI" w:cs="Arial"/>
        </w:rPr>
        <w:t>When evening falls, he should wash with water, and then he may return to the camp at sunset.</w:t>
      </w:r>
      <w:r w:rsidR="00D56732">
        <w:rPr>
          <w:rStyle w:val="EndnoteReference"/>
          <w:rFonts w:eastAsia="Segoe UI" w:cs="Arial"/>
        </w:rPr>
        <w:endnoteReference w:id="14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12 </w:t>
      </w:r>
      <w:r>
        <w:rPr>
          <w:rFonts w:eastAsia="Segoe UI" w:cs="Arial"/>
        </w:rPr>
        <w:t>A private place</w:t>
      </w:r>
      <w:r w:rsidR="00D56732">
        <w:rPr>
          <w:rStyle w:val="FootnoteReference"/>
          <w:rFonts w:eastAsia="Segoe UI" w:cs="Arial"/>
        </w:rPr>
        <w:footnoteReference w:id="3"/>
      </w:r>
      <w:r>
        <w:rPr>
          <w:rFonts w:eastAsia="Segoe UI" w:cs="Arial"/>
        </w:rPr>
        <w:t xml:space="preserve"> should be designated for use outside the camp, and there is where you should go. </w:t>
      </w:r>
      <w:r>
        <w:rPr>
          <w:rFonts w:eastAsia="Segoe UI" w:cs="Arial"/>
          <w:b/>
        </w:rPr>
        <w:t xml:space="preserve">13 </w:t>
      </w:r>
      <w:r>
        <w:rPr>
          <w:rFonts w:eastAsia="Segoe UI" w:cs="Arial"/>
        </w:rPr>
        <w:t xml:space="preserve">A peg should be part of your equipment. When you squat outside, you should dig a hole with it and then cover your excrement. </w:t>
      </w:r>
      <w:r>
        <w:rPr>
          <w:rFonts w:eastAsia="Segoe UI" w:cs="Arial"/>
          <w:b/>
        </w:rPr>
        <w:t xml:space="preserve">14 </w:t>
      </w:r>
      <w:r>
        <w:rPr>
          <w:rFonts w:eastAsia="Segoe UI" w:cs="Arial"/>
        </w:rPr>
        <w:t>For Jehovah your God is walking about within your camp</w:t>
      </w:r>
      <w:r w:rsidR="00D56732">
        <w:rPr>
          <w:rStyle w:val="EndnoteReference"/>
          <w:rFonts w:eastAsia="Segoe UI" w:cs="Arial"/>
        </w:rPr>
        <w:endnoteReference w:id="15"/>
      </w:r>
      <w:r>
        <w:rPr>
          <w:rFonts w:eastAsia="Segoe UI" w:cs="Arial"/>
        </w:rPr>
        <w:t xml:space="preserve"> to deliver you and to hand over your enemies to you, and your camp must be holy,</w:t>
      </w:r>
      <w:r w:rsidR="00D56732">
        <w:rPr>
          <w:rStyle w:val="EndnoteReference"/>
          <w:rFonts w:eastAsia="Segoe UI" w:cs="Arial"/>
        </w:rPr>
        <w:endnoteReference w:id="16"/>
      </w:r>
      <w:r>
        <w:rPr>
          <w:rFonts w:eastAsia="Segoe UI" w:cs="Arial"/>
        </w:rPr>
        <w:t xml:space="preserve"> so that he does not see anything indecent in you and turn away from accompanying you.</w:t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15 </w:t>
      </w:r>
      <w:r>
        <w:rPr>
          <w:rFonts w:eastAsia="Segoe UI" w:cs="Arial"/>
        </w:rPr>
        <w:t xml:space="preserve">“You should not hand over a slave to his master when he escapes from his master and comes to you. </w:t>
      </w:r>
      <w:r>
        <w:rPr>
          <w:rFonts w:eastAsia="Segoe UI" w:cs="Arial"/>
          <w:b/>
        </w:rPr>
        <w:t xml:space="preserve">16 </w:t>
      </w:r>
      <w:r>
        <w:rPr>
          <w:rFonts w:eastAsia="Segoe UI" w:cs="Arial"/>
        </w:rPr>
        <w:t>He may dwell among you in whatever place he chooses in one of your cities, wherever he likes. You must not mistreat him.</w:t>
      </w:r>
      <w:r w:rsidR="00D56732">
        <w:rPr>
          <w:rStyle w:val="EndnoteReference"/>
          <w:rFonts w:eastAsia="Segoe UI" w:cs="Arial"/>
        </w:rPr>
        <w:endnoteReference w:id="17"/>
      </w:r>
    </w:p>
    <w:p w:rsidR="006922B1" w:rsidRDefault="006922B1" w:rsidP="006922B1">
      <w:pPr>
        <w:rPr>
          <w:rFonts w:eastAsia="Segoe UI" w:cs="Arial"/>
        </w:rPr>
      </w:pPr>
      <w:r>
        <w:rPr>
          <w:rFonts w:eastAsia="Segoe UI" w:cs="Arial"/>
          <w:b/>
        </w:rPr>
        <w:t xml:space="preserve">17 </w:t>
      </w:r>
      <w:r>
        <w:rPr>
          <w:rFonts w:eastAsia="Segoe UI" w:cs="Arial"/>
        </w:rPr>
        <w:t>“None of the daughters of Israel may become a temple prostitute,</w:t>
      </w:r>
      <w:r w:rsidR="00D56732">
        <w:rPr>
          <w:rStyle w:val="EndnoteReference"/>
          <w:rFonts w:eastAsia="Segoe UI" w:cs="Arial"/>
        </w:rPr>
        <w:endnoteReference w:id="18"/>
      </w:r>
      <w:r>
        <w:rPr>
          <w:rFonts w:eastAsia="Segoe UI" w:cs="Arial"/>
        </w:rPr>
        <w:t xml:space="preserve"> neither may anyone of the sons of Israel become a temple prostitute.</w:t>
      </w:r>
      <w:r w:rsidR="00D56732">
        <w:rPr>
          <w:rStyle w:val="EndnoteReference"/>
          <w:rFonts w:eastAsia="Segoe UI" w:cs="Arial"/>
        </w:rPr>
        <w:endnoteReference w:id="19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18 </w:t>
      </w:r>
      <w:r>
        <w:rPr>
          <w:rFonts w:eastAsia="Segoe UI" w:cs="Arial"/>
        </w:rPr>
        <w:t>You must not bring the price paid to a female prostitute or the price paid to</w:t>
      </w:r>
      <w:r w:rsidR="00D56732">
        <w:rPr>
          <w:rStyle w:val="FootnoteReference"/>
          <w:rFonts w:eastAsia="Segoe UI" w:cs="Arial"/>
        </w:rPr>
        <w:footnoteReference w:id="4"/>
      </w:r>
      <w:r>
        <w:rPr>
          <w:rFonts w:eastAsia="Segoe UI" w:cs="Arial"/>
        </w:rPr>
        <w:t xml:space="preserve"> a male prostitute</w:t>
      </w:r>
      <w:r w:rsidR="00D56732">
        <w:rPr>
          <w:rStyle w:val="FootnoteReference"/>
          <w:rFonts w:eastAsia="Segoe UI" w:cs="Arial"/>
        </w:rPr>
        <w:footnoteReference w:id="5"/>
      </w:r>
      <w:r>
        <w:rPr>
          <w:rFonts w:eastAsia="Segoe UI" w:cs="Arial"/>
        </w:rPr>
        <w:t xml:space="preserve"> into the house of Jehovah your God to fulfill a vow, for both of them are something detestable to Jehovah your God.</w:t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19 </w:t>
      </w:r>
      <w:r>
        <w:rPr>
          <w:rFonts w:eastAsia="Segoe UI" w:cs="Arial"/>
        </w:rPr>
        <w:t>“You must not make your brother pay interest,</w:t>
      </w:r>
      <w:r w:rsidR="00D56732">
        <w:rPr>
          <w:rStyle w:val="EndnoteReference"/>
          <w:rFonts w:eastAsia="Segoe UI" w:cs="Arial"/>
        </w:rPr>
        <w:endnoteReference w:id="20"/>
      </w:r>
      <w:r>
        <w:rPr>
          <w:rFonts w:eastAsia="Segoe UI" w:cs="Arial"/>
        </w:rPr>
        <w:t xml:space="preserve"> whether interest on money, on food, or on anything on which interest may be charged. </w:t>
      </w:r>
      <w:r>
        <w:rPr>
          <w:rFonts w:eastAsia="Segoe UI" w:cs="Arial"/>
          <w:b/>
        </w:rPr>
        <w:t xml:space="preserve">20 </w:t>
      </w:r>
      <w:r>
        <w:rPr>
          <w:rFonts w:eastAsia="Segoe UI" w:cs="Arial"/>
        </w:rPr>
        <w:t>You may make a foreigner pay interest,</w:t>
      </w:r>
      <w:r w:rsidR="00D56732">
        <w:rPr>
          <w:rStyle w:val="EndnoteReference"/>
          <w:rFonts w:eastAsia="Segoe UI" w:cs="Arial"/>
        </w:rPr>
        <w:endnoteReference w:id="21"/>
      </w:r>
      <w:r>
        <w:rPr>
          <w:rFonts w:eastAsia="Segoe UI" w:cs="Arial"/>
        </w:rPr>
        <w:t xml:space="preserve"> but you must not make your brother pay interest,</w:t>
      </w:r>
      <w:r w:rsidR="00D56732">
        <w:rPr>
          <w:rStyle w:val="EndnoteReference"/>
          <w:rFonts w:eastAsia="Segoe UI" w:cs="Arial"/>
        </w:rPr>
        <w:endnoteReference w:id="22"/>
      </w:r>
      <w:r>
        <w:rPr>
          <w:rFonts w:eastAsia="Segoe UI" w:cs="Arial"/>
        </w:rPr>
        <w:t xml:space="preserve"> so that Jehovah your God may bless you in every undertaking of yours in the land you are going to take possession of.</w:t>
      </w:r>
      <w:r w:rsidR="00D56732">
        <w:rPr>
          <w:rStyle w:val="EndnoteReference"/>
          <w:rFonts w:eastAsia="Segoe UI" w:cs="Arial"/>
        </w:rPr>
        <w:endnoteReference w:id="23"/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21 </w:t>
      </w:r>
      <w:r>
        <w:rPr>
          <w:rFonts w:eastAsia="Segoe UI" w:cs="Arial"/>
        </w:rPr>
        <w:t>“If you make a vow to Jehovah your God,</w:t>
      </w:r>
      <w:r w:rsidR="00D56732">
        <w:rPr>
          <w:rStyle w:val="EndnoteReference"/>
          <w:rFonts w:eastAsia="Segoe UI" w:cs="Arial"/>
        </w:rPr>
        <w:endnoteReference w:id="24"/>
      </w:r>
      <w:r>
        <w:rPr>
          <w:rFonts w:eastAsia="Segoe UI" w:cs="Arial"/>
        </w:rPr>
        <w:t xml:space="preserve"> do not be slow about paying it.</w:t>
      </w:r>
      <w:r w:rsidR="00D56732">
        <w:rPr>
          <w:rStyle w:val="EndnoteReference"/>
          <w:rFonts w:eastAsia="Segoe UI" w:cs="Arial"/>
        </w:rPr>
        <w:endnoteReference w:id="25"/>
      </w:r>
      <w:r>
        <w:rPr>
          <w:rFonts w:eastAsia="Segoe UI" w:cs="Arial"/>
        </w:rPr>
        <w:t xml:space="preserve"> For Jehovah your God will surely require it of you; otherwise, it will be a sin on your part.</w:t>
      </w:r>
      <w:r w:rsidR="00D56732">
        <w:rPr>
          <w:rStyle w:val="EndnoteReference"/>
          <w:rFonts w:eastAsia="Segoe UI" w:cs="Arial"/>
        </w:rPr>
        <w:endnoteReference w:id="26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22 </w:t>
      </w:r>
      <w:r>
        <w:rPr>
          <w:rFonts w:eastAsia="Segoe UI" w:cs="Arial"/>
        </w:rPr>
        <w:t>But if you refrain from making a vow, you will not be guilty of sin.</w:t>
      </w:r>
      <w:r w:rsidR="00D56732">
        <w:rPr>
          <w:rStyle w:val="EndnoteReference"/>
          <w:rFonts w:eastAsia="Segoe UI" w:cs="Arial"/>
        </w:rPr>
        <w:endnoteReference w:id="27"/>
      </w:r>
      <w:r>
        <w:rPr>
          <w:rFonts w:ascii="MEPS Bookman WTS" w:eastAsia="Segoe UI" w:hAnsi="MEPS Bookman WTS" w:cs="Segoe UI"/>
        </w:rPr>
        <w:t xml:space="preserve"> </w:t>
      </w:r>
      <w:r>
        <w:rPr>
          <w:rFonts w:eastAsia="Segoe UI" w:cs="Arial"/>
          <w:b/>
        </w:rPr>
        <w:t xml:space="preserve">23 </w:t>
      </w:r>
      <w:r>
        <w:rPr>
          <w:rFonts w:eastAsia="Segoe UI" w:cs="Arial"/>
        </w:rPr>
        <w:t>The word of your lips you should keep,</w:t>
      </w:r>
      <w:r w:rsidR="00D56732">
        <w:rPr>
          <w:rStyle w:val="EndnoteReference"/>
          <w:rFonts w:eastAsia="Segoe UI" w:cs="Arial"/>
        </w:rPr>
        <w:endnoteReference w:id="28"/>
      </w:r>
      <w:r>
        <w:rPr>
          <w:rFonts w:eastAsia="Segoe UI" w:cs="Arial"/>
        </w:rPr>
        <w:t xml:space="preserve"> and you must carry out what your own mouth vowed as a voluntary offering to Jehovah your God.</w:t>
      </w:r>
      <w:r w:rsidR="00D56732">
        <w:rPr>
          <w:rStyle w:val="EndnoteReference"/>
          <w:rFonts w:eastAsia="Segoe UI" w:cs="Arial"/>
        </w:rPr>
        <w:endnoteReference w:id="29"/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24 </w:t>
      </w:r>
      <w:r>
        <w:rPr>
          <w:rFonts w:eastAsia="Segoe UI" w:cs="Arial"/>
        </w:rPr>
        <w:t>“If you enter your neighbor’s vineyard, you may eat enough grapes to satisfy your appetite,</w:t>
      </w:r>
      <w:r w:rsidR="00D56732">
        <w:rPr>
          <w:rStyle w:val="FootnoteReference"/>
          <w:rFonts w:eastAsia="Segoe UI" w:cs="Arial"/>
        </w:rPr>
        <w:footnoteReference w:id="6"/>
      </w:r>
      <w:r>
        <w:rPr>
          <w:rFonts w:eastAsia="Segoe UI" w:cs="Arial"/>
        </w:rPr>
        <w:t xml:space="preserve"> but you should not put any in your container.</w:t>
      </w:r>
      <w:r w:rsidR="00D56732">
        <w:rPr>
          <w:rStyle w:val="EndnoteReference"/>
          <w:rFonts w:eastAsia="Segoe UI" w:cs="Arial"/>
        </w:rPr>
        <w:endnoteReference w:id="30"/>
      </w:r>
    </w:p>
    <w:p w:rsidR="006922B1" w:rsidRDefault="006922B1" w:rsidP="006922B1">
      <w:pPr>
        <w:rPr>
          <w:rFonts w:ascii="MEPS Bookman WTS" w:eastAsia="Segoe UI" w:hAnsi="MEPS Bookman WTS" w:cs="Segoe UI"/>
        </w:rPr>
      </w:pPr>
      <w:r>
        <w:rPr>
          <w:rFonts w:eastAsia="Segoe UI" w:cs="Arial"/>
          <w:b/>
        </w:rPr>
        <w:t xml:space="preserve">25 </w:t>
      </w:r>
      <w:r>
        <w:rPr>
          <w:rFonts w:eastAsia="Segoe UI" w:cs="Arial"/>
        </w:rPr>
        <w:t>“If you go into your neighbor’s field of standing grain, you may pluck the ripe ears with your hand, but you should not put a sickle to your neighbor’s grain.</w:t>
      </w:r>
      <w:r w:rsidR="00D56732">
        <w:rPr>
          <w:rStyle w:val="EndnoteReference"/>
          <w:rFonts w:eastAsia="Segoe UI" w:cs="Arial"/>
        </w:rPr>
        <w:endnoteReference w:id="31"/>
      </w:r>
    </w:p>
    <w:p w:rsidR="00762BCB" w:rsidRPr="006922B1" w:rsidRDefault="00762BCB" w:rsidP="006922B1"/>
    <w:sectPr w:rsidR="00762BCB" w:rsidRPr="006922B1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A7BDB" w:rsidRDefault="002A7BDB">
      <w:r>
        <w:separator/>
      </w:r>
    </w:p>
  </w:endnote>
  <w:endnote w:type="continuationSeparator" w:id="0">
    <w:p w:rsidR="002A7BDB" w:rsidRDefault="002A7BDB">
      <w:r>
        <w:continuationSeparator/>
      </w:r>
    </w:p>
  </w:endnote>
  <w:endnote w:id="1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Leviticus 21:18, 20; Isaiah 56:4, 5</w:t>
      </w:r>
    </w:p>
  </w:endnote>
  <w:endnote w:id="2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Exodus 20:14; Leviticus 20:10</w:t>
      </w:r>
    </w:p>
  </w:endnote>
  <w:endnote w:id="3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Nehemiah 13:1, 2</w:t>
      </w:r>
    </w:p>
  </w:endnote>
  <w:endnote w:id="4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Judges 11:18</w:t>
      </w:r>
    </w:p>
  </w:endnote>
  <w:endnote w:id="5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Numbers 22:6; Joshua 24:9</w:t>
      </w:r>
    </w:p>
  </w:endnote>
  <w:endnote w:id="6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Numbers 22:35</w:t>
      </w:r>
    </w:p>
  </w:endnote>
  <w:endnote w:id="7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Numbers 23:11, 25; 24:10</w:t>
      </w:r>
    </w:p>
  </w:endnote>
  <w:endnote w:id="8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Deuteronomy 7:7, 8</w:t>
      </w:r>
    </w:p>
  </w:endnote>
  <w:endnote w:id="9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2 Samuel 8:2; 12:31</w:t>
      </w:r>
    </w:p>
  </w:endnote>
  <w:endnote w:id="10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Genesis 25:25, 26; 36:1; Numbers 20:14</w:t>
      </w:r>
    </w:p>
  </w:endnote>
  <w:endnote w:id="11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Genesis 46:6; Leviticus 19:34; Psalms 105:23</w:t>
      </w:r>
    </w:p>
  </w:endnote>
  <w:endnote w:id="12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1 Samuel 21:5; 2 Samuel 11:11</w:t>
      </w:r>
    </w:p>
  </w:endnote>
  <w:endnote w:id="13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Leviticus 15:16</w:t>
      </w:r>
    </w:p>
  </w:endnote>
  <w:endnote w:id="14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Leviticus 15:31</w:t>
      </w:r>
    </w:p>
  </w:endnote>
  <w:endnote w:id="15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Leviticus 26:12</w:t>
      </w:r>
    </w:p>
  </w:endnote>
  <w:endnote w:id="16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1 Peter 1:16</w:t>
      </w:r>
    </w:p>
  </w:endnote>
  <w:endnote w:id="17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Exodus 22:21</w:t>
      </w:r>
    </w:p>
  </w:endnote>
  <w:endnote w:id="18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Leviticus 19:29; 21:9</w:t>
      </w:r>
    </w:p>
  </w:endnote>
  <w:endnote w:id="19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1 Kings 14:24; 2 Kings 23:7</w:t>
      </w:r>
    </w:p>
  </w:endnote>
  <w:endnote w:id="20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Exodus 22:25; Leviticus 25:36, 37; Nehemiah 5:10; Psalms 15:5</w:t>
      </w:r>
    </w:p>
  </w:endnote>
  <w:endnote w:id="21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Deuteronomy 15:6</w:t>
      </w:r>
    </w:p>
  </w:endnote>
  <w:endnote w:id="22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Proverbs 28:8</w:t>
      </w:r>
    </w:p>
  </w:endnote>
  <w:endnote w:id="23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Deuteronomy 15:4, 7, 10; Proverbs 19:17; Luke 6:34, 35</w:t>
      </w:r>
    </w:p>
  </w:endnote>
  <w:endnote w:id="24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Judges 11:30, 31; 1 Samuel 1:11</w:t>
      </w:r>
    </w:p>
  </w:endnote>
  <w:endnote w:id="25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Jonah 2:9</w:t>
      </w:r>
    </w:p>
  </w:endnote>
  <w:endnote w:id="26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Ecclesiastes 5:4, 6</w:t>
      </w:r>
    </w:p>
  </w:endnote>
  <w:endnote w:id="27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Ecclesiastes 5:5</w:t>
      </w:r>
    </w:p>
  </w:endnote>
  <w:endnote w:id="28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Numbers 30:2; Psalms 15:4; Proverbs 20:25</w:t>
      </w:r>
    </w:p>
  </w:endnote>
  <w:endnote w:id="29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Judges 11:35; 1 Samuel 14:24; Matthew 5:33</w:t>
      </w:r>
    </w:p>
  </w:endnote>
  <w:endnote w:id="30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Matthew 6:11; Romans 13:10</w:t>
      </w:r>
    </w:p>
  </w:endnote>
  <w:endnote w:id="31">
    <w:p w:rsidR="00D56732" w:rsidRDefault="00D56732">
      <w:pPr>
        <w:pStyle w:val="EndnoteText"/>
      </w:pPr>
      <w:r>
        <w:rPr>
          <w:rStyle w:val="EndnoteReference"/>
        </w:rPr>
        <w:endnoteRef/>
      </w:r>
      <w:r>
        <w:t xml:space="preserve"> Matthew 12:1; Luke 6:1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A7BDB" w:rsidRDefault="002A7BDB">
      <w:r>
        <w:separator/>
      </w:r>
    </w:p>
  </w:footnote>
  <w:footnote w:type="continuationSeparator" w:id="0">
    <w:p w:rsidR="002A7BDB" w:rsidRDefault="002A7BDB">
      <w:r>
        <w:continuationSeparator/>
      </w:r>
    </w:p>
  </w:footnote>
  <w:footnote w:id="1">
    <w:p w:rsidR="00D56732" w:rsidRDefault="00D567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“call down evil upon.”</w:t>
      </w:r>
    </w:p>
  </w:footnote>
  <w:footnote w:id="2">
    <w:p w:rsidR="00D56732" w:rsidRDefault="00D567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“defiling.”</w:t>
      </w:r>
    </w:p>
  </w:footnote>
  <w:footnote w:id="3">
    <w:p w:rsidR="00D56732" w:rsidRDefault="00D567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That is, a latrine.</w:t>
      </w:r>
    </w:p>
  </w:footnote>
  <w:footnote w:id="4">
    <w:p w:rsidR="00D56732" w:rsidRDefault="00D567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“the earnings of.”</w:t>
      </w:r>
    </w:p>
  </w:footnote>
  <w:footnote w:id="5">
    <w:p w:rsidR="00D56732" w:rsidRDefault="00D567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Lit., “a dog.”</w:t>
      </w:r>
    </w:p>
  </w:footnote>
  <w:footnote w:id="6">
    <w:p w:rsidR="00D56732" w:rsidRDefault="00D56732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Or “soul.”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56732">
      <w:rPr>
        <w:rStyle w:val="PageNumber"/>
        <w:noProof/>
      </w:rPr>
      <w:t>1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56732">
        <w:t>Deuteronomy Chapter 23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D56732">
      <w:t>05-Deuteronomy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56732">
      <w:rPr>
        <w:noProof/>
        <w:snapToGrid w:val="0"/>
      </w:rPr>
      <w:t>Deuteronomy 23.Advisor.docx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D56732">
        <w:t>Deuteronomy Chapter 23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D56732">
      <w:t>05-Deuteronomy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D56732">
      <w:rPr>
        <w:noProof/>
        <w:snapToGrid w:val="0"/>
      </w:rPr>
      <w:t>Deuteronomy 23.Advisor.docx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D5673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D5673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D56732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D5673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7BDB"/>
    <w:rsid w:val="00245EDD"/>
    <w:rsid w:val="0026230D"/>
    <w:rsid w:val="002A7BDB"/>
    <w:rsid w:val="002B524D"/>
    <w:rsid w:val="002C00A8"/>
    <w:rsid w:val="00310508"/>
    <w:rsid w:val="003B380B"/>
    <w:rsid w:val="004500A2"/>
    <w:rsid w:val="004B7393"/>
    <w:rsid w:val="004C5EB7"/>
    <w:rsid w:val="005D4494"/>
    <w:rsid w:val="005F29B7"/>
    <w:rsid w:val="006634F9"/>
    <w:rsid w:val="00683A19"/>
    <w:rsid w:val="006922B1"/>
    <w:rsid w:val="006B2E68"/>
    <w:rsid w:val="006D0A9F"/>
    <w:rsid w:val="006E0169"/>
    <w:rsid w:val="0075006C"/>
    <w:rsid w:val="00762BCB"/>
    <w:rsid w:val="00796D66"/>
    <w:rsid w:val="007A584B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56732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e58a7e42911a4da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D567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5673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D56732"/>
    <w:rPr>
      <w:vertAlign w:val="superscript"/>
    </w:rPr>
  </w:style>
  <w:style w:type="paragraph" w:styleId="EndnoteText">
    <w:name w:val="endnote text"/>
    <w:basedOn w:val="Normal"/>
    <w:link w:val="EndnoteTextChar"/>
    <w:rsid w:val="00D5673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5673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D5673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B380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rsid w:val="00D56732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D56732"/>
    <w:rPr>
      <w:rFonts w:ascii="Arial" w:eastAsia="Times New Roman" w:hAnsi="Arial" w:cs="Latha"/>
      <w:lang w:val="en-US" w:eastAsia="en-US" w:bidi="ta-IN"/>
    </w:rPr>
  </w:style>
  <w:style w:type="character" w:styleId="FootnoteReference">
    <w:name w:val="footnote reference"/>
    <w:basedOn w:val="DefaultParagraphFont"/>
    <w:rsid w:val="00D56732"/>
    <w:rPr>
      <w:vertAlign w:val="superscript"/>
    </w:rPr>
  </w:style>
  <w:style w:type="paragraph" w:styleId="EndnoteText">
    <w:name w:val="endnote text"/>
    <w:basedOn w:val="Normal"/>
    <w:link w:val="EndnoteTextChar"/>
    <w:rsid w:val="00D56732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D56732"/>
    <w:rPr>
      <w:rFonts w:ascii="Arial" w:eastAsia="Times New Roman" w:hAnsi="Arial" w:cs="Latha"/>
      <w:lang w:val="en-US" w:eastAsia="en-US" w:bidi="ta-IN"/>
    </w:rPr>
  </w:style>
  <w:style w:type="character" w:styleId="EndnoteReference">
    <w:name w:val="endnote reference"/>
    <w:basedOn w:val="DefaultParagraphFont"/>
    <w:rsid w:val="00D567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e58a7e42911a4d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660</ap:Words>
  <ap:Characters>2881</ap:Characters>
  <ap:Application>Microsoft Office Word</ap:Application>
  <ap:DocSecurity>0</ap:DocSecurity>
  <ap:Lines>49</ap:Lines>
  <ap:Paragraphs>14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3527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23</dc:title>
  <dc:subject/>
  <dc:creator>David Waterson</dc:creator>
  <cp:keywords/>
  <dc:description/>
  <cp:lastModifiedBy>David Waterson</cp:lastModifiedBy>
  <cp:revision>3</cp:revision>
  <dcterms:created xsi:type="dcterms:W3CDTF">2019-08-04T14:31:00Z</dcterms:created>
  <dcterms:modified xsi:type="dcterms:W3CDTF">2019-08-04T14:31:00Z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23.docx</vt:lpwstr>
  </property>
  <property fmtid="{D5CDD505-2E9C-101B-9397-08002B2CF9AE}" pid="9" name="_TranslationDocumentId">
    <vt:i4>19506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5023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23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SignLanguage">
    <vt:bool>false</vt:bool>
  </property>
</Properties>
</file>