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A3FFA" w14:textId="77777777" w:rsidR="003F67C3" w:rsidRPr="00E83D1F" w:rsidRDefault="003F67C3" w:rsidP="003F67C3">
      <w:pPr>
        <w:rPr>
          <w:rFonts w:ascii="Arial" w:eastAsia="Arial" w:hAnsi="Arial" w:cs="Arial"/>
        </w:rPr>
      </w:pPr>
      <w:r w:rsidRPr="00E83D1F">
        <w:rPr>
          <w:rFonts w:ascii="Arial" w:eastAsia="Arial" w:hAnsi="Arial" w:cs="Arial"/>
          <w:b/>
        </w:rPr>
        <w:t xml:space="preserve">22:1 </w:t>
      </w:r>
      <w:r w:rsidRPr="00E83D1F">
        <w:rPr>
          <w:rFonts w:ascii="Arial" w:eastAsia="Arial" w:hAnsi="Arial" w:cs="Arial"/>
        </w:rPr>
        <w:t>“Jekk raġel jisraq barri jew nagħġa u joqtolha jew ibigħha, għandu jagħti bħala kumpens ħam</w:t>
      </w:r>
      <w:r w:rsidR="00035727" w:rsidRPr="00E83D1F">
        <w:rPr>
          <w:rFonts w:ascii="Arial" w:eastAsia="Arial" w:hAnsi="Arial" w:cs="Arial"/>
          <w:lang w:val="en-US"/>
        </w:rPr>
        <w:t>e</w:t>
      </w:r>
      <w:r w:rsidRPr="00E83D1F">
        <w:rPr>
          <w:rFonts w:ascii="Arial" w:eastAsia="Arial" w:hAnsi="Arial" w:cs="Arial"/>
        </w:rPr>
        <w:t>s barrin għall</w:t>
      </w:r>
      <w:r w:rsidR="0028723F" w:rsidRPr="00E83D1F">
        <w:rPr>
          <w:rFonts w:ascii="Arial" w:eastAsia="Arial" w:hAnsi="Arial" w:cs="Arial"/>
        </w:rPr>
        <w:t>-</w:t>
      </w:r>
      <w:r w:rsidRPr="00E83D1F">
        <w:rPr>
          <w:rFonts w:ascii="Arial" w:eastAsia="Arial" w:hAnsi="Arial" w:cs="Arial"/>
        </w:rPr>
        <w:t xml:space="preserve">barri u </w:t>
      </w:r>
      <w:commentRangeStart w:id="0"/>
      <w:r w:rsidRPr="00E83D1F">
        <w:rPr>
          <w:rFonts w:ascii="Arial" w:eastAsia="Arial" w:hAnsi="Arial" w:cs="Arial"/>
        </w:rPr>
        <w:t>erba</w:t>
      </w:r>
      <w:commentRangeEnd w:id="0"/>
      <w:r w:rsidR="005E3911">
        <w:rPr>
          <w:rFonts w:ascii="Arial" w:eastAsia="Arial" w:hAnsi="Arial" w:cs="Arial"/>
        </w:rPr>
        <w:t>ʼ</w:t>
      </w:r>
      <w:r w:rsidR="008656FB">
        <w:rPr>
          <w:rStyle w:val="CommentReference"/>
        </w:rPr>
        <w:commentReference w:id="0"/>
      </w:r>
      <w:r w:rsidRPr="00E83D1F">
        <w:rPr>
          <w:rFonts w:ascii="Arial" w:eastAsia="Arial" w:hAnsi="Arial" w:cs="Arial"/>
        </w:rPr>
        <w:t xml:space="preserve"> </w:t>
      </w:r>
      <w:r w:rsidR="00035727" w:rsidRPr="00E83D1F">
        <w:rPr>
          <w:rFonts w:ascii="Arial" w:eastAsia="Arial" w:hAnsi="Arial" w:cs="Arial"/>
        </w:rPr>
        <w:t>nagħ</w:t>
      </w:r>
      <w:r w:rsidRPr="00E83D1F">
        <w:rPr>
          <w:rFonts w:ascii="Arial" w:eastAsia="Arial" w:hAnsi="Arial" w:cs="Arial"/>
        </w:rPr>
        <w:t>ġ</w:t>
      </w:r>
      <w:r w:rsidR="00035727" w:rsidRPr="00E83D1F">
        <w:rPr>
          <w:rFonts w:ascii="Arial" w:eastAsia="Arial" w:hAnsi="Arial" w:cs="Arial"/>
        </w:rPr>
        <w:t>iet</w:t>
      </w:r>
      <w:r w:rsidRPr="00E83D1F">
        <w:rPr>
          <w:rFonts w:ascii="Arial" w:eastAsia="Arial" w:hAnsi="Arial" w:cs="Arial"/>
        </w:rPr>
        <w:t xml:space="preserve"> għan</w:t>
      </w:r>
      <w:r w:rsidR="0028723F" w:rsidRPr="00E83D1F">
        <w:rPr>
          <w:rFonts w:ascii="Arial" w:eastAsia="Arial" w:hAnsi="Arial" w:cs="Arial"/>
        </w:rPr>
        <w:t>-</w:t>
      </w:r>
      <w:r w:rsidRPr="00E83D1F">
        <w:rPr>
          <w:rFonts w:ascii="Arial" w:eastAsia="Arial" w:hAnsi="Arial" w:cs="Arial"/>
        </w:rPr>
        <w:t>nagħġa.</w:t>
      </w:r>
    </w:p>
    <w:p w14:paraId="7EC52A71" w14:textId="77777777" w:rsidR="003F67C3" w:rsidRPr="00E83D1F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Arial"/>
          <w:b/>
        </w:rPr>
        <w:t>22:2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>(“Jekk ħalliel jinqa</w:t>
      </w:r>
      <w:r w:rsidR="00FA57A0" w:rsidRPr="00E83D1F">
        <w:rPr>
          <w:rFonts w:ascii="Arial" w:eastAsia="Arial" w:hAnsi="Arial" w:cs="MEPS Bookman WTS"/>
        </w:rPr>
        <w:t xml:space="preserve">bad </w:t>
      </w:r>
      <w:r w:rsidRPr="00E83D1F">
        <w:rPr>
          <w:rFonts w:ascii="Arial" w:eastAsia="Arial" w:hAnsi="Arial" w:cs="MEPS Bookman WTS"/>
        </w:rPr>
        <w:t xml:space="preserve">dieħel jisraq </w:t>
      </w:r>
      <w:r w:rsidR="00FA57A0" w:rsidRPr="00E83D1F">
        <w:rPr>
          <w:rFonts w:ascii="Arial" w:eastAsia="Arial" w:hAnsi="Arial" w:cs="MEPS Bookman WTS"/>
        </w:rPr>
        <w:t>billejl u jaqlaʼ daqqa u jmut,</w:t>
      </w:r>
      <w:r w:rsidRPr="00E83D1F">
        <w:rPr>
          <w:rFonts w:ascii="Arial" w:eastAsia="Arial" w:hAnsi="Arial" w:cs="MEPS Bookman WTS"/>
        </w:rPr>
        <w:t xml:space="preserve"> m</w:t>
      </w:r>
      <w:r w:rsidR="00FA57A0" w:rsidRPr="00E83D1F">
        <w:rPr>
          <w:rFonts w:ascii="Arial" w:eastAsia="Arial" w:hAnsi="Arial" w:cs="MEPS Bookman WTS"/>
        </w:rPr>
        <w:t>in ikun qatlu m</w:t>
      </w:r>
      <w:r w:rsidRPr="00E83D1F">
        <w:rPr>
          <w:rFonts w:ascii="Arial" w:eastAsia="Arial" w:hAnsi="Arial" w:cs="MEPS Bookman WTS"/>
        </w:rPr>
        <w:t>a jkunx ħ</w:t>
      </w:r>
      <w:r w:rsidR="00FA57A0" w:rsidRPr="00E83D1F">
        <w:rPr>
          <w:rFonts w:ascii="Arial" w:eastAsia="Arial" w:hAnsi="Arial" w:cs="MEPS Bookman WTS"/>
        </w:rPr>
        <w:t>a</w:t>
      </w:r>
      <w:r w:rsidRPr="00E83D1F">
        <w:rPr>
          <w:rFonts w:ascii="Arial" w:eastAsia="Arial" w:hAnsi="Arial" w:cs="MEPS Bookman WTS"/>
        </w:rPr>
        <w:t>ti tad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demm. </w:t>
      </w:r>
      <w:r w:rsidRPr="00E83D1F">
        <w:rPr>
          <w:rFonts w:ascii="Arial" w:eastAsia="Arial" w:hAnsi="Arial" w:cs="Arial"/>
          <w:b/>
        </w:rPr>
        <w:t>22:3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="008E4905" w:rsidRPr="00E83D1F">
        <w:rPr>
          <w:rFonts w:ascii="Arial" w:eastAsia="Arial" w:hAnsi="Arial" w:cs="Arial"/>
        </w:rPr>
        <w:t xml:space="preserve">Imma </w:t>
      </w:r>
      <w:r w:rsidR="008E4905" w:rsidRPr="00E83D1F">
        <w:rPr>
          <w:rFonts w:ascii="Arial" w:eastAsia="Arial" w:hAnsi="Arial" w:cs="MEPS Bookman WTS"/>
        </w:rPr>
        <w:t>j</w:t>
      </w:r>
      <w:r w:rsidRPr="00E83D1F">
        <w:rPr>
          <w:rFonts w:ascii="Arial" w:eastAsia="Arial" w:hAnsi="Arial" w:cs="MEPS Bookman WTS"/>
        </w:rPr>
        <w:t xml:space="preserve">ekk </w:t>
      </w:r>
      <w:r w:rsidR="008E4905" w:rsidRPr="00E83D1F">
        <w:rPr>
          <w:rFonts w:ascii="Arial" w:eastAsia="Arial" w:hAnsi="Arial" w:cs="MEPS Bookman WTS"/>
        </w:rPr>
        <w:t xml:space="preserve">jiġri dan wara li tkun telgħet </w:t>
      </w:r>
      <w:r w:rsidRPr="00E83D1F">
        <w:rPr>
          <w:rFonts w:ascii="Arial" w:eastAsia="Arial" w:hAnsi="Arial" w:cs="MEPS Bookman WTS"/>
        </w:rPr>
        <w:t>ix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xemx</w:t>
      </w:r>
      <w:r w:rsidR="008E4905" w:rsidRPr="00E83D1F">
        <w:rPr>
          <w:rFonts w:ascii="Arial" w:eastAsia="Arial" w:hAnsi="Arial" w:cs="MEPS Bookman WTS"/>
        </w:rPr>
        <w:t>,</w:t>
      </w:r>
      <w:r w:rsidRPr="00E83D1F">
        <w:rPr>
          <w:rFonts w:ascii="Arial" w:eastAsia="Arial" w:hAnsi="Arial" w:cs="MEPS Bookman WTS"/>
        </w:rPr>
        <w:t xml:space="preserve"> </w:t>
      </w:r>
      <w:r w:rsidR="008E4905" w:rsidRPr="00E83D1F">
        <w:rPr>
          <w:rFonts w:ascii="Arial" w:eastAsia="Arial" w:hAnsi="Arial" w:cs="MEPS Bookman WTS"/>
        </w:rPr>
        <w:t xml:space="preserve">min ikun qatel </w:t>
      </w:r>
      <w:r w:rsidRPr="00E83D1F">
        <w:rPr>
          <w:rFonts w:ascii="Arial" w:eastAsia="Arial" w:hAnsi="Arial" w:cs="MEPS Bookman WTS"/>
        </w:rPr>
        <w:t>ikun ħ</w:t>
      </w:r>
      <w:r w:rsidR="008E4905" w:rsidRPr="00E83D1F">
        <w:rPr>
          <w:rFonts w:ascii="Arial" w:eastAsia="Arial" w:hAnsi="Arial" w:cs="MEPS Bookman WTS"/>
        </w:rPr>
        <w:t>a</w:t>
      </w:r>
      <w:r w:rsidRPr="00E83D1F">
        <w:rPr>
          <w:rFonts w:ascii="Arial" w:eastAsia="Arial" w:hAnsi="Arial" w:cs="MEPS Bookman WTS"/>
        </w:rPr>
        <w:t>ti tad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demm.)</w:t>
      </w:r>
    </w:p>
    <w:p w14:paraId="6CFA1BF9" w14:textId="77777777" w:rsidR="003F67C3" w:rsidRPr="00E83D1F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MEPS Bookman WTS"/>
        </w:rPr>
        <w:t>“Il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ħalliel għandu jagħti kumpens. Jekk ma jkollu xejn, </w:t>
      </w:r>
      <w:r w:rsidR="001563DF" w:rsidRPr="00E83D1F">
        <w:rPr>
          <w:rFonts w:ascii="Arial" w:eastAsia="Arial" w:hAnsi="Arial" w:cs="MEPS Bookman WTS"/>
        </w:rPr>
        <w:t>irid jiġi mibjugħ</w:t>
      </w:r>
      <w:r w:rsidRPr="00E83D1F">
        <w:rPr>
          <w:rFonts w:ascii="Arial" w:eastAsia="Arial" w:hAnsi="Arial" w:cs="MEPS Bookman WTS"/>
        </w:rPr>
        <w:t xml:space="preserve"> </w:t>
      </w:r>
      <w:r w:rsidR="001563DF" w:rsidRPr="00E83D1F">
        <w:rPr>
          <w:rFonts w:ascii="Arial" w:eastAsia="Arial" w:hAnsi="Arial" w:cs="MEPS Bookman WTS"/>
        </w:rPr>
        <w:t xml:space="preserve">hu </w:t>
      </w:r>
      <w:r w:rsidRPr="00E83D1F">
        <w:rPr>
          <w:rFonts w:ascii="Arial" w:eastAsia="Arial" w:hAnsi="Arial" w:cs="MEPS Bookman WTS"/>
        </w:rPr>
        <w:t>għall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affarijiet li seraq. </w:t>
      </w:r>
      <w:r w:rsidRPr="00E83D1F">
        <w:rPr>
          <w:rFonts w:ascii="Arial" w:eastAsia="Arial" w:hAnsi="Arial" w:cs="Arial"/>
          <w:b/>
        </w:rPr>
        <w:t>22:4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>Jekk l</w:t>
      </w:r>
      <w:r w:rsidR="0028723F" w:rsidRPr="00E83D1F">
        <w:rPr>
          <w:rFonts w:ascii="Arial" w:eastAsia="Arial" w:hAnsi="Arial" w:cs="MEPS Bookman WTS"/>
        </w:rPr>
        <w:t>-</w:t>
      </w:r>
      <w:r w:rsidR="00C25672" w:rsidRPr="00E83D1F">
        <w:rPr>
          <w:rFonts w:ascii="Arial" w:eastAsia="Arial" w:hAnsi="Arial" w:cs="MEPS Bookman WTS"/>
        </w:rPr>
        <w:t xml:space="preserve">annimal li </w:t>
      </w:r>
      <w:r w:rsidRPr="00E83D1F">
        <w:rPr>
          <w:rFonts w:ascii="Arial" w:eastAsia="Arial" w:hAnsi="Arial" w:cs="MEPS Bookman WTS"/>
        </w:rPr>
        <w:t>ser</w:t>
      </w:r>
      <w:r w:rsidR="00C25672" w:rsidRPr="00E83D1F">
        <w:rPr>
          <w:rFonts w:ascii="Arial" w:eastAsia="Arial" w:hAnsi="Arial" w:cs="MEPS Bookman WTS"/>
        </w:rPr>
        <w:t>aq jinstab ħaj għandu</w:t>
      </w:r>
      <w:r w:rsidRPr="00E83D1F">
        <w:rPr>
          <w:rFonts w:ascii="Arial" w:eastAsia="Arial" w:hAnsi="Arial" w:cs="MEPS Bookman WTS"/>
        </w:rPr>
        <w:t xml:space="preserve">, kemm jekk ikun barri, ħmar, jew nagħġa, għandu jagħti </w:t>
      </w:r>
      <w:r w:rsidR="00C25672" w:rsidRPr="00E83D1F">
        <w:rPr>
          <w:rFonts w:ascii="Arial" w:eastAsia="Arial" w:hAnsi="Arial" w:cs="MEPS Bookman WTS"/>
        </w:rPr>
        <w:t xml:space="preserve">kumpens </w:t>
      </w:r>
      <w:r w:rsidRPr="00E83D1F">
        <w:rPr>
          <w:rFonts w:ascii="Arial" w:eastAsia="Arial" w:hAnsi="Arial" w:cs="MEPS Bookman WTS"/>
        </w:rPr>
        <w:t>doppju</w:t>
      </w:r>
      <w:r w:rsidR="00C25672" w:rsidRPr="00E83D1F">
        <w:rPr>
          <w:rFonts w:ascii="Arial" w:eastAsia="Arial" w:hAnsi="Arial" w:cs="MEPS Bookman WTS"/>
        </w:rPr>
        <w:t>.</w:t>
      </w:r>
    </w:p>
    <w:p w14:paraId="52100116" w14:textId="016C9DF6" w:rsidR="003F67C3" w:rsidRPr="00E83D1F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Arial"/>
          <w:b/>
        </w:rPr>
        <w:t>22:5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 xml:space="preserve">“Jekk </w:t>
      </w:r>
      <w:r w:rsidR="00C25672" w:rsidRPr="00E83D1F">
        <w:rPr>
          <w:rFonts w:ascii="Arial" w:eastAsia="Arial" w:hAnsi="Arial" w:cs="MEPS Bookman WTS"/>
        </w:rPr>
        <w:t>xi ħadd jieħu l-annimali tiegħu jirgħ</w:t>
      </w:r>
      <w:r w:rsidR="00AC6012" w:rsidRPr="00AC6012">
        <w:rPr>
          <w:rFonts w:ascii="Arial" w:eastAsia="Arial" w:hAnsi="Arial" w:cs="MEPS Bookman WTS"/>
        </w:rPr>
        <w:t>aw</w:t>
      </w:r>
      <w:r w:rsidR="00C25672" w:rsidRPr="00E83D1F">
        <w:rPr>
          <w:rFonts w:ascii="Arial" w:eastAsia="Arial" w:hAnsi="Arial" w:cs="MEPS Bookman WTS"/>
        </w:rPr>
        <w:t xml:space="preserve"> f’għalqa jew f’għalqa tad-dwieli u jħallihom imorru jirgħ</w:t>
      </w:r>
      <w:r w:rsidR="004B36AD">
        <w:rPr>
          <w:rFonts w:ascii="Arial" w:eastAsia="Arial" w:hAnsi="Arial" w:cs="MEPS Bookman WTS"/>
        </w:rPr>
        <w:t>aw</w:t>
      </w:r>
      <w:r w:rsidR="00C25672" w:rsidRPr="00E83D1F">
        <w:rPr>
          <w:rFonts w:ascii="Arial" w:eastAsia="Arial" w:hAnsi="Arial" w:cs="MEPS Bookman WTS"/>
        </w:rPr>
        <w:t xml:space="preserve"> f’għalqa taʼ ħaddieħor, </w:t>
      </w:r>
      <w:r w:rsidRPr="00E83D1F">
        <w:rPr>
          <w:rFonts w:ascii="Arial" w:eastAsia="Arial" w:hAnsi="Arial" w:cs="MEPS Bookman WTS"/>
        </w:rPr>
        <w:t>għandu jagħti bħala kumpens 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aqwa prodott </w:t>
      </w:r>
      <w:r w:rsidR="001B2B26" w:rsidRPr="00E83D1F">
        <w:rPr>
          <w:rFonts w:ascii="Arial" w:eastAsia="Arial" w:hAnsi="Arial" w:cs="MEPS Bookman WTS"/>
        </w:rPr>
        <w:t>tal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għalqa tiegħu jew 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aqwa prodott tad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dwieli tiegħu.</w:t>
      </w:r>
    </w:p>
    <w:p w14:paraId="4B069CE8" w14:textId="77777777" w:rsidR="003F67C3" w:rsidRPr="00E83D1F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Arial"/>
          <w:b/>
        </w:rPr>
        <w:t>22:6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="00404E54" w:rsidRPr="00E83D1F">
        <w:rPr>
          <w:rFonts w:ascii="Arial" w:eastAsia="Arial" w:hAnsi="Arial" w:cs="MEPS Bookman WTS"/>
        </w:rPr>
        <w:t>“Jekk jiġi mqab</w:t>
      </w:r>
      <w:r w:rsidR="007C54A5" w:rsidRPr="00E83D1F">
        <w:rPr>
          <w:rFonts w:ascii="Arial" w:eastAsia="Arial" w:hAnsi="Arial" w:cs="MEPS Bookman WTS"/>
        </w:rPr>
        <w:t xml:space="preserve">bad </w:t>
      </w:r>
      <w:r w:rsidR="00404E54" w:rsidRPr="00E83D1F">
        <w:rPr>
          <w:rFonts w:ascii="Arial" w:eastAsia="Arial" w:hAnsi="Arial" w:cs="MEPS Bookman WTS"/>
        </w:rPr>
        <w:t>nar u ji</w:t>
      </w:r>
      <w:r w:rsidRPr="00E83D1F">
        <w:rPr>
          <w:rFonts w:ascii="Arial" w:eastAsia="Arial" w:hAnsi="Arial" w:cs="MEPS Bookman WTS"/>
        </w:rPr>
        <w:t xml:space="preserve">nfirex </w:t>
      </w:r>
      <w:r w:rsidR="00404E54" w:rsidRPr="00E83D1F">
        <w:rPr>
          <w:rFonts w:ascii="Arial" w:eastAsia="Arial" w:hAnsi="Arial" w:cs="MEPS Bookman WTS"/>
        </w:rPr>
        <w:t>ma</w:t>
      </w:r>
      <w:r w:rsidRPr="00E83D1F">
        <w:rPr>
          <w:rFonts w:ascii="Arial" w:eastAsia="Arial" w:hAnsi="Arial" w:cs="MEPS Bookman WTS"/>
        </w:rPr>
        <w:t>x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xewk u jinqerdu </w:t>
      </w:r>
      <w:commentRangeStart w:id="1"/>
      <w:r w:rsidRPr="00E83D1F">
        <w:rPr>
          <w:rFonts w:ascii="Arial" w:eastAsia="Arial" w:hAnsi="Arial" w:cs="MEPS Bookman WTS"/>
        </w:rPr>
        <w:t>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qatet</w:t>
      </w:r>
      <w:commentRangeEnd w:id="1"/>
      <w:r w:rsidR="00020136">
        <w:rPr>
          <w:rStyle w:val="CommentReference"/>
        </w:rPr>
        <w:commentReference w:id="1"/>
      </w:r>
      <w:r w:rsidR="00404E54" w:rsidRPr="00E83D1F">
        <w:rPr>
          <w:rFonts w:ascii="Arial" w:eastAsia="Arial" w:hAnsi="Arial" w:cs="MEPS Bookman WTS"/>
        </w:rPr>
        <w:t xml:space="preserve">, </w:t>
      </w:r>
      <w:r w:rsidR="007C54A5" w:rsidRPr="00E83D1F">
        <w:rPr>
          <w:rFonts w:ascii="Arial" w:eastAsia="Arial" w:hAnsi="Arial" w:cs="MEPS Bookman WTS"/>
        </w:rPr>
        <w:t>għelieqi b</w:t>
      </w:r>
      <w:r w:rsidR="00404E54" w:rsidRPr="00E83D1F">
        <w:rPr>
          <w:rFonts w:ascii="Arial" w:eastAsia="Arial" w:hAnsi="Arial" w:cs="MEPS Bookman WTS"/>
        </w:rPr>
        <w:t>iċ-ċereali</w:t>
      </w:r>
      <w:r w:rsidR="007C54A5" w:rsidRPr="00E83D1F">
        <w:rPr>
          <w:rFonts w:ascii="Arial" w:eastAsia="Arial" w:hAnsi="Arial" w:cs="MEPS Bookman WTS"/>
        </w:rPr>
        <w:t>,</w:t>
      </w:r>
      <w:r w:rsidR="00FD7CA6">
        <w:rPr>
          <w:rFonts w:ascii="MEPS Bookman WTS" w:eastAsia="Arial" w:hAnsi="MEPS Bookman WTS" w:cs="MEPS Bookman WTS"/>
        </w:rPr>
        <w:t></w:t>
      </w:r>
      <w:r w:rsidRPr="00E83D1F">
        <w:rPr>
          <w:rFonts w:ascii="Arial" w:eastAsia="Arial" w:hAnsi="Arial" w:cs="MEPS Bookman WTS"/>
        </w:rPr>
        <w:t xml:space="preserve"> jew xi għalqa</w:t>
      </w:r>
      <w:r w:rsidR="007C54A5" w:rsidRPr="00E83D1F">
        <w:rPr>
          <w:rFonts w:ascii="Arial" w:eastAsia="Arial" w:hAnsi="Arial" w:cs="MEPS Bookman WTS"/>
        </w:rPr>
        <w:t xml:space="preserve"> oħra</w:t>
      </w:r>
      <w:r w:rsidRPr="00E83D1F">
        <w:rPr>
          <w:rFonts w:ascii="Arial" w:eastAsia="Arial" w:hAnsi="Arial" w:cs="MEPS Bookman WTS"/>
        </w:rPr>
        <w:t>, dak li j</w:t>
      </w:r>
      <w:r w:rsidR="007C54A5" w:rsidRPr="00E83D1F">
        <w:rPr>
          <w:rFonts w:ascii="Arial" w:eastAsia="Arial" w:hAnsi="Arial" w:cs="MEPS Bookman WTS"/>
        </w:rPr>
        <w:t xml:space="preserve">kun </w:t>
      </w:r>
      <w:r w:rsidRPr="00E83D1F">
        <w:rPr>
          <w:rFonts w:ascii="Arial" w:eastAsia="Arial" w:hAnsi="Arial" w:cs="MEPS Bookman WTS"/>
        </w:rPr>
        <w:t>qabbad in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nar irid jagħti kumpens għal dak li nħaraq.</w:t>
      </w:r>
    </w:p>
    <w:p w14:paraId="57BE4A0B" w14:textId="77777777" w:rsidR="003F67C3" w:rsidRPr="00E83D1F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Arial"/>
          <w:b/>
        </w:rPr>
        <w:t>22:7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 xml:space="preserve">“Jekk raġel jagħti flus jew oġġetti lil sieħbu biex iżommhomlu u </w:t>
      </w:r>
      <w:r w:rsidR="007C54A5" w:rsidRPr="00E83D1F">
        <w:rPr>
          <w:rFonts w:ascii="Arial" w:eastAsia="Arial" w:hAnsi="Arial" w:cs="MEPS Bookman WTS"/>
        </w:rPr>
        <w:t xml:space="preserve">dawn </w:t>
      </w:r>
      <w:r w:rsidRPr="00E83D1F">
        <w:rPr>
          <w:rFonts w:ascii="Arial" w:eastAsia="Arial" w:hAnsi="Arial" w:cs="MEPS Bookman WTS"/>
        </w:rPr>
        <w:t>jinsterqu mid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dar ta</w:t>
      </w:r>
      <w:r w:rsidR="00043F54" w:rsidRPr="00E83D1F">
        <w:rPr>
          <w:rFonts w:ascii="Arial" w:eastAsia="Arial" w:hAnsi="Arial" w:cs="MEPS Bookman WTS"/>
        </w:rPr>
        <w:t xml:space="preserve">ʼ </w:t>
      </w:r>
      <w:r w:rsidR="007C54A5" w:rsidRPr="00E83D1F">
        <w:rPr>
          <w:rFonts w:ascii="Arial" w:eastAsia="Arial" w:hAnsi="Arial" w:cs="MEPS Bookman WTS"/>
        </w:rPr>
        <w:t>sieħbu</w:t>
      </w:r>
      <w:r w:rsidRPr="00E83D1F">
        <w:rPr>
          <w:rFonts w:ascii="Arial" w:eastAsia="Arial" w:hAnsi="Arial" w:cs="MEPS Bookman WTS"/>
        </w:rPr>
        <w:t xml:space="preserve">, </w:t>
      </w:r>
      <w:r w:rsidR="00466844" w:rsidRPr="00E83D1F">
        <w:rPr>
          <w:rFonts w:ascii="Arial" w:eastAsia="Arial" w:hAnsi="Arial" w:cs="MEPS Bookman WTS"/>
        </w:rPr>
        <w:t xml:space="preserve">u </w:t>
      </w:r>
      <w:r w:rsidRPr="00E83D1F">
        <w:rPr>
          <w:rFonts w:ascii="Arial" w:eastAsia="Arial" w:hAnsi="Arial" w:cs="MEPS Bookman WTS"/>
        </w:rPr>
        <w:t>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ħalliel jin</w:t>
      </w:r>
      <w:r w:rsidR="007C54A5" w:rsidRPr="00E83D1F">
        <w:rPr>
          <w:rFonts w:ascii="Arial" w:eastAsia="Arial" w:hAnsi="Arial" w:cs="MEPS Bookman WTS"/>
        </w:rPr>
        <w:t>qabad</w:t>
      </w:r>
      <w:r w:rsidRPr="00E83D1F">
        <w:rPr>
          <w:rFonts w:ascii="Arial" w:eastAsia="Arial" w:hAnsi="Arial" w:cs="MEPS Bookman WTS"/>
        </w:rPr>
        <w:t>, dan għandu jagħti kumpens</w:t>
      </w:r>
      <w:r w:rsidR="00043F54" w:rsidRPr="00E83D1F">
        <w:rPr>
          <w:rFonts w:ascii="Arial" w:eastAsia="Arial" w:hAnsi="Arial" w:cs="MEPS Bookman WTS"/>
        </w:rPr>
        <w:t xml:space="preserve"> doppju</w:t>
      </w:r>
      <w:r w:rsidRPr="00E83D1F">
        <w:rPr>
          <w:rFonts w:ascii="Arial" w:eastAsia="Arial" w:hAnsi="Arial" w:cs="MEPS Bookman WTS"/>
        </w:rPr>
        <w:t xml:space="preserve">. </w:t>
      </w:r>
      <w:r w:rsidRPr="00E83D1F">
        <w:rPr>
          <w:rFonts w:ascii="Arial" w:eastAsia="Arial" w:hAnsi="Arial" w:cs="Arial"/>
          <w:b/>
        </w:rPr>
        <w:t>22:8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>Jekk il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ħalliel ma jin</w:t>
      </w:r>
      <w:r w:rsidR="00043F54" w:rsidRPr="00E83D1F">
        <w:rPr>
          <w:rFonts w:ascii="Arial" w:eastAsia="Arial" w:hAnsi="Arial" w:cs="MEPS Bookman WTS"/>
        </w:rPr>
        <w:t>qabad</w:t>
      </w:r>
      <w:r w:rsidRPr="00E83D1F">
        <w:rPr>
          <w:rFonts w:ascii="Arial" w:eastAsia="Arial" w:hAnsi="Arial" w:cs="MEPS Bookman WTS"/>
        </w:rPr>
        <w:t>x, sid id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dar irid jinġieb quddiem 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Alla 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 xml:space="preserve">veru biex jaraw jekk </w:t>
      </w:r>
      <w:r w:rsidR="00E83D1F" w:rsidRPr="00E83D1F">
        <w:rPr>
          <w:rFonts w:ascii="Arial" w:eastAsia="Arial" w:hAnsi="Arial" w:cs="MEPS Bookman WTS"/>
        </w:rPr>
        <w:t xml:space="preserve">kienx </w:t>
      </w:r>
      <w:r w:rsidR="00043F54" w:rsidRPr="00E83D1F">
        <w:rPr>
          <w:rFonts w:ascii="Arial" w:eastAsia="Arial" w:hAnsi="Arial" w:cs="MEPS Bookman WTS"/>
        </w:rPr>
        <w:t>hu</w:t>
      </w:r>
      <w:r w:rsidRPr="00E83D1F">
        <w:rPr>
          <w:rFonts w:ascii="Arial" w:eastAsia="Arial" w:hAnsi="Arial" w:cs="MEPS Bookman WTS"/>
        </w:rPr>
        <w:t xml:space="preserve"> </w:t>
      </w:r>
      <w:r w:rsidR="00E83D1F" w:rsidRPr="00E83D1F">
        <w:rPr>
          <w:rFonts w:ascii="Arial" w:eastAsia="Arial" w:hAnsi="Arial" w:cs="MEPS Bookman WTS"/>
        </w:rPr>
        <w:t>li ħa</w:t>
      </w:r>
      <w:r w:rsidR="00E83D1F" w:rsidRPr="00E83D1F">
        <w:rPr>
          <w:rFonts w:ascii="MEPS Bookman WTS" w:eastAsia="Arial" w:hAnsi="MEPS Bookman WTS" w:cs="MEPS Bookman WTS"/>
        </w:rPr>
        <w:t></w:t>
      </w:r>
      <w:r w:rsidR="00E83D1F" w:rsidRPr="00E83D1F">
        <w:rPr>
          <w:rFonts w:ascii="Arial" w:eastAsia="Arial" w:hAnsi="Arial" w:cs="MEPS Bookman WTS"/>
        </w:rPr>
        <w:t xml:space="preserve"> </w:t>
      </w:r>
      <w:r w:rsidRPr="00E83D1F">
        <w:rPr>
          <w:rFonts w:ascii="Arial" w:eastAsia="Arial" w:hAnsi="Arial" w:cs="MEPS Bookman WTS"/>
        </w:rPr>
        <w:t>l</w:t>
      </w:r>
      <w:r w:rsidR="0028723F" w:rsidRPr="00E83D1F">
        <w:rPr>
          <w:rFonts w:ascii="Arial" w:eastAsia="Arial" w:hAnsi="Arial" w:cs="MEPS Bookman WTS"/>
        </w:rPr>
        <w:t>-</w:t>
      </w:r>
      <w:r w:rsidR="00AE714D" w:rsidRPr="00E83D1F">
        <w:rPr>
          <w:rFonts w:ascii="Arial" w:eastAsia="Arial" w:hAnsi="Arial" w:cs="MEPS Bookman WTS"/>
        </w:rPr>
        <w:t>affarijiet</w:t>
      </w:r>
      <w:r w:rsidRPr="00E83D1F">
        <w:rPr>
          <w:rFonts w:ascii="Arial" w:eastAsia="Arial" w:hAnsi="Arial" w:cs="MEPS Bookman WTS"/>
        </w:rPr>
        <w:t xml:space="preserve"> taʼ </w:t>
      </w:r>
      <w:commentRangeStart w:id="2"/>
      <w:r w:rsidRPr="00E83D1F">
        <w:rPr>
          <w:rFonts w:ascii="Arial" w:eastAsia="Arial" w:hAnsi="Arial" w:cs="MEPS Bookman WTS"/>
        </w:rPr>
        <w:t>sieħbu</w:t>
      </w:r>
      <w:commentRangeEnd w:id="2"/>
      <w:r w:rsidR="00043F54" w:rsidRPr="00E83D1F">
        <w:rPr>
          <w:rStyle w:val="CommentReference"/>
        </w:rPr>
        <w:commentReference w:id="2"/>
      </w:r>
      <w:r w:rsidRPr="00E83D1F">
        <w:rPr>
          <w:rFonts w:ascii="Arial" w:eastAsia="Arial" w:hAnsi="Arial" w:cs="MEPS Bookman WTS"/>
        </w:rPr>
        <w:t xml:space="preserve">. </w:t>
      </w:r>
      <w:r w:rsidRPr="00E83D1F">
        <w:rPr>
          <w:rFonts w:ascii="Arial" w:eastAsia="Arial" w:hAnsi="Arial" w:cs="Arial"/>
          <w:b/>
        </w:rPr>
        <w:t>22:9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="003F575E" w:rsidRPr="00E83D1F">
        <w:rPr>
          <w:rFonts w:ascii="Arial" w:eastAsia="Arial" w:hAnsi="Arial" w:cs="MEPS Bookman WTS"/>
        </w:rPr>
        <w:t xml:space="preserve">Kull </w:t>
      </w:r>
      <w:r w:rsidR="00E9471E" w:rsidRPr="00E83D1F">
        <w:rPr>
          <w:rFonts w:ascii="Arial" w:eastAsia="Arial" w:hAnsi="Arial" w:cs="MEPS Bookman WTS"/>
        </w:rPr>
        <w:t xml:space="preserve">meta xi ħadd jakkuża lil xi ħadd ieħor li qed iżomm xi ħaġa li mhix tiegħu, kemm jekk ikun </w:t>
      </w:r>
      <w:r w:rsidRPr="00E83D1F">
        <w:rPr>
          <w:rFonts w:ascii="Arial" w:eastAsia="Arial" w:hAnsi="Arial" w:cs="MEPS Bookman WTS"/>
        </w:rPr>
        <w:t xml:space="preserve">barri, ħmar, nagħġa, libsa, </w:t>
      </w:r>
      <w:r w:rsidR="00E9471E" w:rsidRPr="00E83D1F">
        <w:rPr>
          <w:rFonts w:ascii="Arial" w:eastAsia="Arial" w:hAnsi="Arial" w:cs="MEPS Bookman WTS"/>
        </w:rPr>
        <w:t>jew</w:t>
      </w:r>
      <w:r w:rsidRPr="00E83D1F">
        <w:rPr>
          <w:rFonts w:ascii="Arial" w:eastAsia="Arial" w:hAnsi="Arial" w:cs="MEPS Bookman WTS"/>
        </w:rPr>
        <w:t xml:space="preserve"> kwalunkwe ħaġa li </w:t>
      </w:r>
      <w:r w:rsidR="00E9471E" w:rsidRPr="00E83D1F">
        <w:rPr>
          <w:rFonts w:ascii="Arial" w:eastAsia="Arial" w:hAnsi="Arial" w:cs="MEPS Bookman WTS"/>
        </w:rPr>
        <w:t>tkun i</w:t>
      </w:r>
      <w:r w:rsidRPr="00E83D1F">
        <w:rPr>
          <w:rFonts w:ascii="Arial" w:eastAsia="Arial" w:hAnsi="Arial" w:cs="MEPS Bookman WTS"/>
        </w:rPr>
        <w:t>ntilf</w:t>
      </w:r>
      <w:r w:rsidR="00E9471E" w:rsidRPr="00E83D1F">
        <w:rPr>
          <w:rFonts w:ascii="Arial" w:eastAsia="Arial" w:hAnsi="Arial" w:cs="MEPS Bookman WTS"/>
        </w:rPr>
        <w:t xml:space="preserve">et, għandhom imorru quddiem </w:t>
      </w:r>
      <w:r w:rsidRPr="00E83D1F">
        <w:rPr>
          <w:rFonts w:ascii="Arial" w:eastAsia="Arial" w:hAnsi="Arial" w:cs="MEPS Bookman WTS"/>
        </w:rPr>
        <w:t>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Alla l</w:t>
      </w:r>
      <w:r w:rsidR="0028723F" w:rsidRPr="00E83D1F">
        <w:rPr>
          <w:rFonts w:ascii="Arial" w:eastAsia="Arial" w:hAnsi="Arial" w:cs="MEPS Bookman WTS"/>
        </w:rPr>
        <w:t>-</w:t>
      </w:r>
      <w:r w:rsidRPr="00E83D1F">
        <w:rPr>
          <w:rFonts w:ascii="Arial" w:eastAsia="Arial" w:hAnsi="Arial" w:cs="MEPS Bookman WTS"/>
        </w:rPr>
        <w:t>veru</w:t>
      </w:r>
      <w:r w:rsidR="00E9471E" w:rsidRPr="00E83D1F">
        <w:rPr>
          <w:rFonts w:ascii="Arial" w:eastAsia="Arial" w:hAnsi="Arial" w:cs="MEPS Bookman WTS"/>
        </w:rPr>
        <w:t xml:space="preserve"> biex j</w:t>
      </w:r>
      <w:r w:rsidR="003F575E" w:rsidRPr="00E83D1F">
        <w:rPr>
          <w:rFonts w:ascii="Arial" w:eastAsia="Arial" w:hAnsi="Arial" w:cs="MEPS Bookman WTS"/>
        </w:rPr>
        <w:t>iġi deċiż</w:t>
      </w:r>
      <w:r w:rsidR="00E9471E" w:rsidRPr="00E83D1F">
        <w:rPr>
          <w:rFonts w:ascii="Arial" w:eastAsia="Arial" w:hAnsi="Arial" w:cs="MEPS Bookman WTS"/>
        </w:rPr>
        <w:t xml:space="preserve"> taʼ min hi verament</w:t>
      </w:r>
      <w:r w:rsidRPr="00E83D1F">
        <w:rPr>
          <w:rFonts w:ascii="Arial" w:eastAsia="Arial" w:hAnsi="Arial" w:cs="MEPS Bookman WTS"/>
        </w:rPr>
        <w:t xml:space="preserve">. Alla jiddikjara </w:t>
      </w:r>
      <w:r w:rsidR="00E9471E" w:rsidRPr="00E83D1F">
        <w:rPr>
          <w:rFonts w:ascii="Arial" w:eastAsia="Arial" w:hAnsi="Arial" w:cs="MEPS Bookman WTS"/>
        </w:rPr>
        <w:t xml:space="preserve">min minnhom hu ħati, u dan </w:t>
      </w:r>
      <w:r w:rsidRPr="00E83D1F">
        <w:rPr>
          <w:rFonts w:ascii="Arial" w:eastAsia="Arial" w:hAnsi="Arial" w:cs="MEPS Bookman WTS"/>
        </w:rPr>
        <w:t xml:space="preserve">għandu jagħti </w:t>
      </w:r>
      <w:r w:rsidR="00E9471E" w:rsidRPr="00E83D1F">
        <w:rPr>
          <w:rFonts w:ascii="Arial" w:eastAsia="Arial" w:hAnsi="Arial" w:cs="MEPS Bookman WTS"/>
        </w:rPr>
        <w:t xml:space="preserve">kumpens </w:t>
      </w:r>
      <w:r w:rsidRPr="00E83D1F">
        <w:rPr>
          <w:rFonts w:ascii="Arial" w:eastAsia="Arial" w:hAnsi="Arial" w:cs="MEPS Bookman WTS"/>
        </w:rPr>
        <w:t>doppju lil sieħbu.</w:t>
      </w:r>
    </w:p>
    <w:p w14:paraId="3A2B7910" w14:textId="77777777" w:rsidR="003F67C3" w:rsidRPr="00A0775B" w:rsidRDefault="003F67C3" w:rsidP="003F67C3">
      <w:pPr>
        <w:rPr>
          <w:rFonts w:ascii="Arial" w:eastAsia="Arial" w:hAnsi="Arial" w:cs="MEPS Bookman WTS"/>
        </w:rPr>
      </w:pPr>
      <w:r w:rsidRPr="00E83D1F">
        <w:rPr>
          <w:rFonts w:ascii="Arial" w:eastAsia="Arial" w:hAnsi="Arial" w:cs="Arial"/>
          <w:b/>
        </w:rPr>
        <w:t>22:10</w:t>
      </w:r>
      <w:r w:rsidR="0028723F" w:rsidRPr="00E83D1F">
        <w:rPr>
          <w:rFonts w:ascii="Arial" w:eastAsia="Arial" w:hAnsi="Arial" w:cs="Arial"/>
          <w:b/>
        </w:rPr>
        <w:t xml:space="preserve"> </w:t>
      </w:r>
      <w:r w:rsidRPr="00E83D1F">
        <w:rPr>
          <w:rFonts w:ascii="Arial" w:eastAsia="Arial" w:hAnsi="Arial" w:cs="MEPS Bookman WTS"/>
        </w:rPr>
        <w:t>“Jekk raġel jagħti lil sieħbu ħmar</w:t>
      </w:r>
      <w:r w:rsidR="00567FAB" w:rsidRPr="00E83D1F">
        <w:rPr>
          <w:rFonts w:ascii="Arial" w:eastAsia="Arial" w:hAnsi="Arial" w:cs="MEPS Bookman WTS"/>
        </w:rPr>
        <w:t>,</w:t>
      </w:r>
      <w:r w:rsidRPr="00E83D1F">
        <w:rPr>
          <w:rFonts w:ascii="Arial" w:eastAsia="Arial" w:hAnsi="Arial" w:cs="MEPS Bookman WTS"/>
        </w:rPr>
        <w:t xml:space="preserve"> barri</w:t>
      </w:r>
      <w:r w:rsidR="00567FAB" w:rsidRPr="00E83D1F">
        <w:rPr>
          <w:rFonts w:ascii="Arial" w:eastAsia="Arial" w:hAnsi="Arial" w:cs="MEPS Bookman WTS"/>
        </w:rPr>
        <w:t>,</w:t>
      </w:r>
      <w:r w:rsidRPr="00E83D1F">
        <w:rPr>
          <w:rFonts w:ascii="Arial" w:eastAsia="Arial" w:hAnsi="Arial" w:cs="MEPS Bookman WTS"/>
        </w:rPr>
        <w:t xml:space="preserve"> nagħġa</w:t>
      </w:r>
      <w:r w:rsidR="00567FAB" w:rsidRPr="00E83D1F">
        <w:rPr>
          <w:rFonts w:ascii="Arial" w:eastAsia="Arial" w:hAnsi="Arial" w:cs="MEPS Bookman WTS"/>
        </w:rPr>
        <w:t>,</w:t>
      </w:r>
      <w:r w:rsidRPr="00E83D1F">
        <w:rPr>
          <w:rFonts w:ascii="Arial" w:eastAsia="Arial" w:hAnsi="Arial" w:cs="MEPS Bookman WTS"/>
        </w:rPr>
        <w:t xml:space="preserve"> jew xi </w:t>
      </w:r>
      <w:r w:rsidR="002B1F8C" w:rsidRPr="00E83D1F">
        <w:rPr>
          <w:rFonts w:ascii="Arial" w:eastAsia="Arial" w:hAnsi="Arial" w:cs="MEPS Bookman WTS"/>
        </w:rPr>
        <w:t>bhima oħra</w:t>
      </w:r>
      <w:r w:rsidRPr="00E83D1F">
        <w:rPr>
          <w:rFonts w:ascii="Arial" w:eastAsia="Arial" w:hAnsi="Arial" w:cs="MEPS Bookman WTS"/>
        </w:rPr>
        <w:t xml:space="preserve"> biex iżommh</w:t>
      </w:r>
      <w:r w:rsidR="001E600B" w:rsidRPr="00E83D1F">
        <w:rPr>
          <w:rFonts w:ascii="Arial" w:eastAsia="Arial" w:hAnsi="Arial" w:cs="MEPS Bookman WTS"/>
        </w:rPr>
        <w:t>ielu</w:t>
      </w:r>
      <w:r w:rsidRPr="00E83D1F">
        <w:rPr>
          <w:rFonts w:ascii="Arial" w:eastAsia="Arial" w:hAnsi="Arial" w:cs="MEPS Bookman WTS"/>
        </w:rPr>
        <w:t>, u d</w:t>
      </w:r>
      <w:r w:rsidR="00B90AE2" w:rsidRPr="00E83D1F">
        <w:rPr>
          <w:rFonts w:ascii="Arial" w:eastAsia="Arial" w:hAnsi="Arial" w:cs="MEPS Bookman WTS"/>
        </w:rPr>
        <w:t>in</w:t>
      </w:r>
      <w:r w:rsidRPr="00E83D1F">
        <w:rPr>
          <w:rFonts w:ascii="Arial" w:eastAsia="Arial" w:hAnsi="Arial" w:cs="MEPS Bookman WTS"/>
        </w:rPr>
        <w:t xml:space="preserve"> </w:t>
      </w:r>
      <w:r w:rsidR="00B90AE2" w:rsidRPr="00E83D1F">
        <w:rPr>
          <w:rFonts w:ascii="Arial" w:eastAsia="Arial" w:hAnsi="Arial" w:cs="MEPS Bookman WTS"/>
        </w:rPr>
        <w:t>t</w:t>
      </w:r>
      <w:r w:rsidRPr="00E83D1F">
        <w:rPr>
          <w:rFonts w:ascii="Arial" w:eastAsia="Arial" w:hAnsi="Arial" w:cs="MEPS Bookman WTS"/>
        </w:rPr>
        <w:t xml:space="preserve">mut jew </w:t>
      </w:r>
      <w:r w:rsidR="00B90AE2" w:rsidRPr="00E83D1F">
        <w:rPr>
          <w:rFonts w:ascii="Arial" w:eastAsia="Arial" w:hAnsi="Arial" w:cs="MEPS Bookman WTS"/>
        </w:rPr>
        <w:t>t</w:t>
      </w:r>
      <w:r w:rsidRPr="00E83D1F">
        <w:rPr>
          <w:rFonts w:ascii="Arial" w:eastAsia="Arial" w:hAnsi="Arial" w:cs="MEPS Bookman WTS"/>
        </w:rPr>
        <w:t>iġi mmankat</w:t>
      </w:r>
      <w:r w:rsidR="00B90AE2" w:rsidRPr="00E83D1F">
        <w:rPr>
          <w:rFonts w:ascii="Arial" w:eastAsia="Arial" w:hAnsi="Arial" w:cs="MEPS Bookman WTS"/>
        </w:rPr>
        <w:t>a jew tinħataf minn xi ħadd u ma</w:t>
      </w:r>
      <w:r w:rsidRPr="00E83D1F">
        <w:rPr>
          <w:rFonts w:ascii="Arial" w:eastAsia="Arial" w:hAnsi="Arial" w:cs="MEPS Bookman WTS"/>
        </w:rPr>
        <w:t xml:space="preserve"> jkun</w:t>
      </w:r>
      <w:r w:rsidR="00B90AE2" w:rsidRPr="00E83D1F">
        <w:rPr>
          <w:rFonts w:ascii="Arial" w:eastAsia="Arial" w:hAnsi="Arial" w:cs="MEPS Bookman WTS"/>
        </w:rPr>
        <w:t>x hemm xhieda</w:t>
      </w:r>
      <w:r w:rsidRPr="00E83D1F">
        <w:rPr>
          <w:rFonts w:ascii="Arial" w:eastAsia="Arial" w:hAnsi="Arial" w:cs="MEPS Bookman WTS"/>
        </w:rPr>
        <w:t xml:space="preserve">, </w:t>
      </w:r>
      <w:r w:rsidRPr="00A0775B">
        <w:rPr>
          <w:rFonts w:ascii="Arial" w:eastAsia="Arial" w:hAnsi="Arial" w:cs="Arial"/>
          <w:b/>
        </w:rPr>
        <w:t>22:11</w:t>
      </w:r>
      <w:r w:rsidR="0028723F" w:rsidRPr="00A0775B">
        <w:rPr>
          <w:rFonts w:ascii="Arial" w:eastAsia="Arial" w:hAnsi="Arial" w:cs="Arial"/>
          <w:b/>
        </w:rPr>
        <w:t xml:space="preserve"> </w:t>
      </w:r>
      <w:r w:rsidRPr="00A0775B">
        <w:rPr>
          <w:rFonts w:ascii="Arial" w:eastAsia="Arial" w:hAnsi="Arial" w:cs="MEPS Bookman WTS"/>
        </w:rPr>
        <w:t xml:space="preserve">għandha ssir ħalfa </w:t>
      </w:r>
      <w:r w:rsidR="00567FAB" w:rsidRPr="00A0775B">
        <w:rPr>
          <w:rFonts w:ascii="Arial" w:eastAsia="Arial" w:hAnsi="Arial" w:cs="MEPS Bookman WTS"/>
        </w:rPr>
        <w:t xml:space="preserve">bejniethom quddiem </w:t>
      </w:r>
      <w:r w:rsidRPr="00A0775B">
        <w:rPr>
          <w:rFonts w:ascii="Arial" w:eastAsia="Arial" w:hAnsi="Arial" w:cs="MEPS Bookman WTS"/>
        </w:rPr>
        <w:t>Ġeħova</w:t>
      </w:r>
      <w:r w:rsidR="00567FAB" w:rsidRPr="00A0775B">
        <w:rPr>
          <w:rFonts w:ascii="Arial" w:eastAsia="Arial" w:hAnsi="Arial" w:cs="MEPS Bookman WTS"/>
        </w:rPr>
        <w:t>,</w:t>
      </w:r>
      <w:r w:rsidRPr="00A0775B">
        <w:rPr>
          <w:rFonts w:ascii="Arial" w:eastAsia="Arial" w:hAnsi="Arial" w:cs="MEPS Bookman WTS"/>
        </w:rPr>
        <w:t xml:space="preserve"> li hu ma </w:t>
      </w:r>
      <w:r w:rsidR="00897293" w:rsidRPr="00A0775B">
        <w:rPr>
          <w:rFonts w:ascii="Arial" w:eastAsia="Arial" w:hAnsi="Arial" w:cs="MEPS Bookman WTS"/>
        </w:rPr>
        <w:t>ħax</w:t>
      </w:r>
      <w:r w:rsidR="008C3675" w:rsidRPr="00A0775B">
        <w:rPr>
          <w:rFonts w:ascii="MEPS Bookman WTS" w:eastAsia="Arial" w:hAnsi="MEPS Bookman WTS" w:cs="MEPS Bookman WTS"/>
        </w:rPr>
        <w:t></w:t>
      </w:r>
      <w:r w:rsidR="00897293" w:rsidRPr="00A0775B">
        <w:rPr>
          <w:rFonts w:ascii="Arial" w:eastAsia="Arial" w:hAnsi="Arial" w:cs="MEPS Bookman WTS"/>
        </w:rPr>
        <w:t xml:space="preserve"> dak li hu</w:t>
      </w:r>
      <w:r w:rsidRPr="00A0775B">
        <w:rPr>
          <w:rFonts w:ascii="Arial" w:eastAsia="Arial" w:hAnsi="Arial" w:cs="MEPS Bookman WTS"/>
        </w:rPr>
        <w:t xml:space="preserve"> taʼ </w:t>
      </w:r>
      <w:commentRangeStart w:id="3"/>
      <w:r w:rsidRPr="00A0775B">
        <w:rPr>
          <w:rFonts w:ascii="Arial" w:eastAsia="Arial" w:hAnsi="Arial" w:cs="MEPS Bookman WTS"/>
        </w:rPr>
        <w:t>sieħbu</w:t>
      </w:r>
      <w:commentRangeEnd w:id="3"/>
      <w:r w:rsidR="006B16FF" w:rsidRPr="00A0775B">
        <w:rPr>
          <w:rStyle w:val="CommentReference"/>
        </w:rPr>
        <w:commentReference w:id="3"/>
      </w:r>
      <w:r w:rsidR="00E83D1F" w:rsidRPr="00A0775B">
        <w:rPr>
          <w:rFonts w:ascii="Arial" w:eastAsia="Arial" w:hAnsi="Arial" w:cs="MEPS Bookman WTS"/>
        </w:rPr>
        <w:t>, u s-sid</w:t>
      </w:r>
      <w:r w:rsidR="00105EED" w:rsidRPr="00A0775B">
        <w:rPr>
          <w:rFonts w:ascii="Arial" w:eastAsia="Arial" w:hAnsi="Arial" w:cs="MEPS Bookman WTS"/>
        </w:rPr>
        <w:t xml:space="preserve"> irid jaċċettaha.</w:t>
      </w:r>
      <w:r w:rsidRPr="00A0775B">
        <w:rPr>
          <w:rFonts w:ascii="Arial" w:eastAsia="Arial" w:hAnsi="Arial" w:cs="MEPS Bookman WTS"/>
        </w:rPr>
        <w:t xml:space="preserve"> </w:t>
      </w:r>
      <w:r w:rsidR="00105EED" w:rsidRPr="00A0775B">
        <w:rPr>
          <w:rFonts w:ascii="Arial" w:eastAsia="Arial" w:hAnsi="Arial" w:cs="MEPS Bookman WTS"/>
        </w:rPr>
        <w:t>L</w:t>
      </w:r>
      <w:r w:rsidR="0028723F" w:rsidRPr="00A0775B">
        <w:rPr>
          <w:rFonts w:ascii="Arial" w:eastAsia="Arial" w:hAnsi="Arial" w:cs="MEPS Bookman WTS"/>
        </w:rPr>
        <w:t>-</w:t>
      </w:r>
      <w:r w:rsidRPr="00A0775B">
        <w:rPr>
          <w:rFonts w:ascii="Arial" w:eastAsia="Arial" w:hAnsi="Arial" w:cs="MEPS Bookman WTS"/>
        </w:rPr>
        <w:t xml:space="preserve">ieħor m’għandux jagħti kumpens. </w:t>
      </w:r>
      <w:r w:rsidRPr="00A0775B">
        <w:rPr>
          <w:rFonts w:ascii="Arial" w:eastAsia="Arial" w:hAnsi="Arial" w:cs="Arial"/>
          <w:b/>
        </w:rPr>
        <w:t>22:12</w:t>
      </w:r>
      <w:r w:rsidR="0028723F" w:rsidRPr="00A0775B">
        <w:rPr>
          <w:rFonts w:ascii="Arial" w:eastAsia="Arial" w:hAnsi="Arial" w:cs="Arial"/>
          <w:b/>
        </w:rPr>
        <w:t xml:space="preserve"> </w:t>
      </w:r>
      <w:r w:rsidR="00655570" w:rsidRPr="00A0775B">
        <w:rPr>
          <w:rFonts w:ascii="Arial" w:eastAsia="Arial" w:hAnsi="Arial" w:cs="MEPS Bookman WTS"/>
        </w:rPr>
        <w:t xml:space="preserve">Imma jekk il-bhima </w:t>
      </w:r>
      <w:r w:rsidR="00C21E36" w:rsidRPr="00A0775B">
        <w:rPr>
          <w:rFonts w:ascii="Arial" w:eastAsia="Arial" w:hAnsi="Arial" w:cs="MEPS Bookman WTS"/>
        </w:rPr>
        <w:t>nsterqet</w:t>
      </w:r>
      <w:r w:rsidRPr="00A0775B">
        <w:rPr>
          <w:rFonts w:ascii="Arial" w:eastAsia="Arial" w:hAnsi="Arial" w:cs="MEPS Bookman WTS"/>
        </w:rPr>
        <w:t xml:space="preserve"> </w:t>
      </w:r>
      <w:commentRangeStart w:id="4"/>
      <w:r w:rsidRPr="00A0775B">
        <w:rPr>
          <w:rFonts w:ascii="Arial" w:eastAsia="Arial" w:hAnsi="Arial" w:cs="MEPS Bookman WTS"/>
        </w:rPr>
        <w:t>mingħandu</w:t>
      </w:r>
      <w:commentRangeEnd w:id="4"/>
      <w:r w:rsidR="00267C69" w:rsidRPr="00A0775B">
        <w:rPr>
          <w:rStyle w:val="CommentReference"/>
        </w:rPr>
        <w:commentReference w:id="4"/>
      </w:r>
      <w:r w:rsidRPr="00A0775B">
        <w:rPr>
          <w:rFonts w:ascii="Arial" w:eastAsia="Arial" w:hAnsi="Arial" w:cs="MEPS Bookman WTS"/>
        </w:rPr>
        <w:t>,</w:t>
      </w:r>
      <w:r w:rsidR="001340EA" w:rsidRPr="00A0775B">
        <w:rPr>
          <w:rFonts w:ascii="MEPS Bookman WTS" w:eastAsia="Arial" w:hAnsi="MEPS Bookman WTS" w:cs="MEPS Bookman WTS"/>
        </w:rPr>
        <w:t></w:t>
      </w:r>
      <w:r w:rsidRPr="00A0775B">
        <w:rPr>
          <w:rFonts w:ascii="Arial" w:eastAsia="Arial" w:hAnsi="Arial" w:cs="MEPS Bookman WTS"/>
        </w:rPr>
        <w:t xml:space="preserve"> </w:t>
      </w:r>
      <w:r w:rsidR="00720A69" w:rsidRPr="00A0775B">
        <w:rPr>
          <w:rFonts w:ascii="Arial" w:eastAsia="Arial" w:hAnsi="Arial" w:cs="MEPS Bookman WTS"/>
        </w:rPr>
        <w:t>hu jrid</w:t>
      </w:r>
      <w:r w:rsidRPr="00A0775B">
        <w:rPr>
          <w:rFonts w:ascii="Arial" w:eastAsia="Arial" w:hAnsi="Arial" w:cs="MEPS Bookman WTS"/>
        </w:rPr>
        <w:t xml:space="preserve"> jagħti kumpens lil sidh</w:t>
      </w:r>
      <w:r w:rsidR="00CB36C1" w:rsidRPr="00A0775B">
        <w:rPr>
          <w:rFonts w:ascii="Arial" w:eastAsia="Arial" w:hAnsi="Arial" w:cs="MEPS Bookman WTS"/>
        </w:rPr>
        <w:t>a</w:t>
      </w:r>
      <w:r w:rsidRPr="00A0775B">
        <w:rPr>
          <w:rFonts w:ascii="Arial" w:eastAsia="Arial" w:hAnsi="Arial" w:cs="MEPS Bookman WTS"/>
        </w:rPr>
        <w:t xml:space="preserve">. </w:t>
      </w:r>
      <w:r w:rsidRPr="00A0775B">
        <w:rPr>
          <w:rFonts w:ascii="Arial" w:eastAsia="Arial" w:hAnsi="Arial" w:cs="Arial"/>
          <w:b/>
        </w:rPr>
        <w:t>22:13</w:t>
      </w:r>
      <w:r w:rsidR="0028723F" w:rsidRPr="00A0775B">
        <w:rPr>
          <w:rFonts w:ascii="Arial" w:eastAsia="Arial" w:hAnsi="Arial" w:cs="Arial"/>
          <w:b/>
        </w:rPr>
        <w:t xml:space="preserve"> </w:t>
      </w:r>
      <w:r w:rsidRPr="00A0775B">
        <w:rPr>
          <w:rFonts w:ascii="Arial" w:eastAsia="Arial" w:hAnsi="Arial" w:cs="MEPS Bookman WTS"/>
        </w:rPr>
        <w:t xml:space="preserve">Jekk </w:t>
      </w:r>
      <w:r w:rsidR="00372A12" w:rsidRPr="00A0775B">
        <w:rPr>
          <w:rFonts w:ascii="Arial" w:eastAsia="Arial" w:hAnsi="Arial" w:cs="MEPS Bookman WTS"/>
        </w:rPr>
        <w:t xml:space="preserve">ġiet </w:t>
      </w:r>
      <w:commentRangeStart w:id="5"/>
      <w:r w:rsidR="00372A12" w:rsidRPr="00A0775B">
        <w:rPr>
          <w:rFonts w:ascii="Arial" w:eastAsia="Arial" w:hAnsi="Arial" w:cs="MEPS Bookman WTS"/>
        </w:rPr>
        <w:t>imqatt</w:t>
      </w:r>
      <w:r w:rsidR="005E3911">
        <w:rPr>
          <w:rFonts w:ascii="Arial" w:eastAsia="Arial" w:hAnsi="Arial" w:cs="MEPS Bookman WTS"/>
        </w:rPr>
        <w:t>għ</w:t>
      </w:r>
      <w:r w:rsidR="00372A12" w:rsidRPr="00A0775B">
        <w:rPr>
          <w:rFonts w:ascii="Arial" w:eastAsia="Arial" w:hAnsi="Arial" w:cs="MEPS Bookman WTS"/>
        </w:rPr>
        <w:t>a</w:t>
      </w:r>
      <w:commentRangeEnd w:id="5"/>
      <w:r w:rsidR="00241BCD">
        <w:rPr>
          <w:rStyle w:val="CommentReference"/>
        </w:rPr>
        <w:commentReference w:id="5"/>
      </w:r>
      <w:r w:rsidRPr="00A0775B">
        <w:rPr>
          <w:rFonts w:ascii="Arial" w:eastAsia="Arial" w:hAnsi="Arial" w:cs="MEPS Bookman WTS"/>
        </w:rPr>
        <w:t xml:space="preserve"> minn xi bhima salvaġġa, hu għandu jġib </w:t>
      </w:r>
      <w:r w:rsidR="00372A12" w:rsidRPr="00A0775B">
        <w:rPr>
          <w:rFonts w:ascii="Arial" w:eastAsia="Arial" w:hAnsi="Arial" w:cs="MEPS Bookman WTS"/>
        </w:rPr>
        <w:t xml:space="preserve">dak li </w:t>
      </w:r>
      <w:r w:rsidR="00050C03" w:rsidRPr="00A0775B">
        <w:rPr>
          <w:rFonts w:ascii="Arial" w:eastAsia="Arial" w:hAnsi="Arial" w:cs="MEPS Bookman WTS"/>
        </w:rPr>
        <w:t xml:space="preserve">jkun </w:t>
      </w:r>
      <w:r w:rsidR="00372A12" w:rsidRPr="00A0775B">
        <w:rPr>
          <w:rFonts w:ascii="Arial" w:eastAsia="Arial" w:hAnsi="Arial" w:cs="MEPS Bookman WTS"/>
        </w:rPr>
        <w:t xml:space="preserve">fadal minnha </w:t>
      </w:r>
      <w:r w:rsidRPr="00A0775B">
        <w:rPr>
          <w:rFonts w:ascii="Arial" w:eastAsia="Arial" w:hAnsi="Arial" w:cs="MEPS Bookman WTS"/>
        </w:rPr>
        <w:t xml:space="preserve">bħala evidenza. </w:t>
      </w:r>
      <w:r w:rsidR="00242958" w:rsidRPr="00A0775B">
        <w:rPr>
          <w:rFonts w:ascii="Arial" w:eastAsia="Arial" w:hAnsi="Arial" w:cs="MEPS Bookman WTS"/>
        </w:rPr>
        <w:t>Hu m’għandux jagħti kumpens għal</w:t>
      </w:r>
      <w:r w:rsidR="005948BD" w:rsidRPr="00A0775B">
        <w:rPr>
          <w:rFonts w:ascii="Arial" w:eastAsia="Arial" w:hAnsi="Arial" w:cs="MEPS Bookman WTS"/>
        </w:rPr>
        <w:t>iha jekk</w:t>
      </w:r>
      <w:r w:rsidR="00242958" w:rsidRPr="00A0775B">
        <w:rPr>
          <w:rFonts w:ascii="Arial" w:eastAsia="Arial" w:hAnsi="Arial" w:cs="MEPS Bookman WTS"/>
        </w:rPr>
        <w:t xml:space="preserve"> ġiet </w:t>
      </w:r>
      <w:commentRangeStart w:id="6"/>
      <w:r w:rsidRPr="00A0775B">
        <w:rPr>
          <w:rFonts w:ascii="Arial" w:eastAsia="Arial" w:hAnsi="Arial" w:cs="MEPS Bookman WTS"/>
        </w:rPr>
        <w:t>imqatt</w:t>
      </w:r>
      <w:r w:rsidR="005E3911">
        <w:rPr>
          <w:rFonts w:ascii="Arial" w:eastAsia="Arial" w:hAnsi="Arial" w:cs="MEPS Bookman WTS"/>
        </w:rPr>
        <w:t>għ</w:t>
      </w:r>
      <w:r w:rsidRPr="00A0775B">
        <w:rPr>
          <w:rFonts w:ascii="Arial" w:eastAsia="Arial" w:hAnsi="Arial" w:cs="MEPS Bookman WTS"/>
        </w:rPr>
        <w:t>a</w:t>
      </w:r>
      <w:commentRangeEnd w:id="6"/>
      <w:r w:rsidR="00C924B5">
        <w:rPr>
          <w:rStyle w:val="CommentReference"/>
        </w:rPr>
        <w:commentReference w:id="6"/>
      </w:r>
      <w:r w:rsidRPr="00A0775B">
        <w:rPr>
          <w:rFonts w:ascii="Arial" w:eastAsia="Arial" w:hAnsi="Arial" w:cs="MEPS Bookman WTS"/>
        </w:rPr>
        <w:t xml:space="preserve"> minn bhima salvaġġa.</w:t>
      </w:r>
    </w:p>
    <w:p w14:paraId="30D03853" w14:textId="77777777" w:rsidR="003F67C3" w:rsidRPr="00A0775B" w:rsidRDefault="003F67C3" w:rsidP="003F67C3">
      <w:pPr>
        <w:rPr>
          <w:rFonts w:ascii="Arial" w:eastAsia="Arial" w:hAnsi="Arial" w:cs="MEPS Bookman WTS"/>
        </w:rPr>
      </w:pPr>
      <w:r w:rsidRPr="00A0775B">
        <w:rPr>
          <w:rFonts w:ascii="Arial" w:eastAsia="Arial" w:hAnsi="Arial" w:cs="Arial"/>
          <w:b/>
        </w:rPr>
        <w:t>22:14</w:t>
      </w:r>
      <w:r w:rsidR="0028723F" w:rsidRPr="00A0775B">
        <w:rPr>
          <w:rFonts w:ascii="Arial" w:eastAsia="Arial" w:hAnsi="Arial" w:cs="Arial"/>
          <w:b/>
        </w:rPr>
        <w:t xml:space="preserve"> </w:t>
      </w:r>
      <w:r w:rsidRPr="00A0775B">
        <w:rPr>
          <w:rFonts w:ascii="Arial" w:eastAsia="Arial" w:hAnsi="Arial" w:cs="MEPS Bookman WTS"/>
        </w:rPr>
        <w:t xml:space="preserve">“Imma jekk xi ħadd jissellef bhima mingħand sieħbu, u din tiġi mmankata jew tmut meta sidha ma jkunx magħha, </w:t>
      </w:r>
      <w:r w:rsidR="00DB72B8" w:rsidRPr="00A0775B">
        <w:rPr>
          <w:rFonts w:ascii="Arial" w:eastAsia="Arial" w:hAnsi="Arial" w:cs="MEPS Bookman WTS"/>
        </w:rPr>
        <w:t>dak li ssellifha</w:t>
      </w:r>
      <w:r w:rsidRPr="00A0775B">
        <w:rPr>
          <w:rFonts w:ascii="Arial" w:eastAsia="Arial" w:hAnsi="Arial" w:cs="MEPS Bookman WTS"/>
        </w:rPr>
        <w:t xml:space="preserve"> jrid jagħti kumpens. </w:t>
      </w:r>
      <w:r w:rsidRPr="00A0775B">
        <w:rPr>
          <w:rFonts w:ascii="Arial" w:eastAsia="Arial" w:hAnsi="Arial" w:cs="Arial"/>
          <w:b/>
        </w:rPr>
        <w:t>22:15</w:t>
      </w:r>
      <w:r w:rsidR="0028723F" w:rsidRPr="00A0775B">
        <w:rPr>
          <w:rFonts w:ascii="Arial" w:eastAsia="Arial" w:hAnsi="Arial" w:cs="Arial"/>
          <w:b/>
        </w:rPr>
        <w:t xml:space="preserve"> </w:t>
      </w:r>
      <w:r w:rsidRPr="00A0775B">
        <w:rPr>
          <w:rFonts w:ascii="Arial" w:eastAsia="Arial" w:hAnsi="Arial" w:cs="MEPS Bookman WTS"/>
        </w:rPr>
        <w:t xml:space="preserve">Jekk sidha jkun magħha, </w:t>
      </w:r>
      <w:r w:rsidR="00244FFB" w:rsidRPr="00A0775B">
        <w:rPr>
          <w:rFonts w:ascii="Arial" w:eastAsia="Arial" w:hAnsi="Arial" w:cs="MEPS Bookman WTS"/>
        </w:rPr>
        <w:t>dak li ssellifha</w:t>
      </w:r>
      <w:r w:rsidRPr="00A0775B">
        <w:rPr>
          <w:rFonts w:ascii="Arial" w:eastAsia="Arial" w:hAnsi="Arial" w:cs="MEPS Bookman WTS"/>
        </w:rPr>
        <w:t xml:space="preserve"> m’għandux jagħti kumpens. Jekk tkun </w:t>
      </w:r>
      <w:r w:rsidR="00065F86" w:rsidRPr="00A0775B">
        <w:rPr>
          <w:rFonts w:ascii="Arial" w:eastAsia="Arial" w:hAnsi="Arial" w:cs="MEPS Bookman WTS"/>
        </w:rPr>
        <w:t xml:space="preserve">ġiet </w:t>
      </w:r>
      <w:r w:rsidRPr="00A0775B">
        <w:rPr>
          <w:rFonts w:ascii="Arial" w:eastAsia="Arial" w:hAnsi="Arial" w:cs="MEPS Bookman WTS"/>
        </w:rPr>
        <w:t xml:space="preserve">mikrija, </w:t>
      </w:r>
      <w:r w:rsidR="00065F86" w:rsidRPr="00A0775B">
        <w:rPr>
          <w:rFonts w:ascii="Arial" w:eastAsia="Arial" w:hAnsi="Arial" w:cs="MEPS Bookman WTS"/>
        </w:rPr>
        <w:t xml:space="preserve">il-kumpens </w:t>
      </w:r>
      <w:r w:rsidR="00FC595B" w:rsidRPr="00A0775B">
        <w:rPr>
          <w:rFonts w:ascii="Arial" w:eastAsia="Arial" w:hAnsi="Arial" w:cs="MEPS Bookman WTS"/>
        </w:rPr>
        <w:t>ikun</w:t>
      </w:r>
      <w:r w:rsidR="00065F86" w:rsidRPr="00A0775B">
        <w:rPr>
          <w:rFonts w:ascii="Arial" w:eastAsia="Arial" w:hAnsi="Arial" w:cs="MEPS Bookman WTS"/>
        </w:rPr>
        <w:t xml:space="preserve"> </w:t>
      </w:r>
      <w:r w:rsidR="00FC595B" w:rsidRPr="00A0775B">
        <w:rPr>
          <w:rFonts w:ascii="Arial" w:eastAsia="Arial" w:hAnsi="Arial" w:cs="MEPS Bookman WTS"/>
        </w:rPr>
        <w:t>i</w:t>
      </w:r>
      <w:r w:rsidRPr="00A0775B">
        <w:rPr>
          <w:rFonts w:ascii="Arial" w:eastAsia="Arial" w:hAnsi="Arial" w:cs="MEPS Bookman WTS"/>
        </w:rPr>
        <w:t>l</w:t>
      </w:r>
      <w:r w:rsidR="0028723F" w:rsidRPr="00A0775B">
        <w:rPr>
          <w:rFonts w:ascii="Arial" w:eastAsia="Arial" w:hAnsi="Arial" w:cs="MEPS Bookman WTS"/>
        </w:rPr>
        <w:t>-</w:t>
      </w:r>
      <w:r w:rsidR="00065F86" w:rsidRPr="00A0775B">
        <w:rPr>
          <w:rFonts w:ascii="Arial" w:eastAsia="Arial" w:hAnsi="Arial" w:cs="MEPS Bookman WTS"/>
        </w:rPr>
        <w:t>flus li tħallsu għall-kirja</w:t>
      </w:r>
      <w:r w:rsidRPr="00A0775B">
        <w:rPr>
          <w:rFonts w:ascii="Arial" w:eastAsia="Arial" w:hAnsi="Arial" w:cs="MEPS Bookman WTS"/>
        </w:rPr>
        <w:t>.</w:t>
      </w:r>
    </w:p>
    <w:p w14:paraId="3F0D9601" w14:textId="77777777" w:rsidR="003F67C3" w:rsidRPr="00D61C51" w:rsidRDefault="003F67C3" w:rsidP="003F67C3">
      <w:pPr>
        <w:rPr>
          <w:rFonts w:ascii="Arial" w:eastAsia="Arial" w:hAnsi="Arial" w:cs="MEPS Bookman WTS"/>
        </w:rPr>
      </w:pPr>
      <w:r w:rsidRPr="00D61C51">
        <w:rPr>
          <w:rFonts w:ascii="Arial" w:eastAsia="Arial" w:hAnsi="Arial" w:cs="Arial"/>
          <w:b/>
        </w:rPr>
        <w:t>22:16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 xml:space="preserve">“Issa jekk raġel </w:t>
      </w:r>
      <w:commentRangeStart w:id="7"/>
      <w:r w:rsidR="00F9497F" w:rsidRPr="00D61C51">
        <w:rPr>
          <w:rFonts w:ascii="Arial" w:eastAsia="Arial" w:hAnsi="Arial" w:cs="MEPS Bookman WTS"/>
        </w:rPr>
        <w:t>iħajjar</w:t>
      </w:r>
      <w:commentRangeEnd w:id="7"/>
      <w:r w:rsidR="00292879">
        <w:rPr>
          <w:rStyle w:val="CommentReference"/>
        </w:rPr>
        <w:commentReference w:id="7"/>
      </w:r>
      <w:r w:rsidR="00F9497F" w:rsidRPr="00D61C51">
        <w:rPr>
          <w:rFonts w:ascii="Arial" w:eastAsia="Arial" w:hAnsi="Arial" w:cs="MEPS Bookman WTS"/>
        </w:rPr>
        <w:t xml:space="preserve"> lil xi verġni li ma tkunx għarusa</w:t>
      </w:r>
      <w:r w:rsidRPr="00D61C51">
        <w:rPr>
          <w:rFonts w:ascii="Arial" w:eastAsia="Arial" w:hAnsi="Arial" w:cs="MEPS Bookman WTS"/>
        </w:rPr>
        <w:t xml:space="preserve">, u </w:t>
      </w:r>
      <w:r w:rsidR="00F66A24" w:rsidRPr="00D61C51">
        <w:rPr>
          <w:rFonts w:ascii="Arial" w:eastAsia="Arial" w:hAnsi="Arial" w:cs="MEPS Bookman WTS"/>
        </w:rPr>
        <w:t>jkollu x’jaqsam magħha</w:t>
      </w:r>
      <w:r w:rsidRPr="00D61C51">
        <w:rPr>
          <w:rFonts w:ascii="Arial" w:eastAsia="Arial" w:hAnsi="Arial" w:cs="MEPS Bookman WTS"/>
        </w:rPr>
        <w:t xml:space="preserve">, </w:t>
      </w:r>
      <w:r w:rsidR="00F66A24" w:rsidRPr="00D61C51">
        <w:rPr>
          <w:rFonts w:ascii="Arial" w:eastAsia="Arial" w:hAnsi="Arial" w:cs="MEPS Bookman WTS"/>
        </w:rPr>
        <w:t>i</w:t>
      </w:r>
      <w:r w:rsidRPr="00D61C51">
        <w:rPr>
          <w:rFonts w:ascii="Arial" w:eastAsia="Arial" w:hAnsi="Arial" w:cs="MEPS Bookman WTS"/>
        </w:rPr>
        <w:t xml:space="preserve">rid </w:t>
      </w:r>
      <w:r w:rsidR="00F66A24" w:rsidRPr="00D61C51">
        <w:rPr>
          <w:rFonts w:ascii="Arial" w:eastAsia="Arial" w:hAnsi="Arial" w:cs="MEPS Bookman WTS"/>
        </w:rPr>
        <w:t>iħallas il-prezz tal-għarusa biex issir il-mara tiegħu</w:t>
      </w:r>
      <w:r w:rsidRPr="00D61C51">
        <w:rPr>
          <w:rFonts w:ascii="Arial" w:eastAsia="Arial" w:hAnsi="Arial" w:cs="MEPS Bookman WTS"/>
        </w:rPr>
        <w:t xml:space="preserve">. </w:t>
      </w:r>
      <w:r w:rsidRPr="00D61C51">
        <w:rPr>
          <w:rFonts w:ascii="Arial" w:eastAsia="Arial" w:hAnsi="Arial" w:cs="Arial"/>
          <w:b/>
        </w:rPr>
        <w:t>22:17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 xml:space="preserve">Jekk missierha jirrifjuta </w:t>
      </w:r>
      <w:r w:rsidR="005B53F5" w:rsidRPr="00D61C51">
        <w:rPr>
          <w:rFonts w:ascii="Arial" w:eastAsia="Arial" w:hAnsi="Arial" w:cs="MEPS Bookman WTS"/>
        </w:rPr>
        <w:t xml:space="preserve">għalkollox </w:t>
      </w:r>
      <w:r w:rsidRPr="00D61C51">
        <w:rPr>
          <w:rFonts w:ascii="Arial" w:eastAsia="Arial" w:hAnsi="Arial" w:cs="MEPS Bookman WTS"/>
        </w:rPr>
        <w:t xml:space="preserve">li jagħtihielu, </w:t>
      </w:r>
      <w:r w:rsidR="006453CE" w:rsidRPr="00D61C51">
        <w:rPr>
          <w:rFonts w:ascii="Arial" w:eastAsia="Arial" w:hAnsi="Arial" w:cs="MEPS Bookman WTS"/>
        </w:rPr>
        <w:t>ir-raġel xorta j</w:t>
      </w:r>
      <w:r w:rsidRPr="00D61C51">
        <w:rPr>
          <w:rFonts w:ascii="Arial" w:eastAsia="Arial" w:hAnsi="Arial" w:cs="MEPS Bookman WTS"/>
        </w:rPr>
        <w:t xml:space="preserve">rid iħallas </w:t>
      </w:r>
      <w:commentRangeStart w:id="8"/>
      <w:r w:rsidR="006453CE" w:rsidRPr="00D61C51">
        <w:rPr>
          <w:rFonts w:ascii="Arial" w:eastAsia="Arial" w:hAnsi="Arial" w:cs="MEPS Bookman WTS"/>
        </w:rPr>
        <w:t>il-prezz li kieku jħallas għal għarusa verġni</w:t>
      </w:r>
      <w:commentRangeEnd w:id="8"/>
      <w:r w:rsidR="00C66672">
        <w:rPr>
          <w:rStyle w:val="CommentReference"/>
        </w:rPr>
        <w:commentReference w:id="8"/>
      </w:r>
      <w:r w:rsidRPr="00D61C51">
        <w:rPr>
          <w:rFonts w:ascii="Arial" w:eastAsia="Arial" w:hAnsi="Arial" w:cs="MEPS Bookman WTS"/>
        </w:rPr>
        <w:t>.</w:t>
      </w:r>
    </w:p>
    <w:p w14:paraId="074073A4" w14:textId="77777777" w:rsidR="003F67C3" w:rsidRPr="00D61C51" w:rsidRDefault="003F67C3" w:rsidP="003F67C3">
      <w:pPr>
        <w:rPr>
          <w:rFonts w:ascii="Arial" w:eastAsia="Arial" w:hAnsi="Arial" w:cs="MEPS Bookman WTS"/>
        </w:rPr>
      </w:pPr>
      <w:r w:rsidRPr="00D61C51">
        <w:rPr>
          <w:rFonts w:ascii="Arial" w:eastAsia="Arial" w:hAnsi="Arial" w:cs="Arial"/>
          <w:b/>
        </w:rPr>
        <w:t>22:18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>“</w:t>
      </w:r>
      <w:r w:rsidR="007C4215" w:rsidRPr="00D61C51">
        <w:rPr>
          <w:rFonts w:ascii="Arial" w:eastAsia="Arial" w:hAnsi="Arial" w:cs="MEPS Bookman WTS"/>
        </w:rPr>
        <w:t>M’għandk</w:t>
      </w:r>
      <w:r w:rsidR="00DD5FA9" w:rsidRPr="00D61C51">
        <w:rPr>
          <w:rFonts w:ascii="Arial" w:eastAsia="Arial" w:hAnsi="Arial" w:cs="MEPS Bookman WTS"/>
        </w:rPr>
        <w:t>om</w:t>
      </w:r>
      <w:r w:rsidR="007C4215" w:rsidRPr="00D61C51">
        <w:rPr>
          <w:rFonts w:ascii="Arial" w:eastAsia="Arial" w:hAnsi="Arial" w:cs="MEPS Bookman WTS"/>
        </w:rPr>
        <w:t>x tħall</w:t>
      </w:r>
      <w:r w:rsidR="00DD5FA9" w:rsidRPr="00D61C51">
        <w:rPr>
          <w:rFonts w:ascii="Arial" w:eastAsia="Arial" w:hAnsi="Arial" w:cs="MEPS Bookman WTS"/>
        </w:rPr>
        <w:t>u</w:t>
      </w:r>
      <w:r w:rsidR="007C4215" w:rsidRPr="00D61C51">
        <w:rPr>
          <w:rFonts w:ascii="Arial" w:eastAsia="Arial" w:hAnsi="Arial" w:cs="MEPS Bookman WTS"/>
        </w:rPr>
        <w:t xml:space="preserve"> saħħara </w:t>
      </w:r>
      <w:r w:rsidRPr="00D61C51">
        <w:rPr>
          <w:rFonts w:ascii="Arial" w:eastAsia="Arial" w:hAnsi="Arial" w:cs="MEPS Bookman WTS"/>
        </w:rPr>
        <w:t>tgħix.</w:t>
      </w:r>
    </w:p>
    <w:p w14:paraId="4EA114CC" w14:textId="77777777" w:rsidR="003F67C3" w:rsidRPr="00D61C51" w:rsidRDefault="003F67C3" w:rsidP="003F67C3">
      <w:pPr>
        <w:rPr>
          <w:rFonts w:ascii="Arial" w:eastAsia="Arial" w:hAnsi="Arial" w:cs="MEPS Bookman WTS"/>
        </w:rPr>
      </w:pPr>
      <w:r w:rsidRPr="00D61C51">
        <w:rPr>
          <w:rFonts w:ascii="Arial" w:eastAsia="Arial" w:hAnsi="Arial" w:cs="Arial"/>
          <w:b/>
        </w:rPr>
        <w:t>22:19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>“Kul</w:t>
      </w:r>
      <w:r w:rsidR="0066750E" w:rsidRPr="00D61C51">
        <w:rPr>
          <w:rFonts w:ascii="Arial" w:eastAsia="Arial" w:hAnsi="Arial" w:cs="MEPS Bookman WTS"/>
        </w:rPr>
        <w:t xml:space="preserve">l </w:t>
      </w:r>
      <w:r w:rsidRPr="00D61C51">
        <w:rPr>
          <w:rFonts w:ascii="Arial" w:eastAsia="Arial" w:hAnsi="Arial" w:cs="MEPS Bookman WTS"/>
        </w:rPr>
        <w:t xml:space="preserve">min </w:t>
      </w:r>
      <w:r w:rsidR="0066750E" w:rsidRPr="00D61C51">
        <w:rPr>
          <w:rFonts w:ascii="Arial" w:eastAsia="Arial" w:hAnsi="Arial" w:cs="MEPS Bookman WTS"/>
        </w:rPr>
        <w:t xml:space="preserve">ikollu x’jaqsam </w:t>
      </w:r>
      <w:r w:rsidRPr="00D61C51">
        <w:rPr>
          <w:rFonts w:ascii="Arial" w:eastAsia="Arial" w:hAnsi="Arial" w:cs="MEPS Bookman WTS"/>
        </w:rPr>
        <w:t>m</w:t>
      </w:r>
      <w:r w:rsidR="0066750E" w:rsidRPr="00D61C51">
        <w:rPr>
          <w:rFonts w:ascii="Arial" w:eastAsia="Arial" w:hAnsi="Arial" w:cs="MEPS Bookman WTS"/>
        </w:rPr>
        <w:t xml:space="preserve">’annimal </w:t>
      </w:r>
      <w:r w:rsidRPr="00D61C51">
        <w:rPr>
          <w:rFonts w:ascii="Arial" w:eastAsia="Arial" w:hAnsi="Arial" w:cs="MEPS Bookman WTS"/>
        </w:rPr>
        <w:t xml:space="preserve">għandu </w:t>
      </w:r>
      <w:r w:rsidR="0066750E" w:rsidRPr="00D61C51">
        <w:rPr>
          <w:rFonts w:ascii="Arial" w:eastAsia="Arial" w:hAnsi="Arial" w:cs="MEPS Bookman WTS"/>
        </w:rPr>
        <w:t>jinqatel</w:t>
      </w:r>
      <w:r w:rsidRPr="00D61C51">
        <w:rPr>
          <w:rFonts w:ascii="Arial" w:eastAsia="Arial" w:hAnsi="Arial" w:cs="MEPS Bookman WTS"/>
        </w:rPr>
        <w:t>.</w:t>
      </w:r>
    </w:p>
    <w:p w14:paraId="14A7B51F" w14:textId="77777777" w:rsidR="003F67C3" w:rsidRPr="00D61C51" w:rsidRDefault="003F67C3" w:rsidP="003F67C3">
      <w:pPr>
        <w:rPr>
          <w:rFonts w:ascii="MEPS Bookman WTS" w:eastAsia="Arial" w:hAnsi="MEPS Bookman WTS" w:cs="MEPS Bookman WTS"/>
        </w:rPr>
      </w:pPr>
      <w:r w:rsidRPr="00D61C51">
        <w:rPr>
          <w:rFonts w:ascii="Arial" w:eastAsia="Arial" w:hAnsi="Arial" w:cs="Arial"/>
          <w:b/>
        </w:rPr>
        <w:t>22:20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>“</w:t>
      </w:r>
      <w:r w:rsidR="00645173" w:rsidRPr="00D61C51">
        <w:rPr>
          <w:rFonts w:ascii="Arial" w:eastAsia="Arial" w:hAnsi="Arial" w:cs="MEPS Bookman WTS"/>
        </w:rPr>
        <w:t xml:space="preserve">Kull min </w:t>
      </w:r>
      <w:r w:rsidRPr="00D61C51">
        <w:rPr>
          <w:rFonts w:ascii="Arial" w:eastAsia="Arial" w:hAnsi="Arial" w:cs="MEPS Bookman WTS"/>
        </w:rPr>
        <w:t>joffri sagrifiċċji lil xi alla ħlief lil Ġeħova għandu ji</w:t>
      </w:r>
      <w:r w:rsidR="00645173" w:rsidRPr="00D61C51">
        <w:rPr>
          <w:rFonts w:ascii="Arial" w:eastAsia="Arial" w:hAnsi="Arial" w:cs="MEPS Bookman WTS"/>
        </w:rPr>
        <w:t>nqered</w:t>
      </w:r>
      <w:r w:rsidRPr="00D61C51">
        <w:rPr>
          <w:rFonts w:ascii="Arial" w:eastAsia="Arial" w:hAnsi="Arial" w:cs="MEPS Bookman WTS"/>
        </w:rPr>
        <w:t>.</w:t>
      </w:r>
    </w:p>
    <w:p w14:paraId="00DC2608" w14:textId="77777777" w:rsidR="003F67C3" w:rsidRPr="00D61C51" w:rsidRDefault="003F67C3" w:rsidP="003F67C3">
      <w:pPr>
        <w:rPr>
          <w:rFonts w:ascii="Arial" w:eastAsia="Arial" w:hAnsi="Arial" w:cs="MEPS Bookman WTS"/>
        </w:rPr>
      </w:pPr>
      <w:r w:rsidRPr="00D61C51">
        <w:rPr>
          <w:rFonts w:ascii="Arial" w:eastAsia="Arial" w:hAnsi="Arial" w:cs="Arial"/>
          <w:b/>
        </w:rPr>
        <w:t>22:21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="00F54FDC" w:rsidRPr="00D61C51">
        <w:rPr>
          <w:rFonts w:ascii="Arial" w:eastAsia="Arial" w:hAnsi="Arial" w:cs="MEPS Bookman WTS"/>
        </w:rPr>
        <w:t>“</w:t>
      </w:r>
      <w:r w:rsidR="001E6AFC" w:rsidRPr="00D61C51">
        <w:rPr>
          <w:rFonts w:ascii="Arial" w:eastAsia="Arial" w:hAnsi="Arial" w:cs="MEPS Bookman WTS"/>
        </w:rPr>
        <w:t>Lil resident barrani m’għandkomx t</w:t>
      </w:r>
      <w:r w:rsidR="00F54FDC" w:rsidRPr="00D61C51">
        <w:rPr>
          <w:rFonts w:ascii="Arial" w:eastAsia="Arial" w:hAnsi="Arial" w:cs="MEPS Bookman WTS"/>
        </w:rPr>
        <w:t>ittrattaw</w:t>
      </w:r>
      <w:r w:rsidR="001E6AFC" w:rsidRPr="00D61C51">
        <w:rPr>
          <w:rFonts w:ascii="Arial" w:eastAsia="Arial" w:hAnsi="Arial" w:cs="MEPS Bookman WTS"/>
        </w:rPr>
        <w:t>h</w:t>
      </w:r>
      <w:r w:rsidR="00F54FDC" w:rsidRPr="00D61C51">
        <w:rPr>
          <w:rFonts w:ascii="Arial" w:eastAsia="Arial" w:hAnsi="Arial" w:cs="MEPS Bookman WTS"/>
        </w:rPr>
        <w:t xml:space="preserve"> </w:t>
      </w:r>
      <w:r w:rsidR="001E6AFC" w:rsidRPr="00D61C51">
        <w:rPr>
          <w:rFonts w:ascii="Arial" w:eastAsia="Arial" w:hAnsi="Arial" w:cs="MEPS Bookman WTS"/>
        </w:rPr>
        <w:t xml:space="preserve">ħażin jew </w:t>
      </w:r>
      <w:r w:rsidR="00DD5FA9" w:rsidRPr="00D61C51">
        <w:rPr>
          <w:rFonts w:ascii="Arial" w:eastAsia="Arial" w:hAnsi="Arial" w:cs="MEPS Bookman WTS"/>
        </w:rPr>
        <w:t>taħqru</w:t>
      </w:r>
      <w:r w:rsidR="001E6AFC" w:rsidRPr="00D61C51">
        <w:rPr>
          <w:rFonts w:ascii="Arial" w:eastAsia="Arial" w:hAnsi="Arial" w:cs="MEPS Bookman WTS"/>
        </w:rPr>
        <w:t>h</w:t>
      </w:r>
      <w:r w:rsidRPr="00D61C51">
        <w:rPr>
          <w:rFonts w:ascii="Arial" w:eastAsia="Arial" w:hAnsi="Arial" w:cs="MEPS Bookman WTS"/>
        </w:rPr>
        <w:t>, għax intom kontu residenti barranin fl</w:t>
      </w:r>
      <w:r w:rsidR="0028723F" w:rsidRPr="00D61C51">
        <w:rPr>
          <w:rFonts w:ascii="Arial" w:eastAsia="Arial" w:hAnsi="Arial" w:cs="MEPS Bookman WTS"/>
        </w:rPr>
        <w:t>-</w:t>
      </w:r>
      <w:r w:rsidRPr="00D61C51">
        <w:rPr>
          <w:rFonts w:ascii="Arial" w:eastAsia="Arial" w:hAnsi="Arial" w:cs="MEPS Bookman WTS"/>
        </w:rPr>
        <w:t xml:space="preserve">art </w:t>
      </w:r>
      <w:r w:rsidR="001B2B26" w:rsidRPr="00D61C51">
        <w:rPr>
          <w:rFonts w:ascii="Arial" w:eastAsia="Arial" w:hAnsi="Arial" w:cs="MEPS Bookman WTS"/>
        </w:rPr>
        <w:t>tal</w:t>
      </w:r>
      <w:r w:rsidR="0028723F" w:rsidRPr="00D61C51">
        <w:rPr>
          <w:rFonts w:ascii="Arial" w:eastAsia="Arial" w:hAnsi="Arial" w:cs="MEPS Bookman WTS"/>
        </w:rPr>
        <w:t>-</w:t>
      </w:r>
      <w:r w:rsidRPr="00D61C51">
        <w:rPr>
          <w:rFonts w:ascii="Arial" w:eastAsia="Arial" w:hAnsi="Arial" w:cs="MEPS Bookman WTS"/>
        </w:rPr>
        <w:t>Eġittu.</w:t>
      </w:r>
    </w:p>
    <w:p w14:paraId="18ABA420" w14:textId="4991BE7F" w:rsidR="003F67C3" w:rsidRPr="00546970" w:rsidRDefault="003F67C3" w:rsidP="003F67C3">
      <w:pPr>
        <w:rPr>
          <w:rFonts w:ascii="Arial" w:eastAsia="Arial" w:hAnsi="Arial" w:cs="MEPS Bookman WTS"/>
        </w:rPr>
      </w:pPr>
      <w:r w:rsidRPr="00D61C51">
        <w:rPr>
          <w:rFonts w:ascii="Arial" w:eastAsia="Arial" w:hAnsi="Arial" w:cs="Arial"/>
          <w:b/>
        </w:rPr>
        <w:t>22:22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>“Ta</w:t>
      </w:r>
      <w:r w:rsidR="004C300F" w:rsidRPr="00D61C51">
        <w:rPr>
          <w:rFonts w:ascii="Arial" w:eastAsia="Arial" w:hAnsi="Arial" w:cs="MEPS Bookman WTS"/>
        </w:rPr>
        <w:t>ħqrux</w:t>
      </w:r>
      <w:r w:rsidRPr="00D61C51">
        <w:rPr>
          <w:rFonts w:ascii="Arial" w:eastAsia="Arial" w:hAnsi="Arial" w:cs="MEPS Bookman WTS"/>
        </w:rPr>
        <w:t xml:space="preserve"> lil xi armla jew </w:t>
      </w:r>
      <w:r w:rsidR="004C300F" w:rsidRPr="00D61C51">
        <w:rPr>
          <w:rFonts w:ascii="Arial" w:eastAsia="Arial" w:hAnsi="Arial" w:cs="MEPS Bookman WTS"/>
        </w:rPr>
        <w:t>lil</w:t>
      </w:r>
      <w:r w:rsidR="00675F7E">
        <w:rPr>
          <w:rFonts w:ascii="Arial" w:eastAsia="Arial" w:hAnsi="Arial" w:cs="MEPS Bookman WTS"/>
        </w:rPr>
        <w:t>l-orfni</w:t>
      </w:r>
      <w:r w:rsidRPr="00D61C51">
        <w:rPr>
          <w:rFonts w:ascii="Arial" w:eastAsia="Arial" w:hAnsi="Arial" w:cs="MEPS Bookman WTS"/>
        </w:rPr>
        <w:t>.</w:t>
      </w:r>
      <w:r w:rsidR="003A09E6" w:rsidRPr="00D61C51">
        <w:rPr>
          <w:rFonts w:ascii="MEPS Bookman WTS" w:eastAsia="Arial" w:hAnsi="MEPS Bookman WTS" w:cs="MEPS Bookman WTS"/>
        </w:rPr>
        <w:t></w:t>
      </w:r>
      <w:r w:rsidRPr="00D61C51">
        <w:rPr>
          <w:rFonts w:ascii="Arial" w:eastAsia="Arial" w:hAnsi="Arial" w:cs="MEPS Bookman WTS"/>
        </w:rPr>
        <w:t xml:space="preserve"> </w:t>
      </w:r>
      <w:r w:rsidRPr="00D61C51">
        <w:rPr>
          <w:rFonts w:ascii="Arial" w:eastAsia="Arial" w:hAnsi="Arial" w:cs="Arial"/>
          <w:b/>
        </w:rPr>
        <w:t>22:23</w:t>
      </w:r>
      <w:r w:rsidR="0028723F" w:rsidRPr="00D61C51">
        <w:rPr>
          <w:rFonts w:ascii="Arial" w:eastAsia="Arial" w:hAnsi="Arial" w:cs="Arial"/>
          <w:b/>
        </w:rPr>
        <w:t xml:space="preserve"> </w:t>
      </w:r>
      <w:r w:rsidRPr="00D61C51">
        <w:rPr>
          <w:rFonts w:ascii="Arial" w:eastAsia="Arial" w:hAnsi="Arial" w:cs="MEPS Bookman WTS"/>
        </w:rPr>
        <w:t xml:space="preserve">Għax jekk </w:t>
      </w:r>
      <w:r w:rsidR="004C300F" w:rsidRPr="00D61C51">
        <w:rPr>
          <w:rFonts w:ascii="Arial" w:eastAsia="Arial" w:hAnsi="Arial" w:cs="MEPS Bookman WTS"/>
        </w:rPr>
        <w:t>taħqruhom</w:t>
      </w:r>
      <w:r w:rsidRPr="00D61C51">
        <w:rPr>
          <w:rFonts w:ascii="Arial" w:eastAsia="Arial" w:hAnsi="Arial" w:cs="MEPS Bookman WTS"/>
        </w:rPr>
        <w:t xml:space="preserve"> u jgħajt</w:t>
      </w:r>
      <w:r w:rsidR="004C300F" w:rsidRPr="00D61C51">
        <w:rPr>
          <w:rFonts w:ascii="Arial" w:eastAsia="Arial" w:hAnsi="Arial" w:cs="MEPS Bookman WTS"/>
        </w:rPr>
        <w:t>u</w:t>
      </w:r>
      <w:r w:rsidRPr="00D61C51">
        <w:rPr>
          <w:rFonts w:ascii="Arial" w:eastAsia="Arial" w:hAnsi="Arial" w:cs="MEPS Bookman WTS"/>
        </w:rPr>
        <w:t>li, jien bla dubju se nismaʼ l</w:t>
      </w:r>
      <w:r w:rsidR="0028723F" w:rsidRPr="00D61C51">
        <w:rPr>
          <w:rFonts w:ascii="Arial" w:eastAsia="Arial" w:hAnsi="Arial" w:cs="MEPS Bookman WTS"/>
        </w:rPr>
        <w:t>-</w:t>
      </w:r>
      <w:r w:rsidRPr="00D61C51">
        <w:rPr>
          <w:rFonts w:ascii="Arial" w:eastAsia="Arial" w:hAnsi="Arial" w:cs="MEPS Bookman WTS"/>
        </w:rPr>
        <w:t xml:space="preserve">għajta </w:t>
      </w:r>
      <w:r w:rsidR="004C300F" w:rsidRPr="00D61C51">
        <w:rPr>
          <w:rFonts w:ascii="Arial" w:eastAsia="Arial" w:hAnsi="Arial" w:cs="MEPS Bookman WTS"/>
        </w:rPr>
        <w:t>tagħhom</w:t>
      </w:r>
      <w:r w:rsidR="00D967A9" w:rsidRPr="00D61C51">
        <w:rPr>
          <w:rFonts w:ascii="Arial" w:eastAsia="Arial" w:hAnsi="Arial" w:cs="MEPS Bookman WTS"/>
        </w:rPr>
        <w:t>,</w:t>
      </w:r>
      <w:r w:rsidRPr="00D61C51">
        <w:rPr>
          <w:rFonts w:ascii="Arial" w:eastAsia="Arial" w:hAnsi="Arial" w:cs="MEPS Bookman WTS"/>
        </w:rPr>
        <w:t xml:space="preserve"> </w:t>
      </w:r>
      <w:r w:rsidRPr="00546970">
        <w:rPr>
          <w:rFonts w:ascii="Arial" w:eastAsia="Arial" w:hAnsi="Arial" w:cs="Arial"/>
          <w:b/>
        </w:rPr>
        <w:t>22:24</w:t>
      </w:r>
      <w:r w:rsidR="0028723F" w:rsidRPr="00546970">
        <w:rPr>
          <w:rFonts w:ascii="Arial" w:eastAsia="Arial" w:hAnsi="Arial" w:cs="Arial"/>
          <w:b/>
        </w:rPr>
        <w:t xml:space="preserve"> </w:t>
      </w:r>
      <w:r w:rsidRPr="00546970">
        <w:rPr>
          <w:rFonts w:ascii="Arial" w:eastAsia="Arial" w:hAnsi="Arial" w:cs="MEPS Bookman WTS"/>
        </w:rPr>
        <w:t xml:space="preserve">u </w:t>
      </w:r>
      <w:r w:rsidR="00546970" w:rsidRPr="00546970">
        <w:rPr>
          <w:rFonts w:ascii="Arial" w:eastAsia="Arial" w:hAnsi="Arial" w:cs="MEPS Bookman WTS"/>
        </w:rPr>
        <w:t>nirrabja ħafna</w:t>
      </w:r>
      <w:r w:rsidR="004722FC" w:rsidRPr="00546970">
        <w:rPr>
          <w:rStyle w:val="CommentReference"/>
        </w:rPr>
        <w:commentReference w:id="9"/>
      </w:r>
      <w:r w:rsidRPr="00546970">
        <w:rPr>
          <w:rFonts w:ascii="Arial" w:eastAsia="Arial" w:hAnsi="Arial" w:cs="MEPS Bookman WTS"/>
        </w:rPr>
        <w:t xml:space="preserve">, u </w:t>
      </w:r>
      <w:bookmarkStart w:id="10" w:name="_GoBack"/>
      <w:r w:rsidRPr="00546970">
        <w:rPr>
          <w:rFonts w:ascii="Arial" w:eastAsia="Arial" w:hAnsi="Arial" w:cs="MEPS Bookman WTS"/>
        </w:rPr>
        <w:t>noqtolkom bi</w:t>
      </w:r>
      <w:r w:rsidR="002E3DB3" w:rsidRPr="002E3DB3">
        <w:rPr>
          <w:rFonts w:ascii="Arial" w:eastAsia="Arial" w:hAnsi="Arial" w:cs="MEPS Bookman WTS"/>
        </w:rPr>
        <w:t>x-</w:t>
      </w:r>
      <w:proofErr w:type="spellStart"/>
      <w:r w:rsidR="002E3DB3" w:rsidRPr="002E3DB3">
        <w:rPr>
          <w:rFonts w:ascii="Arial" w:eastAsia="Arial" w:hAnsi="Arial" w:cs="MEPS Bookman WTS"/>
        </w:rPr>
        <w:t>xabl</w:t>
      </w:r>
      <w:proofErr w:type="spellEnd"/>
      <w:r w:rsidR="002E3DB3" w:rsidRPr="002E3DB3">
        <w:rPr>
          <w:rFonts w:ascii="Arial" w:eastAsia="Arial" w:hAnsi="Arial" w:cs="MEPS Bookman WTS"/>
        </w:rPr>
        <w:t>a</w:t>
      </w:r>
      <w:bookmarkEnd w:id="10"/>
      <w:r w:rsidRPr="00546970">
        <w:rPr>
          <w:rFonts w:ascii="Arial" w:eastAsia="Arial" w:hAnsi="Arial" w:cs="MEPS Bookman WTS"/>
        </w:rPr>
        <w:t>, u n</w:t>
      </w:r>
      <w:r w:rsidR="0028723F" w:rsidRPr="00546970">
        <w:rPr>
          <w:rFonts w:ascii="Arial" w:eastAsia="Arial" w:hAnsi="Arial" w:cs="MEPS Bookman WTS"/>
        </w:rPr>
        <w:t>-</w:t>
      </w:r>
      <w:r w:rsidRPr="00546970">
        <w:rPr>
          <w:rFonts w:ascii="Arial" w:eastAsia="Arial" w:hAnsi="Arial" w:cs="MEPS Bookman WTS"/>
        </w:rPr>
        <w:t xml:space="preserve">nisa tagħkom isiru romol u </w:t>
      </w:r>
      <w:r w:rsidR="00D967A9" w:rsidRPr="00546970">
        <w:rPr>
          <w:rFonts w:ascii="Arial" w:eastAsia="Arial" w:hAnsi="Arial" w:cs="MEPS Bookman WTS"/>
        </w:rPr>
        <w:t>t-</w:t>
      </w:r>
      <w:r w:rsidRPr="00546970">
        <w:rPr>
          <w:rFonts w:ascii="Arial" w:eastAsia="Arial" w:hAnsi="Arial" w:cs="MEPS Bookman WTS"/>
        </w:rPr>
        <w:t>tfal</w:t>
      </w:r>
      <w:r w:rsidR="00D967A9" w:rsidRPr="00546970">
        <w:rPr>
          <w:rFonts w:ascii="Arial" w:eastAsia="Arial" w:hAnsi="Arial" w:cs="MEPS Bookman WTS"/>
        </w:rPr>
        <w:t xml:space="preserve"> tagħkom</w:t>
      </w:r>
      <w:r w:rsidRPr="00546970">
        <w:rPr>
          <w:rFonts w:ascii="Arial" w:eastAsia="Arial" w:hAnsi="Arial" w:cs="MEPS Bookman WTS"/>
        </w:rPr>
        <w:t xml:space="preserve"> </w:t>
      </w:r>
      <w:r w:rsidR="00C92B75" w:rsidRPr="00546970">
        <w:rPr>
          <w:rFonts w:ascii="Arial" w:eastAsia="Arial" w:hAnsi="Arial" w:cs="MEPS Bookman WTS"/>
        </w:rPr>
        <w:t xml:space="preserve">isiru </w:t>
      </w:r>
      <w:r w:rsidR="00675F7E" w:rsidRPr="00546970">
        <w:rPr>
          <w:rFonts w:ascii="Arial" w:eastAsia="Arial" w:hAnsi="Arial" w:cs="MEPS Bookman WTS"/>
        </w:rPr>
        <w:t>orfni</w:t>
      </w:r>
      <w:r w:rsidRPr="00546970">
        <w:rPr>
          <w:rFonts w:ascii="Arial" w:eastAsia="Arial" w:hAnsi="Arial" w:cs="MEPS Bookman WTS"/>
        </w:rPr>
        <w:t>.</w:t>
      </w:r>
    </w:p>
    <w:p w14:paraId="0BC42158" w14:textId="77777777" w:rsidR="003F67C3" w:rsidRPr="00716EC1" w:rsidRDefault="003F67C3" w:rsidP="003F67C3">
      <w:pPr>
        <w:rPr>
          <w:rFonts w:ascii="Arial" w:eastAsia="Arial" w:hAnsi="Arial" w:cs="MEPS Bookman WTS"/>
        </w:rPr>
      </w:pPr>
      <w:r w:rsidRPr="00716EC1">
        <w:rPr>
          <w:rFonts w:ascii="Arial" w:eastAsia="Arial" w:hAnsi="Arial" w:cs="Arial"/>
          <w:b/>
        </w:rPr>
        <w:t>22:25</w:t>
      </w:r>
      <w:r w:rsidR="0028723F" w:rsidRPr="00716EC1">
        <w:rPr>
          <w:rFonts w:ascii="Arial" w:eastAsia="Arial" w:hAnsi="Arial" w:cs="Arial"/>
          <w:b/>
        </w:rPr>
        <w:t xml:space="preserve"> </w:t>
      </w:r>
      <w:r w:rsidRPr="00716EC1">
        <w:rPr>
          <w:rFonts w:ascii="Arial" w:eastAsia="Arial" w:hAnsi="Arial" w:cs="MEPS Bookman WTS"/>
        </w:rPr>
        <w:t>“Jekk tis</w:t>
      </w:r>
      <w:r w:rsidR="00892C55" w:rsidRPr="00716EC1">
        <w:rPr>
          <w:rFonts w:ascii="Arial" w:eastAsia="Arial" w:hAnsi="Arial" w:cs="MEPS Bookman WTS"/>
        </w:rPr>
        <w:t>i</w:t>
      </w:r>
      <w:r w:rsidRPr="00716EC1">
        <w:rPr>
          <w:rFonts w:ascii="Arial" w:eastAsia="Arial" w:hAnsi="Arial" w:cs="MEPS Bookman WTS"/>
        </w:rPr>
        <w:t>lf</w:t>
      </w:r>
      <w:r w:rsidR="00892C55" w:rsidRPr="00716EC1">
        <w:rPr>
          <w:rFonts w:ascii="Arial" w:eastAsia="Arial" w:hAnsi="Arial" w:cs="MEPS Bookman WTS"/>
        </w:rPr>
        <w:t>u</w:t>
      </w:r>
      <w:r w:rsidRPr="00716EC1">
        <w:rPr>
          <w:rFonts w:ascii="Arial" w:eastAsia="Arial" w:hAnsi="Arial" w:cs="MEPS Bookman WTS"/>
        </w:rPr>
        <w:t xml:space="preserve"> xi flus lil xi ħadd </w:t>
      </w:r>
      <w:r w:rsidR="005C4A88" w:rsidRPr="00716EC1">
        <w:rPr>
          <w:rFonts w:ascii="Arial" w:eastAsia="Arial" w:hAnsi="Arial" w:cs="MEPS Bookman WTS"/>
        </w:rPr>
        <w:t>fqir</w:t>
      </w:r>
      <w:r w:rsidR="00B62844" w:rsidRPr="00716EC1">
        <w:rPr>
          <w:rFonts w:ascii="MEPS Bookman WTS" w:eastAsia="Arial" w:hAnsi="MEPS Bookman WTS" w:cs="MEPS Bookman WTS"/>
        </w:rPr>
        <w:t></w:t>
      </w:r>
      <w:r w:rsidR="005C4A88" w:rsidRPr="00716EC1">
        <w:rPr>
          <w:rFonts w:ascii="Arial" w:eastAsia="Arial" w:hAnsi="Arial" w:cs="MEPS Bookman WTS"/>
        </w:rPr>
        <w:t xml:space="preserve"> </w:t>
      </w:r>
      <w:r w:rsidRPr="00716EC1">
        <w:rPr>
          <w:rFonts w:ascii="Arial" w:eastAsia="Arial" w:hAnsi="Arial" w:cs="MEPS Bookman WTS"/>
        </w:rPr>
        <w:t>mill</w:t>
      </w:r>
      <w:r w:rsidR="0028723F" w:rsidRPr="00716EC1">
        <w:rPr>
          <w:rFonts w:ascii="Arial" w:eastAsia="Arial" w:hAnsi="Arial" w:cs="MEPS Bookman WTS"/>
        </w:rPr>
        <w:t>-</w:t>
      </w:r>
      <w:r w:rsidRPr="00716EC1">
        <w:rPr>
          <w:rFonts w:ascii="Arial" w:eastAsia="Arial" w:hAnsi="Arial" w:cs="MEPS Bookman WTS"/>
        </w:rPr>
        <w:t>poplu tiegħi, lil</w:t>
      </w:r>
      <w:r w:rsidR="005C4A88" w:rsidRPr="00716EC1">
        <w:rPr>
          <w:rFonts w:ascii="Arial" w:eastAsia="Arial" w:hAnsi="Arial" w:cs="MEPS Bookman WTS"/>
        </w:rPr>
        <w:t xml:space="preserve"> xi ħadd li qed joqgħod m</w:t>
      </w:r>
      <w:r w:rsidR="00892C55" w:rsidRPr="00716EC1">
        <w:rPr>
          <w:rFonts w:ascii="Arial" w:eastAsia="Arial" w:hAnsi="Arial" w:cs="MEPS Bookman WTS"/>
        </w:rPr>
        <w:t>a</w:t>
      </w:r>
      <w:r w:rsidR="005C4A88" w:rsidRPr="00716EC1">
        <w:rPr>
          <w:rFonts w:ascii="Arial" w:eastAsia="Arial" w:hAnsi="Arial" w:cs="MEPS Bookman WTS"/>
        </w:rPr>
        <w:t>għk</w:t>
      </w:r>
      <w:r w:rsidR="00892C55" w:rsidRPr="00716EC1">
        <w:rPr>
          <w:rFonts w:ascii="Arial" w:eastAsia="Arial" w:hAnsi="Arial" w:cs="MEPS Bookman WTS"/>
        </w:rPr>
        <w:t>om</w:t>
      </w:r>
      <w:r w:rsidRPr="00716EC1">
        <w:rPr>
          <w:rFonts w:ascii="Arial" w:eastAsia="Arial" w:hAnsi="Arial" w:cs="MEPS Bookman WTS"/>
        </w:rPr>
        <w:t>, tkun</w:t>
      </w:r>
      <w:r w:rsidR="00892C55" w:rsidRPr="00716EC1">
        <w:rPr>
          <w:rFonts w:ascii="Arial" w:eastAsia="Arial" w:hAnsi="Arial" w:cs="MEPS Bookman WTS"/>
        </w:rPr>
        <w:t>u</w:t>
      </w:r>
      <w:r w:rsidRPr="00716EC1">
        <w:rPr>
          <w:rFonts w:ascii="Arial" w:eastAsia="Arial" w:hAnsi="Arial" w:cs="MEPS Bookman WTS"/>
        </w:rPr>
        <w:t>x rgħib</w:t>
      </w:r>
      <w:r w:rsidR="00892C55" w:rsidRPr="00716EC1">
        <w:rPr>
          <w:rFonts w:ascii="Arial" w:eastAsia="Arial" w:hAnsi="Arial" w:cs="MEPS Bookman WTS"/>
        </w:rPr>
        <w:t>a</w:t>
      </w:r>
      <w:r w:rsidR="001F4043" w:rsidRPr="00716EC1">
        <w:rPr>
          <w:rFonts w:ascii="MEPS Bookman WTS" w:eastAsia="Arial" w:hAnsi="MEPS Bookman WTS" w:cs="MEPS Bookman WTS"/>
        </w:rPr>
        <w:t></w:t>
      </w:r>
      <w:r w:rsidRPr="00716EC1">
        <w:rPr>
          <w:rFonts w:ascii="Arial" w:eastAsia="Arial" w:hAnsi="Arial" w:cs="MEPS Bookman WTS"/>
        </w:rPr>
        <w:t xml:space="preserve"> miegħu. Tiħdulux imgħax.</w:t>
      </w:r>
    </w:p>
    <w:p w14:paraId="7E3FD10B" w14:textId="77777777" w:rsidR="003F67C3" w:rsidRPr="00716EC1" w:rsidRDefault="003F67C3" w:rsidP="003F67C3">
      <w:pPr>
        <w:rPr>
          <w:rFonts w:ascii="Arial" w:eastAsia="Arial" w:hAnsi="Arial" w:cs="MEPS Bookman WTS"/>
        </w:rPr>
      </w:pPr>
      <w:r w:rsidRPr="00716EC1">
        <w:rPr>
          <w:rFonts w:ascii="Arial" w:eastAsia="Arial" w:hAnsi="Arial" w:cs="Arial"/>
          <w:b/>
        </w:rPr>
        <w:t>22:26</w:t>
      </w:r>
      <w:r w:rsidR="0028723F" w:rsidRPr="00716EC1">
        <w:rPr>
          <w:rFonts w:ascii="Arial" w:eastAsia="Arial" w:hAnsi="Arial" w:cs="Arial"/>
          <w:b/>
        </w:rPr>
        <w:t xml:space="preserve"> </w:t>
      </w:r>
      <w:r w:rsidRPr="00716EC1">
        <w:rPr>
          <w:rFonts w:ascii="Arial" w:eastAsia="Arial" w:hAnsi="Arial" w:cs="MEPS Bookman WTS"/>
        </w:rPr>
        <w:t>“Jekk tieħ</w:t>
      </w:r>
      <w:r w:rsidR="00892C55" w:rsidRPr="00716EC1">
        <w:rPr>
          <w:rFonts w:ascii="Arial" w:eastAsia="Arial" w:hAnsi="Arial" w:cs="MEPS Bookman WTS"/>
        </w:rPr>
        <w:t>d</w:t>
      </w:r>
      <w:r w:rsidRPr="00716EC1">
        <w:rPr>
          <w:rFonts w:ascii="Arial" w:eastAsia="Arial" w:hAnsi="Arial" w:cs="MEPS Bookman WTS"/>
        </w:rPr>
        <w:t>u l</w:t>
      </w:r>
      <w:r w:rsidR="0028723F" w:rsidRPr="00716EC1">
        <w:rPr>
          <w:rFonts w:ascii="Arial" w:eastAsia="Arial" w:hAnsi="Arial" w:cs="MEPS Bookman WTS"/>
        </w:rPr>
        <w:t>-</w:t>
      </w:r>
      <w:r w:rsidRPr="00716EC1">
        <w:rPr>
          <w:rFonts w:ascii="Arial" w:eastAsia="Arial" w:hAnsi="Arial" w:cs="MEPS Bookman WTS"/>
        </w:rPr>
        <w:t>libsa t</w:t>
      </w:r>
      <w:r w:rsidR="005C4A88" w:rsidRPr="00716EC1">
        <w:rPr>
          <w:rFonts w:ascii="Arial" w:eastAsia="Arial" w:hAnsi="Arial" w:cs="MEPS Bookman WTS"/>
        </w:rPr>
        <w:t xml:space="preserve">aʼ xi ħadd bħala garanzija </w:t>
      </w:r>
      <w:r w:rsidR="000B51BD" w:rsidRPr="00716EC1">
        <w:rPr>
          <w:rFonts w:ascii="Arial" w:eastAsia="Arial" w:hAnsi="Arial" w:cs="MEPS Bookman WTS"/>
        </w:rPr>
        <w:t>għal</w:t>
      </w:r>
      <w:r w:rsidR="005C4A88" w:rsidRPr="00716EC1">
        <w:rPr>
          <w:rFonts w:ascii="Arial" w:eastAsia="Arial" w:hAnsi="Arial" w:cs="MEPS Bookman WTS"/>
        </w:rPr>
        <w:t xml:space="preserve"> </w:t>
      </w:r>
      <w:r w:rsidR="000B51BD" w:rsidRPr="00716EC1">
        <w:rPr>
          <w:rFonts w:eastAsia="Arial"/>
        </w:rPr>
        <w:t>dak li sliftuh</w:t>
      </w:r>
      <w:r w:rsidR="005C4A88" w:rsidRPr="00716EC1">
        <w:rPr>
          <w:rFonts w:ascii="Arial" w:eastAsia="Arial" w:hAnsi="Arial" w:cs="MEPS Bookman WTS"/>
        </w:rPr>
        <w:t>,</w:t>
      </w:r>
      <w:r w:rsidRPr="00716EC1">
        <w:rPr>
          <w:rFonts w:ascii="Arial" w:eastAsia="Arial" w:hAnsi="Arial" w:cs="MEPS Bookman WTS"/>
        </w:rPr>
        <w:t xml:space="preserve"> għandk</w:t>
      </w:r>
      <w:r w:rsidR="00892C55" w:rsidRPr="00716EC1">
        <w:rPr>
          <w:rFonts w:ascii="Arial" w:eastAsia="Arial" w:hAnsi="Arial" w:cs="MEPS Bookman WTS"/>
        </w:rPr>
        <w:t>om</w:t>
      </w:r>
      <w:r w:rsidRPr="00716EC1">
        <w:rPr>
          <w:rFonts w:ascii="Arial" w:eastAsia="Arial" w:hAnsi="Arial" w:cs="MEPS Bookman WTS"/>
        </w:rPr>
        <w:t xml:space="preserve"> </w:t>
      </w:r>
      <w:r w:rsidR="00892C55" w:rsidRPr="00716EC1">
        <w:rPr>
          <w:rFonts w:ascii="Arial" w:eastAsia="Arial" w:hAnsi="Arial" w:cs="MEPS Bookman WTS"/>
        </w:rPr>
        <w:t xml:space="preserve">tagħtuhielu </w:t>
      </w:r>
      <w:r w:rsidRPr="00716EC1">
        <w:rPr>
          <w:rFonts w:ascii="Arial" w:eastAsia="Arial" w:hAnsi="Arial" w:cs="MEPS Bookman WTS"/>
        </w:rPr>
        <w:t xml:space="preserve">lura </w:t>
      </w:r>
      <w:r w:rsidR="005210AC" w:rsidRPr="00716EC1">
        <w:rPr>
          <w:rFonts w:ascii="Arial" w:eastAsia="Arial" w:hAnsi="Arial" w:cs="MEPS Bookman WTS"/>
        </w:rPr>
        <w:t>qabel</w:t>
      </w:r>
      <w:r w:rsidRPr="00716EC1">
        <w:rPr>
          <w:rFonts w:ascii="Arial" w:eastAsia="Arial" w:hAnsi="Arial" w:cs="MEPS Bookman WTS"/>
        </w:rPr>
        <w:t xml:space="preserve"> </w:t>
      </w:r>
      <w:r w:rsidR="00D67F81" w:rsidRPr="00716EC1">
        <w:rPr>
          <w:rFonts w:ascii="Arial" w:eastAsia="Arial" w:hAnsi="Arial" w:cs="MEPS Bookman WTS"/>
        </w:rPr>
        <w:t>tinżel</w:t>
      </w:r>
      <w:r w:rsidRPr="00716EC1">
        <w:rPr>
          <w:rFonts w:ascii="Arial" w:eastAsia="Arial" w:hAnsi="Arial" w:cs="MEPS Bookman WTS"/>
        </w:rPr>
        <w:t xml:space="preserve"> ix</w:t>
      </w:r>
      <w:r w:rsidR="0028723F" w:rsidRPr="00716EC1">
        <w:rPr>
          <w:rFonts w:ascii="Arial" w:eastAsia="Arial" w:hAnsi="Arial" w:cs="MEPS Bookman WTS"/>
        </w:rPr>
        <w:t>-</w:t>
      </w:r>
      <w:r w:rsidRPr="00716EC1">
        <w:rPr>
          <w:rFonts w:ascii="Arial" w:eastAsia="Arial" w:hAnsi="Arial" w:cs="MEPS Bookman WTS"/>
        </w:rPr>
        <w:t xml:space="preserve">xemx. </w:t>
      </w:r>
      <w:r w:rsidRPr="00716EC1">
        <w:rPr>
          <w:rFonts w:ascii="Arial" w:eastAsia="Arial" w:hAnsi="Arial" w:cs="Arial"/>
          <w:b/>
        </w:rPr>
        <w:t>22:27</w:t>
      </w:r>
      <w:r w:rsidR="0028723F" w:rsidRPr="00716EC1">
        <w:rPr>
          <w:rFonts w:ascii="Arial" w:eastAsia="Arial" w:hAnsi="Arial" w:cs="Arial"/>
          <w:b/>
        </w:rPr>
        <w:t xml:space="preserve"> </w:t>
      </w:r>
      <w:r w:rsidRPr="00716EC1">
        <w:rPr>
          <w:rFonts w:ascii="Arial" w:eastAsia="Arial" w:hAnsi="Arial" w:cs="MEPS Bookman WTS"/>
        </w:rPr>
        <w:t xml:space="preserve">Għax dik biss għandu biex jitgħatta. </w:t>
      </w:r>
      <w:r w:rsidR="00A43D86" w:rsidRPr="00716EC1">
        <w:rPr>
          <w:rFonts w:ascii="Arial" w:eastAsia="Arial" w:hAnsi="Arial" w:cs="MEPS Bookman WTS"/>
        </w:rPr>
        <w:t>Inkella x</w:t>
      </w:r>
      <w:r w:rsidR="00892C55" w:rsidRPr="00716EC1">
        <w:rPr>
          <w:rFonts w:ascii="Arial" w:eastAsia="Arial" w:hAnsi="Arial" w:cs="MEPS Bookman WTS"/>
        </w:rPr>
        <w:t>’se juża meta jmur biex jorqod</w:t>
      </w:r>
      <w:r w:rsidRPr="00716EC1">
        <w:rPr>
          <w:rFonts w:ascii="Arial" w:eastAsia="Arial" w:hAnsi="Arial" w:cs="MEPS Bookman WTS"/>
        </w:rPr>
        <w:t xml:space="preserve">? </w:t>
      </w:r>
      <w:r w:rsidR="00892C55" w:rsidRPr="00716EC1">
        <w:rPr>
          <w:rFonts w:ascii="Arial" w:eastAsia="Arial" w:hAnsi="Arial" w:cs="MEPS Bookman WTS"/>
        </w:rPr>
        <w:t>Meta</w:t>
      </w:r>
      <w:r w:rsidRPr="00716EC1">
        <w:rPr>
          <w:rFonts w:ascii="Arial" w:eastAsia="Arial" w:hAnsi="Arial" w:cs="MEPS Bookman WTS"/>
        </w:rPr>
        <w:t xml:space="preserve"> jgħajjatli, jien żgur li se nisimgħu, għaliex jien </w:t>
      </w:r>
      <w:r w:rsidR="00892C55" w:rsidRPr="00716EC1">
        <w:rPr>
          <w:rFonts w:ascii="Arial" w:eastAsia="Arial" w:hAnsi="Arial" w:cs="MEPS Bookman WTS"/>
        </w:rPr>
        <w:t>nuri mogħdrija</w:t>
      </w:r>
      <w:r w:rsidRPr="00716EC1">
        <w:rPr>
          <w:rFonts w:ascii="Arial" w:eastAsia="Arial" w:hAnsi="Arial" w:cs="MEPS Bookman WTS"/>
        </w:rPr>
        <w:t>.</w:t>
      </w:r>
      <w:r w:rsidR="00F96ACC" w:rsidRPr="00716EC1">
        <w:rPr>
          <w:rFonts w:ascii="MEPS Bookman WTS" w:eastAsia="Arial" w:hAnsi="MEPS Bookman WTS" w:cs="MEPS Bookman WTS"/>
        </w:rPr>
        <w:t></w:t>
      </w:r>
    </w:p>
    <w:p w14:paraId="714391A9" w14:textId="77777777" w:rsidR="003F67C3" w:rsidRPr="00716EC1" w:rsidRDefault="003F67C3" w:rsidP="003F67C3">
      <w:pPr>
        <w:rPr>
          <w:rFonts w:ascii="Arial" w:eastAsia="Arial" w:hAnsi="Arial" w:cs="MEPS Bookman WTS"/>
        </w:rPr>
      </w:pPr>
      <w:r w:rsidRPr="00716EC1">
        <w:rPr>
          <w:rFonts w:ascii="Arial" w:eastAsia="Arial" w:hAnsi="Arial" w:cs="Arial"/>
          <w:b/>
        </w:rPr>
        <w:t>22:28</w:t>
      </w:r>
      <w:r w:rsidR="0028723F" w:rsidRPr="00716EC1">
        <w:rPr>
          <w:rFonts w:ascii="Arial" w:eastAsia="Arial" w:hAnsi="Arial" w:cs="Arial"/>
          <w:b/>
        </w:rPr>
        <w:t xml:space="preserve"> </w:t>
      </w:r>
      <w:r w:rsidRPr="00716EC1">
        <w:rPr>
          <w:rFonts w:ascii="Arial" w:eastAsia="Arial" w:hAnsi="Arial" w:cs="MEPS Bookman WTS"/>
        </w:rPr>
        <w:t>“Ti</w:t>
      </w:r>
      <w:r w:rsidR="00A2086E" w:rsidRPr="00716EC1">
        <w:rPr>
          <w:rFonts w:ascii="Arial" w:eastAsia="Arial" w:hAnsi="Arial" w:cs="MEPS Bookman WTS"/>
        </w:rPr>
        <w:t>dgħux</w:t>
      </w:r>
      <w:r w:rsidR="00852827" w:rsidRPr="00716EC1">
        <w:rPr>
          <w:rFonts w:ascii="MEPS Bookman WTS" w:eastAsia="Arial" w:hAnsi="MEPS Bookman WTS" w:cs="MEPS Bookman WTS"/>
        </w:rPr>
        <w:t></w:t>
      </w:r>
      <w:r w:rsidR="00892C55" w:rsidRPr="00716EC1">
        <w:rPr>
          <w:rFonts w:ascii="Arial" w:eastAsia="Arial" w:hAnsi="Arial" w:cs="MEPS Bookman WTS"/>
        </w:rPr>
        <w:t xml:space="preserve"> </w:t>
      </w:r>
      <w:r w:rsidR="00A2086E" w:rsidRPr="00716EC1">
        <w:rPr>
          <w:rFonts w:ascii="Arial" w:eastAsia="Arial" w:hAnsi="Arial" w:cs="MEPS Bookman WTS"/>
        </w:rPr>
        <w:t>b’</w:t>
      </w:r>
      <w:r w:rsidRPr="00716EC1">
        <w:rPr>
          <w:rFonts w:ascii="Arial" w:eastAsia="Arial" w:hAnsi="Arial" w:cs="MEPS Bookman WTS"/>
        </w:rPr>
        <w:t xml:space="preserve">Alla u </w:t>
      </w:r>
      <w:r w:rsidR="00F261C1" w:rsidRPr="00716EC1">
        <w:rPr>
          <w:rFonts w:ascii="Arial" w:eastAsia="Arial" w:hAnsi="Arial" w:cs="MEPS Bookman WTS"/>
        </w:rPr>
        <w:t xml:space="preserve">lanqas tisħtu </w:t>
      </w:r>
      <w:r w:rsidRPr="00716EC1">
        <w:rPr>
          <w:rFonts w:ascii="Arial" w:eastAsia="Arial" w:hAnsi="Arial" w:cs="MEPS Bookman WTS"/>
        </w:rPr>
        <w:t>lil xi kap</w:t>
      </w:r>
      <w:r w:rsidR="0048413D" w:rsidRPr="00716EC1">
        <w:rPr>
          <w:rFonts w:ascii="MEPS Bookman WTS" w:eastAsia="Arial" w:hAnsi="MEPS Bookman WTS" w:cs="MEPS Bookman WTS"/>
        </w:rPr>
        <w:t></w:t>
      </w:r>
      <w:r w:rsidRPr="00716EC1">
        <w:rPr>
          <w:rFonts w:ascii="Arial" w:eastAsia="Arial" w:hAnsi="Arial" w:cs="MEPS Bookman WTS"/>
        </w:rPr>
        <w:t xml:space="preserve"> </w:t>
      </w:r>
      <w:r w:rsidR="00716EC1">
        <w:rPr>
          <w:rFonts w:ascii="Arial" w:eastAsia="Arial" w:hAnsi="Arial" w:cs="MEPS Bookman WTS"/>
        </w:rPr>
        <w:t>fost il-poplu tagħ</w:t>
      </w:r>
      <w:r w:rsidRPr="00716EC1">
        <w:rPr>
          <w:rFonts w:ascii="Arial" w:eastAsia="Arial" w:hAnsi="Arial" w:cs="MEPS Bookman WTS"/>
        </w:rPr>
        <w:t>k</w:t>
      </w:r>
      <w:r w:rsidR="006F52D0" w:rsidRPr="00716EC1">
        <w:rPr>
          <w:rFonts w:ascii="Arial" w:eastAsia="Arial" w:hAnsi="Arial" w:cs="MEPS Bookman WTS"/>
        </w:rPr>
        <w:t>om</w:t>
      </w:r>
      <w:r w:rsidRPr="00716EC1">
        <w:rPr>
          <w:rFonts w:ascii="Arial" w:eastAsia="Arial" w:hAnsi="Arial" w:cs="MEPS Bookman WTS"/>
        </w:rPr>
        <w:t>.</w:t>
      </w:r>
    </w:p>
    <w:p w14:paraId="4837EFF6" w14:textId="77777777" w:rsidR="003F67C3" w:rsidRPr="000C2B50" w:rsidRDefault="003F67C3" w:rsidP="003F67C3">
      <w:pPr>
        <w:rPr>
          <w:rFonts w:ascii="Arial" w:eastAsia="Arial" w:hAnsi="Arial" w:cs="MEPS Bookman WTS"/>
        </w:rPr>
      </w:pPr>
      <w:r w:rsidRPr="000C2B50">
        <w:rPr>
          <w:rFonts w:ascii="Arial" w:eastAsia="Arial" w:hAnsi="Arial" w:cs="Arial"/>
          <w:b/>
        </w:rPr>
        <w:t>22:29</w:t>
      </w:r>
      <w:r w:rsidR="0028723F" w:rsidRPr="000C2B50">
        <w:rPr>
          <w:rFonts w:ascii="Arial" w:eastAsia="Arial" w:hAnsi="Arial" w:cs="Arial"/>
          <w:b/>
        </w:rPr>
        <w:t xml:space="preserve"> </w:t>
      </w:r>
      <w:r w:rsidRPr="000C2B50">
        <w:rPr>
          <w:rFonts w:ascii="Arial" w:eastAsia="Arial" w:hAnsi="Arial" w:cs="MEPS Bookman WTS"/>
        </w:rPr>
        <w:t>“Toq</w:t>
      </w:r>
      <w:r w:rsidR="00892C55" w:rsidRPr="000C2B50">
        <w:rPr>
          <w:rFonts w:ascii="Arial" w:eastAsia="Arial" w:hAnsi="Arial" w:cs="MEPS Bookman WTS"/>
        </w:rPr>
        <w:t>o</w:t>
      </w:r>
      <w:r w:rsidRPr="000C2B50">
        <w:rPr>
          <w:rFonts w:ascii="Arial" w:eastAsia="Arial" w:hAnsi="Arial" w:cs="MEPS Bookman WTS"/>
        </w:rPr>
        <w:t>għd</w:t>
      </w:r>
      <w:r w:rsidR="00892C55" w:rsidRPr="000C2B50">
        <w:rPr>
          <w:rFonts w:ascii="Arial" w:eastAsia="Arial" w:hAnsi="Arial" w:cs="MEPS Bookman WTS"/>
        </w:rPr>
        <w:t>u</w:t>
      </w:r>
      <w:r w:rsidRPr="000C2B50">
        <w:rPr>
          <w:rFonts w:ascii="Arial" w:eastAsia="Arial" w:hAnsi="Arial" w:cs="MEPS Bookman WTS"/>
        </w:rPr>
        <w:t>x taħsb</w:t>
      </w:r>
      <w:r w:rsidR="00892C55" w:rsidRPr="000C2B50">
        <w:rPr>
          <w:rFonts w:ascii="Arial" w:eastAsia="Arial" w:hAnsi="Arial" w:cs="MEPS Bookman WTS"/>
        </w:rPr>
        <w:t>u</w:t>
      </w:r>
      <w:r w:rsidRPr="000C2B50">
        <w:rPr>
          <w:rFonts w:ascii="Arial" w:eastAsia="Arial" w:hAnsi="Arial" w:cs="MEPS Bookman WTS"/>
        </w:rPr>
        <w:t>ha biex tagħt</w:t>
      </w:r>
      <w:r w:rsidR="00892C55" w:rsidRPr="000C2B50">
        <w:rPr>
          <w:rFonts w:ascii="Arial" w:eastAsia="Arial" w:hAnsi="Arial" w:cs="MEPS Bookman WTS"/>
        </w:rPr>
        <w:t>u</w:t>
      </w:r>
      <w:r w:rsidRPr="000C2B50">
        <w:rPr>
          <w:rFonts w:ascii="Arial" w:eastAsia="Arial" w:hAnsi="Arial" w:cs="MEPS Bookman WTS"/>
        </w:rPr>
        <w:t xml:space="preserve"> mill</w:t>
      </w:r>
      <w:r w:rsidR="0028723F" w:rsidRPr="000C2B50">
        <w:rPr>
          <w:rFonts w:ascii="Arial" w:eastAsia="Arial" w:hAnsi="Arial" w:cs="MEPS Bookman WTS"/>
        </w:rPr>
        <w:t>-</w:t>
      </w:r>
      <w:r w:rsidRPr="000C2B50">
        <w:rPr>
          <w:rFonts w:ascii="Arial" w:eastAsia="Arial" w:hAnsi="Arial" w:cs="MEPS Bookman WTS"/>
        </w:rPr>
        <w:t>ħsad</w:t>
      </w:r>
      <w:r w:rsidR="00DE54F6" w:rsidRPr="000C2B50">
        <w:rPr>
          <w:rFonts w:ascii="Arial" w:eastAsia="Arial" w:hAnsi="Arial" w:cs="MEPS Bookman WTS"/>
        </w:rPr>
        <w:t>,</w:t>
      </w:r>
      <w:r w:rsidRPr="000C2B50">
        <w:rPr>
          <w:rFonts w:ascii="Arial" w:eastAsia="Arial" w:hAnsi="Arial" w:cs="MEPS Bookman WTS"/>
        </w:rPr>
        <w:t xml:space="preserve"> mill</w:t>
      </w:r>
      <w:r w:rsidR="0028723F" w:rsidRPr="000C2B50">
        <w:rPr>
          <w:rFonts w:ascii="Arial" w:eastAsia="Arial" w:hAnsi="Arial" w:cs="MEPS Bookman WTS"/>
        </w:rPr>
        <w:t>-</w:t>
      </w:r>
      <w:r w:rsidR="00E76F67" w:rsidRPr="000C2B50">
        <w:rPr>
          <w:rFonts w:ascii="Arial" w:eastAsia="Arial" w:hAnsi="Arial" w:cs="MEPS Bookman WTS"/>
        </w:rPr>
        <w:t>inbid</w:t>
      </w:r>
      <w:r w:rsidR="00DE54F6" w:rsidRPr="000C2B50">
        <w:rPr>
          <w:rFonts w:ascii="Arial" w:eastAsia="Arial" w:hAnsi="Arial" w:cs="MEPS Bookman WTS"/>
        </w:rPr>
        <w:t>,</w:t>
      </w:r>
      <w:r w:rsidR="00E76F67" w:rsidRPr="000C2B50">
        <w:rPr>
          <w:rFonts w:ascii="Arial" w:eastAsia="Arial" w:hAnsi="Arial" w:cs="MEPS Bookman WTS"/>
        </w:rPr>
        <w:t xml:space="preserve"> u </w:t>
      </w:r>
      <w:r w:rsidR="00DE54F6" w:rsidRPr="000C2B50">
        <w:rPr>
          <w:rFonts w:ascii="Arial" w:eastAsia="Arial" w:hAnsi="Arial" w:cs="MEPS Bookman WTS"/>
        </w:rPr>
        <w:t>mi</w:t>
      </w:r>
      <w:r w:rsidR="00E76F67" w:rsidRPr="000C2B50">
        <w:rPr>
          <w:rFonts w:ascii="Arial" w:eastAsia="Arial" w:hAnsi="Arial" w:cs="MEPS Bookman WTS"/>
        </w:rPr>
        <w:t>ż-żejt</w:t>
      </w:r>
      <w:r w:rsidR="00C67430" w:rsidRPr="000C2B50">
        <w:rPr>
          <w:rFonts w:ascii="Arial" w:eastAsia="Arial" w:hAnsi="Arial" w:cs="MEPS Bookman WTS"/>
        </w:rPr>
        <w:t xml:space="preserve"> abbundanti tagħkom</w:t>
      </w:r>
      <w:r w:rsidRPr="000C2B50">
        <w:rPr>
          <w:rFonts w:ascii="Arial" w:eastAsia="Arial" w:hAnsi="Arial" w:cs="MEPS Bookman WTS"/>
        </w:rPr>
        <w:t>. L</w:t>
      </w:r>
      <w:r w:rsidR="0028723F" w:rsidRPr="000C2B50">
        <w:rPr>
          <w:rFonts w:ascii="Arial" w:eastAsia="Arial" w:hAnsi="Arial" w:cs="MEPS Bookman WTS"/>
        </w:rPr>
        <w:t>-</w:t>
      </w:r>
      <w:r w:rsidR="007C28A1" w:rsidRPr="000C2B50">
        <w:rPr>
          <w:rFonts w:ascii="Arial" w:eastAsia="Arial" w:hAnsi="Arial" w:cs="MEPS Bookman WTS"/>
        </w:rPr>
        <w:t xml:space="preserve">ewwel </w:t>
      </w:r>
      <w:r w:rsidR="00DE54F6" w:rsidRPr="000C2B50">
        <w:rPr>
          <w:rFonts w:ascii="Arial" w:eastAsia="Arial" w:hAnsi="Arial" w:cs="MEPS Bookman WTS"/>
        </w:rPr>
        <w:t>tifel tagħkom</w:t>
      </w:r>
      <w:r w:rsidR="007C28A1" w:rsidRPr="000C2B50">
        <w:rPr>
          <w:rFonts w:ascii="Arial" w:eastAsia="Arial" w:hAnsi="Arial" w:cs="MEPS Bookman WTS"/>
        </w:rPr>
        <w:t xml:space="preserve"> għand</w:t>
      </w:r>
      <w:r w:rsidRPr="000C2B50">
        <w:rPr>
          <w:rFonts w:ascii="Arial" w:eastAsia="Arial" w:hAnsi="Arial" w:cs="MEPS Bookman WTS"/>
        </w:rPr>
        <w:t>k</w:t>
      </w:r>
      <w:r w:rsidR="007C28A1" w:rsidRPr="000C2B50">
        <w:rPr>
          <w:rFonts w:ascii="Arial" w:eastAsia="Arial" w:hAnsi="Arial" w:cs="MEPS Bookman WTS"/>
        </w:rPr>
        <w:t>om t</w:t>
      </w:r>
      <w:r w:rsidR="00527162" w:rsidRPr="000C2B50">
        <w:rPr>
          <w:rFonts w:ascii="Arial" w:eastAsia="Arial" w:hAnsi="Arial" w:cs="MEPS Bookman WTS"/>
        </w:rPr>
        <w:t>iddedikawh</w:t>
      </w:r>
      <w:r w:rsidRPr="000C2B50">
        <w:rPr>
          <w:rFonts w:ascii="Arial" w:eastAsia="Arial" w:hAnsi="Arial" w:cs="MEPS Bookman WTS"/>
        </w:rPr>
        <w:t xml:space="preserve"> lili. </w:t>
      </w:r>
      <w:r w:rsidRPr="000C2B50">
        <w:rPr>
          <w:rFonts w:ascii="Arial" w:eastAsia="Arial" w:hAnsi="Arial" w:cs="Arial"/>
          <w:b/>
        </w:rPr>
        <w:t>22:30</w:t>
      </w:r>
      <w:r w:rsidR="0028723F" w:rsidRPr="000C2B50">
        <w:rPr>
          <w:rFonts w:ascii="Arial" w:eastAsia="Arial" w:hAnsi="Arial" w:cs="Arial"/>
          <w:b/>
        </w:rPr>
        <w:t xml:space="preserve"> </w:t>
      </w:r>
      <w:r w:rsidR="00527162" w:rsidRPr="000C2B50">
        <w:rPr>
          <w:rFonts w:ascii="Arial" w:eastAsia="Arial" w:hAnsi="Arial" w:cs="MEPS Bookman WTS"/>
        </w:rPr>
        <w:t>L-</w:t>
      </w:r>
      <w:commentRangeStart w:id="11"/>
      <w:r w:rsidR="00527162" w:rsidRPr="000C2B50">
        <w:rPr>
          <w:rFonts w:ascii="Arial" w:eastAsia="Arial" w:hAnsi="Arial" w:cs="MEPS Bookman WTS"/>
        </w:rPr>
        <w:t>istess</w:t>
      </w:r>
      <w:commentRangeEnd w:id="11"/>
      <w:r w:rsidR="00A9553E">
        <w:rPr>
          <w:rStyle w:val="CommentReference"/>
        </w:rPr>
        <w:commentReference w:id="11"/>
      </w:r>
      <w:r w:rsidR="00527162" w:rsidRPr="000C2B50">
        <w:rPr>
          <w:rFonts w:ascii="Arial" w:eastAsia="Arial" w:hAnsi="Arial" w:cs="MEPS Bookman WTS"/>
        </w:rPr>
        <w:t xml:space="preserve"> </w:t>
      </w:r>
      <w:r w:rsidR="00F637D6" w:rsidRPr="000C2B50">
        <w:rPr>
          <w:rFonts w:ascii="Arial" w:eastAsia="Arial" w:hAnsi="Arial" w:cs="MEPS Bookman WTS"/>
        </w:rPr>
        <w:t>għand</w:t>
      </w:r>
      <w:r w:rsidRPr="000C2B50">
        <w:rPr>
          <w:rFonts w:ascii="Arial" w:eastAsia="Arial" w:hAnsi="Arial" w:cs="MEPS Bookman WTS"/>
        </w:rPr>
        <w:t>k</w:t>
      </w:r>
      <w:r w:rsidR="00F637D6" w:rsidRPr="000C2B50">
        <w:rPr>
          <w:rFonts w:ascii="Arial" w:eastAsia="Arial" w:hAnsi="Arial" w:cs="MEPS Bookman WTS"/>
        </w:rPr>
        <w:t>om tagħm</w:t>
      </w:r>
      <w:r w:rsidRPr="000C2B50">
        <w:rPr>
          <w:rFonts w:ascii="Arial" w:eastAsia="Arial" w:hAnsi="Arial" w:cs="MEPS Bookman WTS"/>
        </w:rPr>
        <w:t>l</w:t>
      </w:r>
      <w:r w:rsidR="00F637D6" w:rsidRPr="000C2B50">
        <w:rPr>
          <w:rFonts w:ascii="Arial" w:eastAsia="Arial" w:hAnsi="Arial" w:cs="MEPS Bookman WTS"/>
        </w:rPr>
        <w:t>u</w:t>
      </w:r>
      <w:r w:rsidRPr="000C2B50">
        <w:rPr>
          <w:rFonts w:ascii="Arial" w:eastAsia="Arial" w:hAnsi="Arial" w:cs="MEPS Bookman WTS"/>
        </w:rPr>
        <w:t xml:space="preserve"> bil</w:t>
      </w:r>
      <w:r w:rsidR="0028723F" w:rsidRPr="000C2B50">
        <w:rPr>
          <w:rFonts w:ascii="Arial" w:eastAsia="Arial" w:hAnsi="Arial" w:cs="MEPS Bookman WTS"/>
        </w:rPr>
        <w:t>-</w:t>
      </w:r>
      <w:r w:rsidR="00F637D6" w:rsidRPr="000C2B50">
        <w:rPr>
          <w:rFonts w:ascii="Arial" w:eastAsia="Arial" w:hAnsi="Arial" w:cs="MEPS Bookman WTS"/>
        </w:rPr>
        <w:t xml:space="preserve">barri </w:t>
      </w:r>
      <w:r w:rsidRPr="000C2B50">
        <w:rPr>
          <w:rFonts w:ascii="Arial" w:eastAsia="Arial" w:hAnsi="Arial" w:cs="MEPS Bookman WTS"/>
        </w:rPr>
        <w:t>u bin</w:t>
      </w:r>
      <w:r w:rsidR="0028723F" w:rsidRPr="000C2B50">
        <w:rPr>
          <w:rFonts w:ascii="Arial" w:eastAsia="Arial" w:hAnsi="Arial" w:cs="MEPS Bookman WTS"/>
        </w:rPr>
        <w:t>-</w:t>
      </w:r>
      <w:r w:rsidRPr="000C2B50">
        <w:rPr>
          <w:rFonts w:ascii="Arial" w:eastAsia="Arial" w:hAnsi="Arial" w:cs="MEPS Bookman WTS"/>
        </w:rPr>
        <w:t>nagħġa t</w:t>
      </w:r>
      <w:r w:rsidR="00F637D6" w:rsidRPr="000C2B50">
        <w:rPr>
          <w:rFonts w:ascii="Arial" w:eastAsia="Arial" w:hAnsi="Arial" w:cs="MEPS Bookman WTS"/>
        </w:rPr>
        <w:t>ag</w:t>
      </w:r>
      <w:r w:rsidRPr="000C2B50">
        <w:rPr>
          <w:rFonts w:ascii="Arial" w:eastAsia="Arial" w:hAnsi="Arial" w:cs="MEPS Bookman WTS"/>
        </w:rPr>
        <w:t>ħk</w:t>
      </w:r>
      <w:r w:rsidR="00F637D6" w:rsidRPr="000C2B50">
        <w:rPr>
          <w:rFonts w:ascii="Arial" w:eastAsia="Arial" w:hAnsi="Arial" w:cs="MEPS Bookman WTS"/>
        </w:rPr>
        <w:t>om</w:t>
      </w:r>
      <w:r w:rsidR="00DF49D7" w:rsidRPr="000C2B50">
        <w:rPr>
          <w:rFonts w:ascii="Arial" w:eastAsia="Arial" w:hAnsi="Arial" w:cs="MEPS Bookman WTS"/>
        </w:rPr>
        <w:t>: Għandkom tħalluhom m’ommhom sebat ijiem u f</w:t>
      </w:r>
      <w:r w:rsidRPr="000C2B50">
        <w:rPr>
          <w:rFonts w:ascii="Arial" w:eastAsia="Arial" w:hAnsi="Arial" w:cs="MEPS Bookman WTS"/>
        </w:rPr>
        <w:t>it</w:t>
      </w:r>
      <w:r w:rsidR="0028723F" w:rsidRPr="000C2B50">
        <w:rPr>
          <w:rFonts w:ascii="Arial" w:eastAsia="Arial" w:hAnsi="Arial" w:cs="MEPS Bookman WTS"/>
        </w:rPr>
        <w:t>-</w:t>
      </w:r>
      <w:r w:rsidRPr="000C2B50">
        <w:rPr>
          <w:rFonts w:ascii="Arial" w:eastAsia="Arial" w:hAnsi="Arial" w:cs="MEPS Bookman WTS"/>
        </w:rPr>
        <w:t>tmien jum</w:t>
      </w:r>
      <w:r w:rsidR="00DF49D7" w:rsidRPr="000C2B50">
        <w:rPr>
          <w:rFonts w:ascii="Arial" w:eastAsia="Arial" w:hAnsi="Arial" w:cs="MEPS Bookman WTS"/>
        </w:rPr>
        <w:t xml:space="preserve"> </w:t>
      </w:r>
      <w:r w:rsidR="00DF49D7" w:rsidRPr="000C2B50">
        <w:rPr>
          <w:rFonts w:eastAsia="Arial"/>
        </w:rPr>
        <w:t>tagħtu</w:t>
      </w:r>
      <w:r w:rsidRPr="000C2B50">
        <w:rPr>
          <w:rFonts w:eastAsia="Arial"/>
        </w:rPr>
        <w:t>homli</w:t>
      </w:r>
      <w:r w:rsidRPr="000C2B50">
        <w:rPr>
          <w:rFonts w:ascii="Arial" w:eastAsia="Arial" w:hAnsi="Arial" w:cs="MEPS Bookman WTS"/>
        </w:rPr>
        <w:t>.</w:t>
      </w:r>
    </w:p>
    <w:p w14:paraId="24FD9C0B" w14:textId="31FA31FD" w:rsidR="003F67C3" w:rsidRPr="0076787B" w:rsidRDefault="003F67C3">
      <w:pPr>
        <w:rPr>
          <w:rFonts w:ascii="Arial" w:eastAsia="Arial" w:hAnsi="Arial" w:cs="MEPS Bookman WTS"/>
        </w:rPr>
      </w:pPr>
      <w:r w:rsidRPr="0076787B">
        <w:rPr>
          <w:rFonts w:ascii="Arial" w:eastAsia="Arial" w:hAnsi="Arial" w:cs="Arial"/>
          <w:b/>
        </w:rPr>
        <w:t>22:31</w:t>
      </w:r>
      <w:r w:rsidR="0028723F" w:rsidRPr="0076787B">
        <w:rPr>
          <w:rFonts w:ascii="Arial" w:eastAsia="Arial" w:hAnsi="Arial" w:cs="Arial"/>
          <w:b/>
        </w:rPr>
        <w:t xml:space="preserve"> </w:t>
      </w:r>
      <w:r w:rsidRPr="0076787B">
        <w:rPr>
          <w:rFonts w:ascii="Arial" w:eastAsia="Arial" w:hAnsi="Arial" w:cs="MEPS Bookman WTS"/>
        </w:rPr>
        <w:t>“</w:t>
      </w:r>
      <w:r w:rsidR="00527162" w:rsidRPr="0076787B">
        <w:rPr>
          <w:rFonts w:ascii="Arial" w:eastAsia="Arial" w:hAnsi="Arial" w:cs="MEPS Bookman WTS"/>
        </w:rPr>
        <w:t>G</w:t>
      </w:r>
      <w:r w:rsidRPr="0076787B">
        <w:rPr>
          <w:rFonts w:ascii="Arial" w:eastAsia="Arial" w:hAnsi="Arial" w:cs="MEPS Bookman WTS"/>
        </w:rPr>
        <w:t>ħandkom turu li intom nies qaddisin għalija</w:t>
      </w:r>
      <w:r w:rsidR="00E76F67" w:rsidRPr="0076787B">
        <w:rPr>
          <w:rFonts w:ascii="Arial" w:eastAsia="Arial" w:hAnsi="Arial" w:cs="MEPS Bookman WTS"/>
        </w:rPr>
        <w:t>,</w:t>
      </w:r>
      <w:r w:rsidRPr="0076787B">
        <w:rPr>
          <w:rFonts w:ascii="Arial" w:eastAsia="Arial" w:hAnsi="Arial" w:cs="MEPS Bookman WTS"/>
        </w:rPr>
        <w:t xml:space="preserve"> u </w:t>
      </w:r>
      <w:r w:rsidR="00E76F67" w:rsidRPr="0076787B">
        <w:rPr>
          <w:rFonts w:ascii="Arial" w:eastAsia="Arial" w:hAnsi="Arial" w:cs="MEPS Bookman WTS"/>
        </w:rPr>
        <w:t xml:space="preserve">m’għandkomx </w:t>
      </w:r>
      <w:r w:rsidRPr="0076787B">
        <w:rPr>
          <w:rFonts w:ascii="Arial" w:eastAsia="Arial" w:hAnsi="Arial" w:cs="MEPS Bookman WTS"/>
        </w:rPr>
        <w:t>ti</w:t>
      </w:r>
      <w:r w:rsidR="00E76F67" w:rsidRPr="0076787B">
        <w:rPr>
          <w:rFonts w:ascii="Arial" w:eastAsia="Arial" w:hAnsi="Arial" w:cs="MEPS Bookman WTS"/>
        </w:rPr>
        <w:t>e</w:t>
      </w:r>
      <w:r w:rsidRPr="0076787B">
        <w:rPr>
          <w:rFonts w:ascii="Arial" w:eastAsia="Arial" w:hAnsi="Arial" w:cs="MEPS Bookman WTS"/>
        </w:rPr>
        <w:t>klu laħam</w:t>
      </w:r>
      <w:r w:rsidR="00E76F67" w:rsidRPr="0076787B">
        <w:rPr>
          <w:rFonts w:ascii="Arial" w:eastAsia="Arial" w:hAnsi="Arial" w:cs="MEPS Bookman WTS"/>
        </w:rPr>
        <w:t xml:space="preserve"> taʼ xi annimal</w:t>
      </w:r>
      <w:r w:rsidRPr="0076787B">
        <w:rPr>
          <w:rFonts w:ascii="Arial" w:eastAsia="Arial" w:hAnsi="Arial" w:cs="MEPS Bookman WTS"/>
        </w:rPr>
        <w:t xml:space="preserve"> li jkun tqattaʼ minn </w:t>
      </w:r>
      <w:r w:rsidR="00B51A2A" w:rsidRPr="0076787B">
        <w:rPr>
          <w:rFonts w:ascii="Arial" w:eastAsia="Arial" w:hAnsi="Arial" w:cs="MEPS Bookman WTS"/>
        </w:rPr>
        <w:t xml:space="preserve">annimal </w:t>
      </w:r>
      <w:r w:rsidRPr="0076787B">
        <w:rPr>
          <w:rFonts w:ascii="Arial" w:eastAsia="Arial" w:hAnsi="Arial" w:cs="MEPS Bookman WTS"/>
        </w:rPr>
        <w:t>salvaġġ f</w:t>
      </w:r>
      <w:r w:rsidR="00572BDF">
        <w:rPr>
          <w:rFonts w:ascii="Arial" w:eastAsia="Arial" w:hAnsi="Arial" w:cs="MEPS Bookman WTS"/>
        </w:rPr>
        <w:t>l-għelieqi</w:t>
      </w:r>
      <w:r w:rsidRPr="0076787B">
        <w:rPr>
          <w:rFonts w:ascii="Arial" w:eastAsia="Arial" w:hAnsi="Arial" w:cs="MEPS Bookman WTS"/>
        </w:rPr>
        <w:t>. Itfgħuh lill</w:t>
      </w:r>
      <w:r w:rsidR="0028723F" w:rsidRPr="0076787B">
        <w:rPr>
          <w:rFonts w:ascii="Arial" w:eastAsia="Arial" w:hAnsi="Arial" w:cs="MEPS Bookman WTS"/>
        </w:rPr>
        <w:t>-</w:t>
      </w:r>
      <w:r w:rsidRPr="0076787B">
        <w:rPr>
          <w:rFonts w:ascii="Arial" w:eastAsia="Arial" w:hAnsi="Arial" w:cs="MEPS Bookman WTS"/>
        </w:rPr>
        <w:t>klieb.</w:t>
      </w:r>
    </w:p>
    <w:p w14:paraId="30580626" w14:textId="77777777" w:rsidR="00762BCB" w:rsidRPr="0076787B" w:rsidRDefault="00762BCB" w:rsidP="003F67C3"/>
    <w:sectPr w:rsidR="00762BCB" w:rsidRPr="0076787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8T09:14:00Z" w:initials="r">
    <w:p w14:paraId="19BBE6E5" w14:textId="77777777" w:rsidR="008656FB" w:rsidRDefault="008656F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22:1 - erbgħa</w:t>
        </w:r>
      </w:hyperlink>
    </w:p>
  </w:comment>
  <w:comment w:id="1" w:author="nwt Outside Readers Comments" w:date="2020-03-11T16:24:00Z" w:initials="r">
    <w:p w14:paraId="5895B0CA" w14:textId="77777777" w:rsidR="00020136" w:rsidRDefault="0002013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22:6 - l-qatet</w:t>
        </w:r>
      </w:hyperlink>
    </w:p>
  </w:comment>
  <w:comment w:id="2" w:author="nwt Team Comments" w:date="2019-11-29T14:44:00Z" w:initials="t">
    <w:p w14:paraId="01AC07CF" w14:textId="77777777" w:rsidR="00043F54" w:rsidRDefault="00043F5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22:8 - sieħbu</w:t>
        </w:r>
      </w:hyperlink>
    </w:p>
  </w:comment>
  <w:comment w:id="3" w:author="nwt Team Comments" w:date="2019-11-29T15:46:00Z" w:initials="t">
    <w:p w14:paraId="3FB43C2F" w14:textId="77777777" w:rsidR="006B16FF" w:rsidRDefault="006B16F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22:11 - sieħbu</w:t>
        </w:r>
      </w:hyperlink>
    </w:p>
  </w:comment>
  <w:comment w:id="4" w:author="nwt Team Comments" w:date="2019-11-29T15:53:00Z" w:initials="t">
    <w:p w14:paraId="0075A275" w14:textId="77777777" w:rsidR="00267C69" w:rsidRDefault="00267C6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22:12 - mingħandu</w:t>
        </w:r>
      </w:hyperlink>
    </w:p>
  </w:comment>
  <w:comment w:id="5" w:author="nwt Outside Readers Comments" w:date="2020-03-18T09:16:00Z" w:initials="r">
    <w:p w14:paraId="3BE622A5" w14:textId="77777777" w:rsidR="00241BCD" w:rsidRDefault="00241BC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22:13 - imqattaʼ</w:t>
        </w:r>
      </w:hyperlink>
    </w:p>
  </w:comment>
  <w:comment w:id="6" w:author="nwt Outside Readers Comments" w:date="2020-03-18T09:16:00Z" w:initials="r">
    <w:p w14:paraId="06CBDA01" w14:textId="77777777" w:rsidR="00C924B5" w:rsidRDefault="00C924B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22:13 - imqattaʼ</w:t>
        </w:r>
      </w:hyperlink>
    </w:p>
  </w:comment>
  <w:comment w:id="7" w:author="nwt Outside Readers Comments" w:date="2020-03-27T14:30:00Z" w:initials="r">
    <w:p w14:paraId="557710EF" w14:textId="77777777" w:rsidR="00292879" w:rsidRDefault="002928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22:16 - iħajjar</w:t>
        </w:r>
      </w:hyperlink>
    </w:p>
  </w:comment>
  <w:comment w:id="8" w:author="nwt Outside Readers Comments" w:date="2020-03-27T14:31:00Z" w:initials="r">
    <w:p w14:paraId="53D17FFB" w14:textId="77777777" w:rsidR="00C66672" w:rsidRDefault="00C6667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22:17 - il-prezz li kieku jħallas għal għarusa verġni</w:t>
        </w:r>
      </w:hyperlink>
    </w:p>
  </w:comment>
  <w:comment w:id="9" w:author="nwt Team Comments" w:date="2019-12-02T08:08:00Z" w:initials="t">
    <w:p w14:paraId="2727B440" w14:textId="77777777" w:rsidR="004722FC" w:rsidRDefault="004722F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22:24 - tixgħel</w:t>
        </w:r>
      </w:hyperlink>
    </w:p>
  </w:comment>
  <w:comment w:id="11" w:author="nwt Outside Readers Comments" w:date="2020-03-27T14:32:00Z" w:initials="r">
    <w:p w14:paraId="393ABC97" w14:textId="77777777" w:rsidR="00A9553E" w:rsidRDefault="00A9553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22:30 - istess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9BBE6E5" w15:done="0"/>
  <w15:commentEx w15:paraId="5895B0CA" w15:done="0"/>
  <w15:commentEx w15:paraId="01AC07CF" w15:done="0"/>
  <w15:commentEx w15:paraId="3FB43C2F" w15:done="0"/>
  <w15:commentEx w15:paraId="0075A275" w15:done="0"/>
  <w15:commentEx w15:paraId="3BE622A5" w15:done="0"/>
  <w15:commentEx w15:paraId="06CBDA01" w15:done="0"/>
  <w15:commentEx w15:paraId="557710EF" w15:done="0"/>
  <w15:commentEx w15:paraId="53D17FFB" w15:done="0"/>
  <w15:commentEx w15:paraId="2727B440" w15:done="0"/>
  <w15:commentEx w15:paraId="393ABC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BBE6E5" w16cid:durableId="2332E901"/>
  <w16cid:commentId w16cid:paraId="5895B0CA" w16cid:durableId="2332E902"/>
  <w16cid:commentId w16cid:paraId="01AC07CF" w16cid:durableId="2332E903"/>
  <w16cid:commentId w16cid:paraId="3FB43C2F" w16cid:durableId="2332E904"/>
  <w16cid:commentId w16cid:paraId="0075A275" w16cid:durableId="2332E905"/>
  <w16cid:commentId w16cid:paraId="3BE622A5" w16cid:durableId="2332E906"/>
  <w16cid:commentId w16cid:paraId="06CBDA01" w16cid:durableId="2332E907"/>
  <w16cid:commentId w16cid:paraId="557710EF" w16cid:durableId="2332E908"/>
  <w16cid:commentId w16cid:paraId="53D17FFB" w16cid:durableId="2332E909"/>
  <w16cid:commentId w16cid:paraId="393ABC97" w16cid:durableId="2332E9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614FC" w14:textId="77777777" w:rsidR="00BB2534" w:rsidRDefault="00BB2534">
      <w:r>
        <w:separator/>
      </w:r>
    </w:p>
  </w:endnote>
  <w:endnote w:type="continuationSeparator" w:id="0">
    <w:p w14:paraId="4F2BA800" w14:textId="77777777" w:rsidR="00BB2534" w:rsidRDefault="00BB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8F94AF" w14:textId="77777777" w:rsidR="00BB2534" w:rsidRDefault="00BB2534">
      <w:r>
        <w:separator/>
      </w:r>
    </w:p>
  </w:footnote>
  <w:footnote w:type="continuationSeparator" w:id="0">
    <w:p w14:paraId="64056DD0" w14:textId="77777777" w:rsidR="00BB2534" w:rsidRDefault="00BB2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AD54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D7CA6">
      <w:rPr>
        <w:rStyle w:val="PageNumber"/>
        <w:noProof/>
      </w:rPr>
      <w:t>2</w:t>
    </w:r>
    <w:r>
      <w:rPr>
        <w:rStyle w:val="PageNumber"/>
      </w:rPr>
      <w:fldChar w:fldCharType="end"/>
    </w:r>
  </w:p>
  <w:p w14:paraId="2A7445E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E3DB3">
      <w:fldChar w:fldCharType="begin"/>
    </w:r>
    <w:r w:rsidR="002E3DB3">
      <w:instrText xml:space="preserve"> TITLE  \* MERGEFORMAT </w:instrText>
    </w:r>
    <w:r w:rsidR="002E3DB3">
      <w:fldChar w:fldCharType="separate"/>
    </w:r>
    <w:r w:rsidR="00F261C1">
      <w:t>Exodus Chapter 22</w:t>
    </w:r>
    <w:r w:rsidR="002E3DB3">
      <w:fldChar w:fldCharType="end"/>
    </w:r>
  </w:p>
  <w:p w14:paraId="49AB861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261C1">
      <w:t>02-Exodus</w:t>
    </w:r>
    <w:r>
      <w:fldChar w:fldCharType="end"/>
    </w:r>
  </w:p>
  <w:p w14:paraId="5443F6E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261C1">
      <w:rPr>
        <w:noProof/>
        <w:snapToGrid w:val="0"/>
      </w:rPr>
      <w:t>Exodus 22.docx</w:t>
    </w:r>
    <w:r>
      <w:rPr>
        <w:snapToGrid w:val="0"/>
      </w:rPr>
      <w:fldChar w:fldCharType="end"/>
    </w:r>
    <w:r>
      <w:rPr>
        <w:snapToGrid w:val="0"/>
      </w:rPr>
      <w:tab/>
    </w:r>
  </w:p>
  <w:p w14:paraId="4E63A787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065A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E3DB3">
      <w:fldChar w:fldCharType="begin"/>
    </w:r>
    <w:r w:rsidR="002E3DB3">
      <w:instrText xml:space="preserve"> TITLE  \* MERGEFORMAT </w:instrText>
    </w:r>
    <w:r w:rsidR="002E3DB3">
      <w:fldChar w:fldCharType="separate"/>
    </w:r>
    <w:r w:rsidR="00F261C1">
      <w:t>Exodus Chapter 22</w:t>
    </w:r>
    <w:r w:rsidR="002E3DB3">
      <w:fldChar w:fldCharType="end"/>
    </w:r>
  </w:p>
  <w:p w14:paraId="3118AB4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261C1">
      <w:t>02-Exodus</w:t>
    </w:r>
    <w:r>
      <w:fldChar w:fldCharType="end"/>
    </w:r>
  </w:p>
  <w:p w14:paraId="1A6FCD6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261C1">
      <w:rPr>
        <w:noProof/>
        <w:snapToGrid w:val="0"/>
      </w:rPr>
      <w:t>Exodus 22.docx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261C1">
      <w:t>&lt;not set&gt;</w:t>
    </w:r>
    <w:r>
      <w:fldChar w:fldCharType="end"/>
    </w:r>
  </w:p>
  <w:p w14:paraId="4E28105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261C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261C1">
      <w:t>&lt;not set&gt;</w:t>
    </w:r>
    <w:r>
      <w:fldChar w:fldCharType="end"/>
    </w:r>
  </w:p>
  <w:p w14:paraId="720768E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261C1">
      <w:t>&lt;not set&gt;</w:t>
    </w:r>
    <w:r>
      <w:fldChar w:fldCharType="end"/>
    </w:r>
  </w:p>
  <w:p w14:paraId="214FCEC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2534"/>
    <w:rsid w:val="00020136"/>
    <w:rsid w:val="000212E2"/>
    <w:rsid w:val="00035727"/>
    <w:rsid w:val="00043F54"/>
    <w:rsid w:val="00050C03"/>
    <w:rsid w:val="00065F86"/>
    <w:rsid w:val="000957EE"/>
    <w:rsid w:val="000B51BD"/>
    <w:rsid w:val="000B60B4"/>
    <w:rsid w:val="000C2B50"/>
    <w:rsid w:val="00105EED"/>
    <w:rsid w:val="001340EA"/>
    <w:rsid w:val="001451FF"/>
    <w:rsid w:val="001563DF"/>
    <w:rsid w:val="00164CB2"/>
    <w:rsid w:val="001A1953"/>
    <w:rsid w:val="001B2B26"/>
    <w:rsid w:val="001B53D8"/>
    <w:rsid w:val="001D307E"/>
    <w:rsid w:val="001E600B"/>
    <w:rsid w:val="001E6AFC"/>
    <w:rsid w:val="001F4043"/>
    <w:rsid w:val="002077B0"/>
    <w:rsid w:val="00241BCD"/>
    <w:rsid w:val="00242958"/>
    <w:rsid w:val="00244FFB"/>
    <w:rsid w:val="00245EDD"/>
    <w:rsid w:val="0026230D"/>
    <w:rsid w:val="00267C69"/>
    <w:rsid w:val="0028723F"/>
    <w:rsid w:val="00292879"/>
    <w:rsid w:val="002A793F"/>
    <w:rsid w:val="002B1F8C"/>
    <w:rsid w:val="002B524D"/>
    <w:rsid w:val="002D2948"/>
    <w:rsid w:val="002D5A7F"/>
    <w:rsid w:val="002E3DB3"/>
    <w:rsid w:val="00310508"/>
    <w:rsid w:val="00372A12"/>
    <w:rsid w:val="003A09E6"/>
    <w:rsid w:val="003B2EF0"/>
    <w:rsid w:val="003B4AD0"/>
    <w:rsid w:val="003F575E"/>
    <w:rsid w:val="003F67C3"/>
    <w:rsid w:val="004030AC"/>
    <w:rsid w:val="00404E54"/>
    <w:rsid w:val="0041422D"/>
    <w:rsid w:val="0043749A"/>
    <w:rsid w:val="004500A2"/>
    <w:rsid w:val="00466844"/>
    <w:rsid w:val="004722FC"/>
    <w:rsid w:val="0048413D"/>
    <w:rsid w:val="004B36AD"/>
    <w:rsid w:val="004C300F"/>
    <w:rsid w:val="004C5EB7"/>
    <w:rsid w:val="00512E3E"/>
    <w:rsid w:val="005210AC"/>
    <w:rsid w:val="00527162"/>
    <w:rsid w:val="00546970"/>
    <w:rsid w:val="0056758F"/>
    <w:rsid w:val="00567BED"/>
    <w:rsid w:val="00567FAB"/>
    <w:rsid w:val="00572BDF"/>
    <w:rsid w:val="005948BD"/>
    <w:rsid w:val="005B53F5"/>
    <w:rsid w:val="005C4A88"/>
    <w:rsid w:val="005D4494"/>
    <w:rsid w:val="005E3911"/>
    <w:rsid w:val="005F29B7"/>
    <w:rsid w:val="00645173"/>
    <w:rsid w:val="006453CE"/>
    <w:rsid w:val="00655570"/>
    <w:rsid w:val="006634F9"/>
    <w:rsid w:val="0066750E"/>
    <w:rsid w:val="00675F7E"/>
    <w:rsid w:val="00683A19"/>
    <w:rsid w:val="006B16FF"/>
    <w:rsid w:val="006B2E68"/>
    <w:rsid w:val="006D0A9F"/>
    <w:rsid w:val="006F52D0"/>
    <w:rsid w:val="00716EC1"/>
    <w:rsid w:val="00720A69"/>
    <w:rsid w:val="007327A6"/>
    <w:rsid w:val="0075006C"/>
    <w:rsid w:val="00762BCB"/>
    <w:rsid w:val="0076787B"/>
    <w:rsid w:val="00784C18"/>
    <w:rsid w:val="00796D66"/>
    <w:rsid w:val="007A584B"/>
    <w:rsid w:val="007C28A1"/>
    <w:rsid w:val="007C4215"/>
    <w:rsid w:val="007C54A5"/>
    <w:rsid w:val="0080185D"/>
    <w:rsid w:val="00811FD2"/>
    <w:rsid w:val="00852827"/>
    <w:rsid w:val="00863830"/>
    <w:rsid w:val="008656FB"/>
    <w:rsid w:val="00875211"/>
    <w:rsid w:val="00892C55"/>
    <w:rsid w:val="00897293"/>
    <w:rsid w:val="008C3675"/>
    <w:rsid w:val="008E4905"/>
    <w:rsid w:val="008F667F"/>
    <w:rsid w:val="0097323D"/>
    <w:rsid w:val="00980020"/>
    <w:rsid w:val="00985695"/>
    <w:rsid w:val="009C7D92"/>
    <w:rsid w:val="00A0775B"/>
    <w:rsid w:val="00A13B03"/>
    <w:rsid w:val="00A2086E"/>
    <w:rsid w:val="00A2662B"/>
    <w:rsid w:val="00A43D86"/>
    <w:rsid w:val="00A5335B"/>
    <w:rsid w:val="00A73FF6"/>
    <w:rsid w:val="00A9553E"/>
    <w:rsid w:val="00AA09DB"/>
    <w:rsid w:val="00AB66A3"/>
    <w:rsid w:val="00AC6012"/>
    <w:rsid w:val="00AC73E1"/>
    <w:rsid w:val="00AE53C0"/>
    <w:rsid w:val="00AE714D"/>
    <w:rsid w:val="00B30BD1"/>
    <w:rsid w:val="00B51A2A"/>
    <w:rsid w:val="00B62844"/>
    <w:rsid w:val="00B87B77"/>
    <w:rsid w:val="00B90AE2"/>
    <w:rsid w:val="00BB2534"/>
    <w:rsid w:val="00BB6AB1"/>
    <w:rsid w:val="00BD6AB0"/>
    <w:rsid w:val="00C21E36"/>
    <w:rsid w:val="00C25672"/>
    <w:rsid w:val="00C37E6E"/>
    <w:rsid w:val="00C4526B"/>
    <w:rsid w:val="00C66672"/>
    <w:rsid w:val="00C67430"/>
    <w:rsid w:val="00C924B5"/>
    <w:rsid w:val="00C92B75"/>
    <w:rsid w:val="00C92D5F"/>
    <w:rsid w:val="00CA2E7C"/>
    <w:rsid w:val="00CA3BDB"/>
    <w:rsid w:val="00CB36C1"/>
    <w:rsid w:val="00D07142"/>
    <w:rsid w:val="00D41195"/>
    <w:rsid w:val="00D46DA0"/>
    <w:rsid w:val="00D61C51"/>
    <w:rsid w:val="00D67F81"/>
    <w:rsid w:val="00D67FE7"/>
    <w:rsid w:val="00D73167"/>
    <w:rsid w:val="00D75449"/>
    <w:rsid w:val="00D84B8B"/>
    <w:rsid w:val="00D967A9"/>
    <w:rsid w:val="00DA0FE2"/>
    <w:rsid w:val="00DB72B8"/>
    <w:rsid w:val="00DC700C"/>
    <w:rsid w:val="00DD5FA9"/>
    <w:rsid w:val="00DE253C"/>
    <w:rsid w:val="00DE54F6"/>
    <w:rsid w:val="00DE6A1A"/>
    <w:rsid w:val="00DF49D7"/>
    <w:rsid w:val="00E76920"/>
    <w:rsid w:val="00E76F67"/>
    <w:rsid w:val="00E83D1F"/>
    <w:rsid w:val="00E9471E"/>
    <w:rsid w:val="00EE4217"/>
    <w:rsid w:val="00EF3BC1"/>
    <w:rsid w:val="00F06DD5"/>
    <w:rsid w:val="00F261C1"/>
    <w:rsid w:val="00F54FDC"/>
    <w:rsid w:val="00F637D6"/>
    <w:rsid w:val="00F66502"/>
    <w:rsid w:val="00F66A24"/>
    <w:rsid w:val="00F935DB"/>
    <w:rsid w:val="00F9497F"/>
    <w:rsid w:val="00F96ACC"/>
    <w:rsid w:val="00FA57A0"/>
    <w:rsid w:val="00FB63FE"/>
    <w:rsid w:val="00FB6530"/>
    <w:rsid w:val="00FC595B"/>
    <w:rsid w:val="00FD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D9711D8"/>
  <w15:docId w15:val="{87DBCDC2-BA16-4DA6-A548-CFB8A833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43F54"/>
    <w:rPr>
      <w:sz w:val="16"/>
      <w:szCs w:val="16"/>
    </w:rPr>
  </w:style>
  <w:style w:type="paragraph" w:styleId="CommentText">
    <w:name w:val="annotation text"/>
    <w:basedOn w:val="Normal"/>
    <w:link w:val="CommentTextChar"/>
    <w:rsid w:val="00043F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43F5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43F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43F5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43F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811FD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D7C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D7CA6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219&amp;book=2&amp;chapter=22&amp;verse=16" TargetMode="External"/><Relationship Id="rId3" Type="http://schemas.openxmlformats.org/officeDocument/2006/relationships/hyperlink" Target="wtsbiblecomment:refid=44&amp;biblecommentid=2823&amp;book=2&amp;chapter=22&amp;verse=8" TargetMode="External"/><Relationship Id="rId7" Type="http://schemas.openxmlformats.org/officeDocument/2006/relationships/hyperlink" Target="wtsbiblecomment:refid=45&amp;biblecommentid=3164&amp;book=2&amp;chapter=22&amp;verse=13" TargetMode="External"/><Relationship Id="rId2" Type="http://schemas.openxmlformats.org/officeDocument/2006/relationships/hyperlink" Target="wtsbiblecomment:refid=45&amp;biblecommentid=3124&amp;book=2&amp;chapter=22&amp;verse=6" TargetMode="External"/><Relationship Id="rId1" Type="http://schemas.openxmlformats.org/officeDocument/2006/relationships/hyperlink" Target="wtsbiblecomment:refid=45&amp;biblecommentid=3162&amp;book=2&amp;chapter=22&amp;verse=1" TargetMode="External"/><Relationship Id="rId6" Type="http://schemas.openxmlformats.org/officeDocument/2006/relationships/hyperlink" Target="wtsbiblecomment:refid=45&amp;biblecommentid=3163&amp;book=2&amp;chapter=22&amp;verse=13" TargetMode="External"/><Relationship Id="rId11" Type="http://schemas.openxmlformats.org/officeDocument/2006/relationships/hyperlink" Target="wtsbiblecomment:refid=45&amp;biblecommentid=3221&amp;book=2&amp;chapter=22&amp;verse=30" TargetMode="External"/><Relationship Id="rId5" Type="http://schemas.openxmlformats.org/officeDocument/2006/relationships/hyperlink" Target="wtsbiblecomment:refid=44&amp;biblecommentid=2825&amp;book=2&amp;chapter=22&amp;verse=12" TargetMode="External"/><Relationship Id="rId10" Type="http://schemas.openxmlformats.org/officeDocument/2006/relationships/hyperlink" Target="wtsbiblecomment:refid=44&amp;biblecommentid=2826&amp;book=2&amp;chapter=22&amp;verse=24" TargetMode="External"/><Relationship Id="rId4" Type="http://schemas.openxmlformats.org/officeDocument/2006/relationships/hyperlink" Target="wtsbiblecomment:refid=44&amp;biblecommentid=2824&amp;book=2&amp;chapter=22&amp;verse=11" TargetMode="External"/><Relationship Id="rId9" Type="http://schemas.openxmlformats.org/officeDocument/2006/relationships/hyperlink" Target="wtsbiblecomment:refid=45&amp;biblecommentid=3220&amp;book=2&amp;chapter=22&amp;verse=1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59C55-FB9D-43E9-8150-348E511E7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657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22</vt:lpstr>
    </vt:vector>
  </TitlesOfParts>
  <Company>Watchtower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22</dc:title>
  <dc:subject/>
  <dc:creator>David Waterson</dc:creator>
  <cp:keywords/>
  <dc:description/>
  <cp:lastModifiedBy>Calleja, Matthew</cp:lastModifiedBy>
  <cp:revision>113</cp:revision>
  <cp:lastPrinted>2019-12-02T08:12:00Z</cp:lastPrinted>
  <dcterms:created xsi:type="dcterms:W3CDTF">2019-08-04T13:45:00Z</dcterms:created>
  <dcterms:modified xsi:type="dcterms:W3CDTF">2021-07-05T11:33:00Z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22.docx</vt:lpwstr>
  </property>
  <property fmtid="{D5CDD505-2E9C-101B-9397-08002B2CF9AE}" pid="9" name="_TranslationDocumentId">
    <vt:i4>19402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