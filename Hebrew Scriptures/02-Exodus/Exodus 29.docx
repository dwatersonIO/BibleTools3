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F9F3B" w14:textId="77777777" w:rsidR="00893FF6" w:rsidRPr="00F32498" w:rsidRDefault="00893FF6" w:rsidP="00893FF6">
      <w:pPr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 xml:space="preserve">29:1 </w:t>
      </w:r>
      <w:r w:rsidRPr="00F32498">
        <w:rPr>
          <w:rFonts w:ascii="Arial" w:eastAsia="Arial" w:hAnsi="Arial" w:cs="Arial"/>
        </w:rPr>
        <w:t>“</w:t>
      </w:r>
      <w:r w:rsidR="00C40D85" w:rsidRPr="00F32498">
        <w:rPr>
          <w:rFonts w:ascii="Arial" w:eastAsia="Arial" w:hAnsi="Arial" w:cs="Arial"/>
        </w:rPr>
        <w:t xml:space="preserve">Biex tqaddishom ħalli jaqdu bħala qassisin għalija, </w:t>
      </w:r>
      <w:r w:rsidRPr="00F32498">
        <w:rPr>
          <w:rFonts w:ascii="Arial" w:eastAsia="Arial" w:hAnsi="Arial" w:cs="Arial"/>
        </w:rPr>
        <w:t>għandek tagħm</w:t>
      </w:r>
      <w:r w:rsidR="00B45D7D" w:rsidRPr="00F32498">
        <w:rPr>
          <w:rFonts w:ascii="Arial" w:eastAsia="Arial" w:hAnsi="Arial" w:cs="Arial"/>
        </w:rPr>
        <w:t>e</w:t>
      </w:r>
      <w:r w:rsidRPr="00F32498">
        <w:rPr>
          <w:rFonts w:ascii="Arial" w:eastAsia="Arial" w:hAnsi="Arial" w:cs="Arial"/>
        </w:rPr>
        <w:t xml:space="preserve">l </w:t>
      </w:r>
      <w:r w:rsidR="00C40D85" w:rsidRPr="00F32498">
        <w:rPr>
          <w:rFonts w:ascii="Arial" w:eastAsia="Arial" w:hAnsi="Arial" w:cs="Arial"/>
        </w:rPr>
        <w:t>hekk</w:t>
      </w:r>
      <w:r w:rsidRPr="00F32498">
        <w:rPr>
          <w:rFonts w:ascii="Arial" w:eastAsia="Arial" w:hAnsi="Arial" w:cs="Arial"/>
        </w:rPr>
        <w:t xml:space="preserve">: Ħu barri </w:t>
      </w:r>
      <w:commentRangeStart w:id="0"/>
      <w:r w:rsidRPr="00F32498">
        <w:rPr>
          <w:rFonts w:ascii="Arial" w:eastAsia="Arial" w:hAnsi="Arial" w:cs="Arial"/>
        </w:rPr>
        <w:t>żgħir</w:t>
      </w:r>
      <w:commentRangeEnd w:id="0"/>
      <w:r w:rsidR="00A30BCF" w:rsidRPr="00F32498">
        <w:rPr>
          <w:rStyle w:val="CommentReference"/>
        </w:rPr>
        <w:commentReference w:id="0"/>
      </w:r>
      <w:r w:rsidRPr="00F32498">
        <w:rPr>
          <w:rFonts w:ascii="Arial" w:eastAsia="Arial" w:hAnsi="Arial" w:cs="Arial"/>
        </w:rPr>
        <w:t>,</w:t>
      </w:r>
      <w:r w:rsidR="006F7470" w:rsidRPr="00F32498">
        <w:rPr>
          <w:rFonts w:ascii="MEPS Bookman WTS" w:eastAsia="Arial" w:hAnsi="MEPS Bookman WTS" w:cs="MEPS Bookman WTS"/>
        </w:rPr>
        <w:t></w:t>
      </w:r>
      <w:r w:rsidR="005768BE" w:rsidRPr="00F32498">
        <w:rPr>
          <w:rFonts w:ascii="Arial" w:eastAsia="Arial" w:hAnsi="Arial" w:cs="Arial"/>
          <w:lang w:val="en-US"/>
        </w:rPr>
        <w:t xml:space="preserve"> </w:t>
      </w:r>
      <w:r w:rsidRPr="00F32498">
        <w:rPr>
          <w:rFonts w:ascii="Arial" w:eastAsia="Arial" w:hAnsi="Arial" w:cs="Arial"/>
        </w:rPr>
        <w:t xml:space="preserve">żewġ imtaten bla difett, </w:t>
      </w:r>
      <w:r w:rsidRPr="00F32498">
        <w:rPr>
          <w:rFonts w:ascii="Arial" w:eastAsia="Arial" w:hAnsi="Arial" w:cs="Arial"/>
          <w:b/>
        </w:rPr>
        <w:t>29:2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ħobż bla ħmira</w:t>
      </w:r>
      <w:r w:rsidR="00B45D7D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</w:t>
      </w:r>
      <w:r w:rsidR="00B45D7D" w:rsidRPr="00F32498">
        <w:rPr>
          <w:rFonts w:ascii="Arial" w:eastAsia="Arial" w:hAnsi="Arial" w:cs="MEPS Bookman WTS"/>
        </w:rPr>
        <w:t>ħobż bla ħ</w:t>
      </w:r>
      <w:r w:rsidR="004664CF" w:rsidRPr="00F32498">
        <w:rPr>
          <w:rFonts w:ascii="Arial" w:eastAsia="Arial" w:hAnsi="Arial" w:cs="MEPS Bookman WTS"/>
        </w:rPr>
        <w:t>m</w:t>
      </w:r>
      <w:r w:rsidR="00B45D7D" w:rsidRPr="00F32498">
        <w:rPr>
          <w:rFonts w:ascii="Arial" w:eastAsia="Arial" w:hAnsi="Arial" w:cs="MEPS Bookman WTS"/>
        </w:rPr>
        <w:t xml:space="preserve">ira forma taʼ </w:t>
      </w:r>
      <w:r w:rsidRPr="00F32498">
        <w:rPr>
          <w:rFonts w:ascii="Arial" w:eastAsia="Arial" w:hAnsi="Arial" w:cs="MEPS Bookman WTS"/>
        </w:rPr>
        <w:t>ft</w:t>
      </w:r>
      <w:r w:rsidR="004664CF" w:rsidRPr="00F32498">
        <w:rPr>
          <w:rFonts w:ascii="Arial" w:eastAsia="Arial" w:hAnsi="Arial" w:cs="MEPS Bookman WTS"/>
        </w:rPr>
        <w:t>ira mħallat</w:t>
      </w:r>
      <w:r w:rsidRPr="00F32498">
        <w:rPr>
          <w:rFonts w:ascii="Arial" w:eastAsia="Arial" w:hAnsi="Arial" w:cs="MEPS Bookman WTS"/>
        </w:rPr>
        <w:t xml:space="preserve"> </w:t>
      </w:r>
      <w:r w:rsidR="004664CF" w:rsidRPr="00F32498">
        <w:rPr>
          <w:rFonts w:ascii="Arial" w:eastAsia="Arial" w:hAnsi="Arial" w:cs="MEPS Bookman WTS"/>
        </w:rPr>
        <w:t>b</w:t>
      </w:r>
      <w:r w:rsidRPr="00F32498">
        <w:rPr>
          <w:rFonts w:ascii="Arial" w:eastAsia="Arial" w:hAnsi="Arial" w:cs="MEPS Bookman WTS"/>
        </w:rPr>
        <w:t>iż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żejt</w:t>
      </w:r>
      <w:r w:rsidR="00C40D85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u galletti </w:t>
      </w:r>
      <w:r w:rsidR="004664CF" w:rsidRPr="00F32498">
        <w:rPr>
          <w:rFonts w:ascii="Arial" w:eastAsia="Arial" w:hAnsi="Arial" w:cs="MEPS Bookman WTS"/>
        </w:rPr>
        <w:t xml:space="preserve">bla ħmira </w:t>
      </w:r>
      <w:r w:rsidRPr="00F32498">
        <w:rPr>
          <w:rFonts w:ascii="Arial" w:eastAsia="Arial" w:hAnsi="Arial" w:cs="MEPS Bookman WTS"/>
        </w:rPr>
        <w:t>biż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żejt</w:t>
      </w:r>
      <w:r w:rsidR="004664CF" w:rsidRPr="00F32498">
        <w:rPr>
          <w:rFonts w:ascii="Arial" w:eastAsia="Arial" w:hAnsi="Arial" w:cs="MEPS Bookman WTS"/>
        </w:rPr>
        <w:t xml:space="preserve"> fuqhom</w:t>
      </w:r>
      <w:r w:rsidRPr="00F32498">
        <w:rPr>
          <w:rFonts w:ascii="Arial" w:eastAsia="Arial" w:hAnsi="Arial" w:cs="MEPS Bookman WTS"/>
        </w:rPr>
        <w:t>. T</w:t>
      </w:r>
      <w:r w:rsidR="004664CF" w:rsidRPr="00F32498">
        <w:rPr>
          <w:rFonts w:ascii="Arial" w:eastAsia="Arial" w:hAnsi="Arial" w:cs="MEPS Bookman WTS"/>
        </w:rPr>
        <w:t>rid t</w:t>
      </w:r>
      <w:r w:rsidRPr="00F32498">
        <w:rPr>
          <w:rFonts w:ascii="Arial" w:eastAsia="Arial" w:hAnsi="Arial" w:cs="MEPS Bookman WTS"/>
        </w:rPr>
        <w:t>agħmilhom mid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dqiq fin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qamħ </w:t>
      </w:r>
      <w:r w:rsidRPr="00F32498">
        <w:rPr>
          <w:rFonts w:ascii="Arial" w:eastAsia="Arial" w:hAnsi="Arial" w:cs="Arial"/>
          <w:b/>
        </w:rPr>
        <w:t>29:3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4664CF" w:rsidRPr="00F32498">
        <w:rPr>
          <w:rFonts w:ascii="Arial" w:eastAsia="Arial" w:hAnsi="Arial" w:cs="MEPS Bookman WTS"/>
        </w:rPr>
        <w:t>u</w:t>
      </w:r>
      <w:r w:rsidRPr="00F32498">
        <w:rPr>
          <w:rFonts w:ascii="Arial" w:eastAsia="Arial" w:hAnsi="Arial" w:cs="MEPS Bookman WTS"/>
        </w:rPr>
        <w:t xml:space="preserve"> </w:t>
      </w:r>
      <w:r w:rsidR="004664CF" w:rsidRPr="00F32498">
        <w:rPr>
          <w:rFonts w:ascii="Arial" w:eastAsia="Arial" w:hAnsi="Arial" w:cs="MEPS Bookman WTS"/>
        </w:rPr>
        <w:t>t</w:t>
      </w:r>
      <w:r w:rsidRPr="00F32498">
        <w:rPr>
          <w:rFonts w:ascii="Arial" w:eastAsia="Arial" w:hAnsi="Arial" w:cs="MEPS Bookman WTS"/>
        </w:rPr>
        <w:t xml:space="preserve">poġġihom f’qoffa u </w:t>
      </w:r>
      <w:r w:rsidR="004664CF" w:rsidRPr="00F32498">
        <w:rPr>
          <w:rFonts w:ascii="Arial" w:eastAsia="Arial" w:hAnsi="Arial" w:cs="MEPS Bookman WTS"/>
        </w:rPr>
        <w:t>ġġibhom quddiemi</w:t>
      </w:r>
      <w:r w:rsidR="00613524" w:rsidRPr="00F32498">
        <w:rPr>
          <w:rStyle w:val="CommentReference"/>
        </w:rPr>
        <w:commentReference w:id="1"/>
      </w:r>
      <w:r w:rsidR="004664CF" w:rsidRPr="00F32498">
        <w:rPr>
          <w:rFonts w:ascii="Arial" w:eastAsia="Arial" w:hAnsi="Arial" w:cs="MEPS Bookman WTS"/>
        </w:rPr>
        <w:t xml:space="preserve"> flimkien ma</w:t>
      </w:r>
      <w:r w:rsidRPr="00F32498">
        <w:rPr>
          <w:rFonts w:ascii="Arial" w:eastAsia="Arial" w:hAnsi="Arial" w:cs="MEPS Bookman WTS"/>
        </w:rPr>
        <w:t>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barri u ż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żewġ imtaten.</w:t>
      </w:r>
    </w:p>
    <w:p w14:paraId="4C7C971D" w14:textId="761F6C40" w:rsidR="00893FF6" w:rsidRPr="00F32498" w:rsidRDefault="00893FF6" w:rsidP="00893FF6">
      <w:pPr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>29:4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“</w:t>
      </w:r>
      <w:r w:rsidR="004664CF" w:rsidRPr="00F32498">
        <w:rPr>
          <w:rFonts w:ascii="Arial" w:eastAsia="Arial" w:hAnsi="Arial" w:cs="MEPS Bookman WTS"/>
        </w:rPr>
        <w:t xml:space="preserve">Int </w:t>
      </w:r>
      <w:r w:rsidR="00864F88" w:rsidRPr="00F32498">
        <w:rPr>
          <w:rFonts w:ascii="Arial" w:eastAsia="Arial" w:hAnsi="Arial" w:cs="MEPS Bookman WTS"/>
        </w:rPr>
        <w:t>iġġib</w:t>
      </w:r>
      <w:r w:rsidRPr="00F32498">
        <w:rPr>
          <w:rFonts w:ascii="Arial" w:eastAsia="Arial" w:hAnsi="Arial" w:cs="MEPS Bookman WTS"/>
        </w:rPr>
        <w:t xml:space="preserve"> lil Aron u li</w:t>
      </w:r>
      <w:r w:rsidR="00783C03" w:rsidRPr="00F32498">
        <w:rPr>
          <w:rFonts w:ascii="Arial" w:eastAsia="Arial" w:hAnsi="Arial" w:cs="MEPS Bookman WTS"/>
        </w:rPr>
        <w:t xml:space="preserve">t-tfal tiegħu </w:t>
      </w:r>
      <w:r w:rsidRPr="00F32498">
        <w:rPr>
          <w:rFonts w:ascii="Arial" w:eastAsia="Arial" w:hAnsi="Arial" w:cs="MEPS Bookman WTS"/>
        </w:rPr>
        <w:t>fid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daħla tat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tinda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laqgħa u t</w:t>
      </w:r>
      <w:r w:rsidR="004664CF" w:rsidRPr="00F32498">
        <w:rPr>
          <w:rFonts w:ascii="Arial" w:eastAsia="Arial" w:hAnsi="Arial" w:cs="MEPS Bookman WTS"/>
        </w:rPr>
        <w:t>aħsilho</w:t>
      </w:r>
      <w:r w:rsidR="000F6035" w:rsidRPr="00F32498">
        <w:rPr>
          <w:rFonts w:ascii="Arial" w:eastAsia="Arial" w:hAnsi="Arial" w:cs="MEPS Bookman WTS"/>
        </w:rPr>
        <w:t xml:space="preserve">m </w:t>
      </w:r>
      <w:r w:rsidRPr="00F32498">
        <w:rPr>
          <w:rFonts w:ascii="Arial" w:eastAsia="Arial" w:hAnsi="Arial" w:cs="MEPS Bookman WTS"/>
        </w:rPr>
        <w:t>bl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ilma. </w:t>
      </w:r>
      <w:r w:rsidRPr="00F32498">
        <w:rPr>
          <w:rFonts w:ascii="Arial" w:eastAsia="Arial" w:hAnsi="Arial" w:cs="Arial"/>
          <w:b/>
        </w:rPr>
        <w:t>29:5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 xml:space="preserve">Imbagħad </w:t>
      </w:r>
      <w:r w:rsidR="00864F88" w:rsidRPr="00F32498">
        <w:rPr>
          <w:rFonts w:ascii="Arial" w:eastAsia="Arial" w:hAnsi="Arial" w:cs="MEPS Bookman WTS"/>
        </w:rPr>
        <w:t>libbes lil</w:t>
      </w:r>
      <w:r w:rsidRPr="00F32498">
        <w:rPr>
          <w:rFonts w:ascii="Arial" w:eastAsia="Arial" w:hAnsi="Arial" w:cs="MEPS Bookman WTS"/>
        </w:rPr>
        <w:t xml:space="preserve"> Aron </w:t>
      </w:r>
      <w:r w:rsidR="00864F88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>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libsa twila</w:t>
      </w:r>
      <w:r w:rsidR="002D43B1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</w:t>
      </w:r>
      <w:r w:rsidR="002D43B1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>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libsa bla kmiem </w:t>
      </w:r>
      <w:r w:rsidR="00796357" w:rsidRPr="00F32498">
        <w:rPr>
          <w:rFonts w:ascii="Arial" w:eastAsia="Arial" w:hAnsi="Arial" w:cs="MEPS Bookman WTS"/>
        </w:rPr>
        <w:t>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efod,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efod</w:t>
      </w:r>
      <w:r w:rsidR="002D43B1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</w:t>
      </w:r>
      <w:r w:rsidR="00656422" w:rsidRPr="00F32498">
        <w:rPr>
          <w:rFonts w:ascii="Arial" w:eastAsia="Arial" w:hAnsi="Arial" w:cs="MEPS Bookman WTS"/>
        </w:rPr>
        <w:t xml:space="preserve">u </w:t>
      </w:r>
      <w:r w:rsidRPr="00F32498">
        <w:rPr>
          <w:rFonts w:ascii="Arial" w:eastAsia="Arial" w:hAnsi="Arial" w:cs="MEPS Bookman WTS"/>
        </w:rPr>
        <w:t>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pettoral, u orb</w:t>
      </w:r>
      <w:r w:rsidR="00864F88" w:rsidRPr="00F32498">
        <w:rPr>
          <w:rFonts w:ascii="Arial" w:eastAsia="Arial" w:hAnsi="Arial" w:cs="MEPS Bookman WTS"/>
        </w:rPr>
        <w:t>o</w:t>
      </w:r>
      <w:r w:rsidRPr="00F32498">
        <w:rPr>
          <w:rFonts w:ascii="Arial" w:eastAsia="Arial" w:hAnsi="Arial" w:cs="MEPS Bookman WTS"/>
        </w:rPr>
        <w:t xml:space="preserve">t </w:t>
      </w:r>
      <w:r w:rsidR="00237AE1" w:rsidRPr="00F32498">
        <w:rPr>
          <w:rFonts w:ascii="Arial" w:eastAsia="Arial" w:hAnsi="Arial" w:cs="MEPS Bookman WTS"/>
        </w:rPr>
        <w:t xml:space="preserve">sew </w:t>
      </w:r>
      <w:r w:rsidR="00864F88" w:rsidRPr="00F32498">
        <w:rPr>
          <w:rFonts w:ascii="Arial" w:eastAsia="Arial" w:hAnsi="Arial" w:cs="MEPS Bookman WTS"/>
        </w:rPr>
        <w:t xml:space="preserve">iċ-ċinturin minsuġ tal-efod </w:t>
      </w:r>
      <w:r w:rsidR="00237AE1" w:rsidRPr="00F32498">
        <w:rPr>
          <w:rFonts w:ascii="Arial" w:eastAsia="Arial" w:hAnsi="Arial" w:cs="MEPS Bookman WTS"/>
        </w:rPr>
        <w:t>maʼ qaddu</w:t>
      </w:r>
      <w:r w:rsidRPr="00F32498">
        <w:rPr>
          <w:rFonts w:ascii="Arial" w:eastAsia="Arial" w:hAnsi="Arial" w:cs="MEPS Bookman WTS"/>
        </w:rPr>
        <w:t xml:space="preserve">. </w:t>
      </w:r>
      <w:r w:rsidRPr="00F32498">
        <w:rPr>
          <w:rFonts w:ascii="Arial" w:eastAsia="Arial" w:hAnsi="Arial" w:cs="Arial"/>
          <w:b/>
        </w:rPr>
        <w:t>29:6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DD0524" w:rsidRPr="00F32498">
        <w:rPr>
          <w:rFonts w:ascii="Arial" w:eastAsia="Arial" w:hAnsi="Arial" w:cs="MEPS Bookman WTS"/>
        </w:rPr>
        <w:t>Q</w:t>
      </w:r>
      <w:r w:rsidRPr="00F32498">
        <w:rPr>
          <w:rFonts w:ascii="Arial" w:eastAsia="Arial" w:hAnsi="Arial" w:cs="MEPS Bookman WTS"/>
        </w:rPr>
        <w:t>egħedlu t</w:t>
      </w:r>
      <w:r w:rsidR="00F91EE3" w:rsidRPr="00F32498">
        <w:rPr>
          <w:rFonts w:ascii="Arial" w:eastAsia="Arial" w:hAnsi="Arial" w:cs="MEPS Bookman WTS"/>
        </w:rPr>
        <w:t>-</w:t>
      </w:r>
      <w:r w:rsidR="00DD0524" w:rsidRPr="00F32498">
        <w:rPr>
          <w:rFonts w:ascii="Arial" w:eastAsia="Arial" w:hAnsi="Arial" w:cs="MEPS Bookman WTS"/>
        </w:rPr>
        <w:t>turban</w:t>
      </w:r>
      <w:r w:rsidRPr="00F32498">
        <w:rPr>
          <w:rFonts w:ascii="Arial" w:eastAsia="Arial" w:hAnsi="Arial" w:cs="MEPS Bookman WTS"/>
        </w:rPr>
        <w:t xml:space="preserve"> fuq rasu u poġġi s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sinjal qaddis tad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dedikazzjoni</w:t>
      </w:r>
      <w:r w:rsidR="00077062" w:rsidRPr="00F32498">
        <w:rPr>
          <w:rFonts w:ascii="MEPS Bookman WTS" w:eastAsia="Arial" w:hAnsi="MEPS Bookman WTS" w:cs="MEPS Bookman WTS"/>
        </w:rPr>
        <w:t></w:t>
      </w:r>
      <w:r w:rsidRPr="00F32498">
        <w:rPr>
          <w:rFonts w:ascii="Arial" w:eastAsia="Arial" w:hAnsi="Arial" w:cs="MEPS Bookman WTS"/>
        </w:rPr>
        <w:t xml:space="preserve"> fuq it</w:t>
      </w:r>
      <w:r w:rsidR="00F91EE3" w:rsidRPr="00F32498">
        <w:rPr>
          <w:rFonts w:ascii="Arial" w:eastAsia="Arial" w:hAnsi="Arial" w:cs="MEPS Bookman WTS"/>
        </w:rPr>
        <w:t>-</w:t>
      </w:r>
      <w:r w:rsidR="00DD0524" w:rsidRPr="00F32498">
        <w:rPr>
          <w:rFonts w:ascii="Arial" w:eastAsia="Arial" w:hAnsi="Arial" w:cs="MEPS Bookman WTS"/>
        </w:rPr>
        <w:t>turban,</w:t>
      </w:r>
      <w:r w:rsidRPr="00F32498">
        <w:rPr>
          <w:rFonts w:ascii="Arial" w:eastAsia="Arial" w:hAnsi="Arial" w:cs="MEPS Bookman WTS"/>
        </w:rPr>
        <w:t xml:space="preserve"> </w:t>
      </w:r>
      <w:r w:rsidRPr="00F32498">
        <w:rPr>
          <w:rFonts w:ascii="Arial" w:eastAsia="Arial" w:hAnsi="Arial" w:cs="Arial"/>
          <w:b/>
        </w:rPr>
        <w:t>29:7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DD0524" w:rsidRPr="00F32498">
        <w:rPr>
          <w:rFonts w:ascii="Arial" w:eastAsia="Arial" w:hAnsi="Arial" w:cs="MEPS Bookman WTS"/>
        </w:rPr>
        <w:t>u</w:t>
      </w:r>
      <w:r w:rsidRPr="00F32498">
        <w:rPr>
          <w:rFonts w:ascii="Arial" w:eastAsia="Arial" w:hAnsi="Arial" w:cs="MEPS Bookman WTS"/>
        </w:rPr>
        <w:t xml:space="preserve"> ħu ż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żej</w:t>
      </w:r>
      <w:r w:rsidR="00146728">
        <w:rPr>
          <w:rFonts w:ascii="Arial" w:eastAsia="Arial" w:hAnsi="Arial" w:cs="MEPS Bookman WTS"/>
        </w:rPr>
        <w:t>t</w:t>
      </w:r>
      <w:r w:rsidRPr="00F32498">
        <w:rPr>
          <w:rFonts w:ascii="Arial" w:eastAsia="Arial" w:hAnsi="Arial" w:cs="MEPS Bookman WTS"/>
        </w:rPr>
        <w:t xml:space="preserve"> tad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dlik</w:t>
      </w:r>
      <w:r w:rsidR="00607421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</w:t>
      </w:r>
      <w:r w:rsidR="008E12D0" w:rsidRPr="00F32498">
        <w:rPr>
          <w:rFonts w:ascii="Arial" w:eastAsia="Arial" w:hAnsi="Arial" w:cs="MEPS Bookman WTS"/>
        </w:rPr>
        <w:t>ferrgħu</w:t>
      </w:r>
      <w:r w:rsidRPr="00F32498">
        <w:rPr>
          <w:rFonts w:ascii="Arial" w:eastAsia="Arial" w:hAnsi="Arial" w:cs="MEPS Bookman WTS"/>
        </w:rPr>
        <w:t xml:space="preserve"> fuq rasu</w:t>
      </w:r>
      <w:r w:rsidR="00607421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u </w:t>
      </w:r>
      <w:r w:rsidR="00607421">
        <w:rPr>
          <w:rFonts w:ascii="Arial" w:eastAsia="Arial" w:hAnsi="Arial" w:cs="MEPS Bookman WTS"/>
        </w:rPr>
        <w:t>i</w:t>
      </w:r>
      <w:r w:rsidR="00146728">
        <w:rPr>
          <w:rFonts w:ascii="Arial" w:eastAsia="Arial" w:hAnsi="Arial" w:cs="MEPS Bookman WTS"/>
        </w:rPr>
        <w:t>nkarigah</w:t>
      </w:r>
      <w:r w:rsidRPr="00F32498">
        <w:rPr>
          <w:rFonts w:ascii="Arial" w:eastAsia="Arial" w:hAnsi="Arial" w:cs="MEPS Bookman WTS"/>
        </w:rPr>
        <w:t>.</w:t>
      </w:r>
    </w:p>
    <w:p w14:paraId="62BE16F7" w14:textId="08B4C33E" w:rsidR="00893FF6" w:rsidRPr="00F32498" w:rsidRDefault="00893FF6" w:rsidP="00893FF6">
      <w:pPr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>29:8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“Imbagħad ġib li</w:t>
      </w:r>
      <w:r w:rsidR="00783C03" w:rsidRPr="00F32498">
        <w:rPr>
          <w:rFonts w:ascii="Arial" w:eastAsia="Arial" w:hAnsi="Arial" w:cs="MEPS Bookman WTS"/>
        </w:rPr>
        <w:t>t-tfal tiegħu</w:t>
      </w:r>
      <w:bookmarkStart w:id="2" w:name="_GoBack"/>
      <w:bookmarkEnd w:id="2"/>
      <w:r w:rsidR="00783C03" w:rsidRPr="00F32498">
        <w:rPr>
          <w:rFonts w:ascii="Arial" w:eastAsia="Arial" w:hAnsi="Arial" w:cs="MEPS Bookman WTS"/>
        </w:rPr>
        <w:t xml:space="preserve"> </w:t>
      </w:r>
      <w:r w:rsidR="00DD0524" w:rsidRPr="00F32498">
        <w:rPr>
          <w:rFonts w:ascii="Arial" w:eastAsia="Arial" w:hAnsi="Arial" w:cs="MEPS Bookman WTS"/>
        </w:rPr>
        <w:t>quddiemi</w:t>
      </w:r>
      <w:r w:rsidRPr="00F32498">
        <w:rPr>
          <w:rFonts w:ascii="Arial" w:eastAsia="Arial" w:hAnsi="Arial" w:cs="MEPS Bookman WTS"/>
        </w:rPr>
        <w:t xml:space="preserve"> u libbishom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ilbiesi twal </w:t>
      </w:r>
      <w:r w:rsidRPr="00F32498">
        <w:rPr>
          <w:rFonts w:ascii="Arial" w:eastAsia="Arial" w:hAnsi="Arial" w:cs="Arial"/>
          <w:b/>
        </w:rPr>
        <w:t>29:9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DD0524" w:rsidRPr="00F32498">
        <w:rPr>
          <w:rFonts w:ascii="Arial" w:eastAsia="Arial" w:hAnsi="Arial" w:cs="MEPS Bookman WTS"/>
        </w:rPr>
        <w:t>u</w:t>
      </w:r>
      <w:r w:rsidRPr="00F32498">
        <w:rPr>
          <w:rFonts w:ascii="Arial" w:eastAsia="Arial" w:hAnsi="Arial" w:cs="MEPS Bookman WTS"/>
        </w:rPr>
        <w:t xml:space="preserve"> </w:t>
      </w:r>
      <w:r w:rsidR="00DD0524" w:rsidRPr="00F32498">
        <w:rPr>
          <w:rFonts w:ascii="Arial" w:eastAsia="Arial" w:hAnsi="Arial" w:cs="MEPS Bookman WTS"/>
        </w:rPr>
        <w:t xml:space="preserve">dawwar </w:t>
      </w:r>
      <w:r w:rsidRPr="00F32498">
        <w:rPr>
          <w:rFonts w:ascii="Arial" w:eastAsia="Arial" w:hAnsi="Arial" w:cs="MEPS Bookman WTS"/>
        </w:rPr>
        <w:t>it</w:t>
      </w:r>
      <w:r w:rsidR="00F91EE3" w:rsidRPr="00F32498">
        <w:rPr>
          <w:rFonts w:ascii="Arial" w:eastAsia="Arial" w:hAnsi="Arial" w:cs="MEPS Bookman WTS"/>
        </w:rPr>
        <w:t>-</w:t>
      </w:r>
      <w:r w:rsidR="00DD294A" w:rsidRPr="00F32498">
        <w:rPr>
          <w:rFonts w:ascii="Arial" w:eastAsia="Arial" w:hAnsi="Arial" w:cs="MEPS Bookman WTS"/>
        </w:rPr>
        <w:t>trieħi</w:t>
      </w:r>
      <w:r w:rsidRPr="00F32498">
        <w:rPr>
          <w:rFonts w:ascii="Arial" w:eastAsia="Arial" w:hAnsi="Arial" w:cs="MEPS Bookman WTS"/>
        </w:rPr>
        <w:t xml:space="preserve"> </w:t>
      </w:r>
      <w:r w:rsidR="00DD0524" w:rsidRPr="00F32498">
        <w:rPr>
          <w:rFonts w:ascii="Arial" w:eastAsia="Arial" w:hAnsi="Arial" w:cs="MEPS Bookman WTS"/>
        </w:rPr>
        <w:t>m’</w:t>
      </w:r>
      <w:r w:rsidRPr="00F32498">
        <w:rPr>
          <w:rFonts w:ascii="Arial" w:eastAsia="Arial" w:hAnsi="Arial" w:cs="MEPS Bookman WTS"/>
        </w:rPr>
        <w:t xml:space="preserve">Aron kif ukoll </w:t>
      </w:r>
      <w:r w:rsidR="00DD0524" w:rsidRPr="00F32498">
        <w:rPr>
          <w:rFonts w:ascii="Arial" w:eastAsia="Arial" w:hAnsi="Arial" w:cs="MEPS Bookman WTS"/>
        </w:rPr>
        <w:t>ma</w:t>
      </w:r>
      <w:r w:rsidR="00783C03" w:rsidRPr="00F32498">
        <w:rPr>
          <w:rFonts w:ascii="Arial" w:eastAsia="Arial" w:hAnsi="Arial" w:cs="MEPS Bookman WTS"/>
        </w:rPr>
        <w:t>t-tfal tiegħu</w:t>
      </w:r>
      <w:r w:rsidRPr="00F32498">
        <w:rPr>
          <w:rFonts w:ascii="Arial" w:eastAsia="Arial" w:hAnsi="Arial" w:cs="MEPS Bookman WTS"/>
        </w:rPr>
        <w:t xml:space="preserve">, u </w:t>
      </w:r>
      <w:r w:rsidR="006749D6" w:rsidRPr="00F32498">
        <w:rPr>
          <w:rFonts w:ascii="Arial" w:eastAsia="Arial" w:hAnsi="Arial" w:cs="MEPS Bookman WTS"/>
        </w:rPr>
        <w:t xml:space="preserve">poġġilhom </w:t>
      </w:r>
      <w:r w:rsidR="003469B5" w:rsidRPr="00F32498">
        <w:rPr>
          <w:rFonts w:ascii="Arial" w:eastAsia="Arial" w:hAnsi="Arial" w:cs="MEPS Bookman WTS"/>
        </w:rPr>
        <w:t>it-</w:t>
      </w:r>
      <w:commentRangeStart w:id="3"/>
      <w:r w:rsidR="006749D6" w:rsidRPr="00F32498">
        <w:rPr>
          <w:rFonts w:ascii="Arial" w:eastAsia="Arial" w:hAnsi="Arial" w:cs="MEPS Bookman WTS"/>
        </w:rPr>
        <w:t>turban</w:t>
      </w:r>
      <w:commentRangeEnd w:id="3"/>
      <w:r w:rsidR="006749D6" w:rsidRPr="00F32498">
        <w:rPr>
          <w:rStyle w:val="CommentReference"/>
        </w:rPr>
        <w:commentReference w:id="3"/>
      </w:r>
      <w:r w:rsidR="00AA6ADB" w:rsidRPr="00F32498">
        <w:rPr>
          <w:rFonts w:ascii="MEPS Bookman WTS" w:eastAsia="Arial" w:hAnsi="MEPS Bookman WTS" w:cs="MEPS Bookman WTS"/>
        </w:rPr>
        <w:t></w:t>
      </w:r>
      <w:r w:rsidR="006749D6" w:rsidRPr="00F32498">
        <w:rPr>
          <w:rFonts w:ascii="Arial" w:eastAsia="Arial" w:hAnsi="Arial" w:cs="MEPS Bookman WTS"/>
        </w:rPr>
        <w:t xml:space="preserve"> </w:t>
      </w:r>
      <w:r w:rsidR="003469B5" w:rsidRPr="00F32498">
        <w:rPr>
          <w:rFonts w:ascii="Arial" w:eastAsia="Arial" w:hAnsi="Arial" w:cs="MEPS Bookman WTS"/>
        </w:rPr>
        <w:t>tagħhom</w:t>
      </w:r>
      <w:r w:rsidR="00900993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u s</w:t>
      </w:r>
      <w:r w:rsidR="00F91EE3" w:rsidRPr="00F32498">
        <w:rPr>
          <w:rFonts w:ascii="Arial" w:eastAsia="Arial" w:hAnsi="Arial" w:cs="MEPS Bookman WTS"/>
        </w:rPr>
        <w:t>-</w:t>
      </w:r>
      <w:commentRangeStart w:id="4"/>
      <w:r w:rsidRPr="00F32498">
        <w:rPr>
          <w:rFonts w:ascii="Arial" w:eastAsia="Arial" w:hAnsi="Arial" w:cs="MEPS Bookman WTS"/>
        </w:rPr>
        <w:t>saċerdozju</w:t>
      </w:r>
      <w:commentRangeEnd w:id="4"/>
      <w:r w:rsidR="005B0324" w:rsidRPr="00F32498">
        <w:rPr>
          <w:rStyle w:val="CommentReference"/>
        </w:rPr>
        <w:commentReference w:id="4"/>
      </w:r>
      <w:r w:rsidRPr="00F32498">
        <w:rPr>
          <w:rFonts w:ascii="Arial" w:eastAsia="Arial" w:hAnsi="Arial" w:cs="MEPS Bookman WTS"/>
        </w:rPr>
        <w:t xml:space="preserve"> jsir tagħhom bħala </w:t>
      </w:r>
      <w:r w:rsidR="00900993" w:rsidRPr="00F32498">
        <w:rPr>
          <w:rFonts w:ascii="Arial" w:eastAsia="Arial" w:hAnsi="Arial" w:cs="MEPS Bookman WTS"/>
        </w:rPr>
        <w:t xml:space="preserve">liġi </w:t>
      </w:r>
      <w:r w:rsidRPr="00F32498">
        <w:rPr>
          <w:rFonts w:ascii="Arial" w:eastAsia="Arial" w:hAnsi="Arial" w:cs="MEPS Bookman WTS"/>
        </w:rPr>
        <w:t xml:space="preserve">għal </w:t>
      </w:r>
      <w:r w:rsidR="00900993" w:rsidRPr="00F32498">
        <w:rPr>
          <w:rFonts w:ascii="Arial" w:eastAsia="Arial" w:hAnsi="Arial" w:cs="MEPS Bookman WTS"/>
        </w:rPr>
        <w:t>dejjem</w:t>
      </w:r>
      <w:r w:rsidRPr="00F32498">
        <w:rPr>
          <w:rFonts w:ascii="Arial" w:eastAsia="Arial" w:hAnsi="Arial" w:cs="MEPS Bookman WTS"/>
        </w:rPr>
        <w:t xml:space="preserve">. </w:t>
      </w:r>
      <w:r w:rsidR="00FD70E9" w:rsidRPr="00F32498">
        <w:rPr>
          <w:rFonts w:ascii="Arial" w:eastAsia="Arial" w:hAnsi="Arial" w:cs="MEPS Bookman WTS"/>
        </w:rPr>
        <w:t xml:space="preserve">B’dan il-mod </w:t>
      </w:r>
      <w:r w:rsidR="00900993" w:rsidRPr="00F32498">
        <w:rPr>
          <w:rFonts w:ascii="Arial" w:eastAsia="Arial" w:hAnsi="Arial" w:cs="MEPS Bookman WTS"/>
        </w:rPr>
        <w:t xml:space="preserve">għandek </w:t>
      </w:r>
      <w:r w:rsidR="00B15153" w:rsidRPr="00F32498">
        <w:rPr>
          <w:rFonts w:ascii="Arial" w:eastAsia="Arial" w:hAnsi="Arial" w:cs="MEPS Bookman WTS"/>
        </w:rPr>
        <w:t xml:space="preserve">taħtar </w:t>
      </w:r>
      <w:r w:rsidRPr="00F32498">
        <w:rPr>
          <w:rFonts w:ascii="Arial" w:eastAsia="Arial" w:hAnsi="Arial" w:cs="MEPS Bookman WTS"/>
        </w:rPr>
        <w:t>lil Aron u li</w:t>
      </w:r>
      <w:r w:rsidR="007B0AF0" w:rsidRPr="00F32498">
        <w:rPr>
          <w:rFonts w:ascii="Arial" w:eastAsia="Arial" w:hAnsi="Arial" w:cs="MEPS Bookman WTS"/>
        </w:rPr>
        <w:t xml:space="preserve">t-tfal tiegħu </w:t>
      </w:r>
      <w:r w:rsidR="00900993" w:rsidRPr="00F32498">
        <w:rPr>
          <w:rFonts w:ascii="Arial" w:eastAsia="Arial" w:hAnsi="Arial" w:cs="MEPS Bookman WTS"/>
        </w:rPr>
        <w:t>biex jaqdu bħala qassisin</w:t>
      </w:r>
      <w:r w:rsidRPr="00F32498">
        <w:rPr>
          <w:rFonts w:ascii="Arial" w:eastAsia="Arial" w:hAnsi="Arial" w:cs="MEPS Bookman WTS"/>
        </w:rPr>
        <w:t>.</w:t>
      </w:r>
      <w:r w:rsidR="0026719D" w:rsidRPr="00F32498">
        <w:rPr>
          <w:rFonts w:ascii="MEPS Bookman WTS" w:eastAsia="Arial" w:hAnsi="MEPS Bookman WTS" w:cs="MEPS Bookman WTS"/>
        </w:rPr>
        <w:t></w:t>
      </w:r>
    </w:p>
    <w:p w14:paraId="3183DCFF" w14:textId="76D60A35" w:rsidR="00893FF6" w:rsidRPr="00F32498" w:rsidRDefault="00893FF6" w:rsidP="00B10C03">
      <w:pPr>
        <w:jc w:val="both"/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>29:10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“Imbagħad tippreżenta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barri quddiem it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tinda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laqgħa, u Aron u </w:t>
      </w:r>
      <w:r w:rsidR="007B0AF0" w:rsidRPr="00F32498">
        <w:rPr>
          <w:rFonts w:ascii="Arial" w:eastAsia="Arial" w:hAnsi="Arial" w:cs="MEPS Bookman WTS"/>
        </w:rPr>
        <w:t xml:space="preserve">t-tfal tiegħu </w:t>
      </w:r>
      <w:r w:rsidRPr="00F32498">
        <w:rPr>
          <w:rFonts w:ascii="Arial" w:eastAsia="Arial" w:hAnsi="Arial" w:cs="MEPS Bookman WTS"/>
        </w:rPr>
        <w:t xml:space="preserve">jqiegħdu </w:t>
      </w:r>
      <w:r w:rsidR="009D2B58" w:rsidRPr="00F32498">
        <w:rPr>
          <w:rFonts w:ascii="Arial" w:eastAsia="Arial" w:hAnsi="Arial" w:cs="MEPS Bookman WTS"/>
        </w:rPr>
        <w:t>j</w:t>
      </w:r>
      <w:r w:rsidRPr="00F32498">
        <w:rPr>
          <w:rFonts w:ascii="Arial" w:eastAsia="Arial" w:hAnsi="Arial" w:cs="MEPS Bookman WTS"/>
        </w:rPr>
        <w:t>dejhom fuq ras 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barri. </w:t>
      </w:r>
      <w:r w:rsidRPr="00F32498">
        <w:rPr>
          <w:rFonts w:ascii="Arial" w:eastAsia="Arial" w:hAnsi="Arial" w:cs="Arial"/>
          <w:b/>
        </w:rPr>
        <w:t>29:11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9D2B58" w:rsidRPr="00F32498">
        <w:rPr>
          <w:rFonts w:ascii="Arial" w:eastAsia="Arial" w:hAnsi="Arial" w:cs="MEPS Bookman WTS"/>
        </w:rPr>
        <w:t>O</w:t>
      </w:r>
      <w:r w:rsidRPr="00F32498">
        <w:rPr>
          <w:rFonts w:ascii="Arial" w:eastAsia="Arial" w:hAnsi="Arial" w:cs="MEPS Bookman WTS"/>
        </w:rPr>
        <w:t>qtol 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barri quddiem Ġeħova, fid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daħla tat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tinda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laqgħa. </w:t>
      </w:r>
      <w:r w:rsidRPr="00F32498">
        <w:rPr>
          <w:rFonts w:ascii="Arial" w:eastAsia="Arial" w:hAnsi="Arial" w:cs="Arial"/>
          <w:b/>
        </w:rPr>
        <w:t>29:12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9D2B58" w:rsidRPr="00F32498">
        <w:rPr>
          <w:rFonts w:ascii="Arial" w:eastAsia="Arial" w:hAnsi="Arial" w:cs="MEPS Bookman WTS"/>
        </w:rPr>
        <w:t>Ħ</w:t>
      </w:r>
      <w:r w:rsidRPr="00F32498">
        <w:rPr>
          <w:rFonts w:ascii="Arial" w:eastAsia="Arial" w:hAnsi="Arial" w:cs="MEPS Bookman WTS"/>
        </w:rPr>
        <w:t>u ftit mid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demm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barri </w:t>
      </w:r>
      <w:r w:rsidR="009D2B58" w:rsidRPr="00F32498">
        <w:rPr>
          <w:rFonts w:ascii="Arial" w:eastAsia="Arial" w:hAnsi="Arial" w:cs="MEPS Bookman WTS"/>
        </w:rPr>
        <w:t>fuq</w:t>
      </w:r>
      <w:r w:rsidRPr="00F32498">
        <w:rPr>
          <w:rFonts w:ascii="Arial" w:eastAsia="Arial" w:hAnsi="Arial" w:cs="MEPS Bookman WTS"/>
        </w:rPr>
        <w:t xml:space="preserve"> </w:t>
      </w:r>
      <w:r w:rsidR="002D6D59" w:rsidRPr="00F32498">
        <w:rPr>
          <w:rFonts w:ascii="Arial" w:eastAsia="Arial" w:hAnsi="Arial" w:cs="MEPS Bookman WTS"/>
        </w:rPr>
        <w:t>sebgħek</w:t>
      </w:r>
      <w:r w:rsidRPr="00F32498">
        <w:rPr>
          <w:rFonts w:ascii="Arial" w:eastAsia="Arial" w:hAnsi="Arial" w:cs="MEPS Bookman WTS"/>
        </w:rPr>
        <w:t xml:space="preserve"> </w:t>
      </w:r>
      <w:r w:rsidR="009D2B58" w:rsidRPr="00F32498">
        <w:rPr>
          <w:rFonts w:ascii="Arial" w:eastAsia="Arial" w:hAnsi="Arial" w:cs="MEPS Bookman WTS"/>
        </w:rPr>
        <w:t xml:space="preserve">u poġġih </w:t>
      </w:r>
      <w:r w:rsidRPr="00F32498">
        <w:rPr>
          <w:rFonts w:ascii="Arial" w:eastAsia="Arial" w:hAnsi="Arial" w:cs="MEPS Bookman WTS"/>
        </w:rPr>
        <w:t>fuq 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qrun </w:t>
      </w:r>
      <w:r w:rsidR="00796357" w:rsidRPr="00F32498">
        <w:rPr>
          <w:rFonts w:ascii="Arial" w:eastAsia="Arial" w:hAnsi="Arial" w:cs="MEPS Bookman WTS"/>
        </w:rPr>
        <w:t>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artal, u dak kollu li jibqaʼ mid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demm </w:t>
      </w:r>
      <w:r w:rsidR="009D2B58" w:rsidRPr="00F32498">
        <w:rPr>
          <w:rFonts w:ascii="Arial" w:eastAsia="Arial" w:hAnsi="Arial" w:cs="MEPS Bookman WTS"/>
        </w:rPr>
        <w:t>ferrgħu man-naħa t’isfel ta</w:t>
      </w:r>
      <w:r w:rsidRPr="00F32498">
        <w:rPr>
          <w:rFonts w:ascii="Arial" w:eastAsia="Arial" w:hAnsi="Arial" w:cs="MEPS Bookman WTS"/>
        </w:rPr>
        <w:t>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artal. </w:t>
      </w:r>
      <w:r w:rsidRPr="00F32498">
        <w:rPr>
          <w:rFonts w:ascii="Arial" w:eastAsia="Arial" w:hAnsi="Arial" w:cs="Arial"/>
          <w:b/>
        </w:rPr>
        <w:t>29:13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9D2B58" w:rsidRPr="00F32498">
        <w:rPr>
          <w:rFonts w:ascii="Arial" w:eastAsia="Arial" w:hAnsi="Arial" w:cs="MEPS Bookman WTS"/>
        </w:rPr>
        <w:t xml:space="preserve">Imbagħad </w:t>
      </w:r>
      <w:r w:rsidRPr="00F32498">
        <w:rPr>
          <w:rFonts w:ascii="Arial" w:eastAsia="Arial" w:hAnsi="Arial" w:cs="MEPS Bookman WTS"/>
        </w:rPr>
        <w:t>ħu x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xaħam kollu li jiksi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imsaren, </w:t>
      </w:r>
      <w:r w:rsidR="009D2B58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>x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xaħam taʼ mal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fwied, u ż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żewġ </w:t>
      </w:r>
      <w:commentRangeStart w:id="5"/>
      <w:r w:rsidRPr="00F32498">
        <w:rPr>
          <w:rFonts w:ascii="Arial" w:eastAsia="Arial" w:hAnsi="Arial" w:cs="MEPS Bookman WTS"/>
        </w:rPr>
        <w:t>kilwiet</w:t>
      </w:r>
      <w:commentRangeEnd w:id="5"/>
      <w:r w:rsidR="00554F90" w:rsidRPr="00F32498">
        <w:rPr>
          <w:rStyle w:val="CommentReference"/>
        </w:rPr>
        <w:commentReference w:id="5"/>
      </w:r>
      <w:r w:rsidRPr="00F32498">
        <w:rPr>
          <w:rFonts w:ascii="Arial" w:eastAsia="Arial" w:hAnsi="Arial" w:cs="MEPS Bookman WTS"/>
        </w:rPr>
        <w:t xml:space="preserve"> u x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xaħam taʼ fuqhom, u </w:t>
      </w:r>
      <w:commentRangeStart w:id="6"/>
      <w:r w:rsidRPr="00F32498">
        <w:rPr>
          <w:rFonts w:ascii="Arial" w:eastAsia="Arial" w:hAnsi="Arial" w:cs="MEPS Bookman WTS"/>
        </w:rPr>
        <w:t>aħraqhom</w:t>
      </w:r>
      <w:commentRangeEnd w:id="6"/>
      <w:r w:rsidR="0060752F" w:rsidRPr="00F32498">
        <w:rPr>
          <w:rStyle w:val="CommentReference"/>
        </w:rPr>
        <w:commentReference w:id="6"/>
      </w:r>
      <w:r w:rsidR="00CE2A23" w:rsidRPr="00F32498">
        <w:rPr>
          <w:rFonts w:ascii="MEPS Bookman WTS" w:eastAsia="Arial" w:hAnsi="MEPS Bookman WTS" w:cs="MEPS Bookman WTS"/>
        </w:rPr>
        <w:t></w:t>
      </w:r>
      <w:r w:rsidRPr="00F32498">
        <w:rPr>
          <w:rFonts w:ascii="Arial" w:eastAsia="Arial" w:hAnsi="Arial" w:cs="MEPS Bookman WTS"/>
        </w:rPr>
        <w:t xml:space="preserve"> fuq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artal. </w:t>
      </w:r>
      <w:r w:rsidRPr="00F32498">
        <w:rPr>
          <w:rFonts w:ascii="Arial" w:eastAsia="Arial" w:hAnsi="Arial" w:cs="Arial"/>
          <w:b/>
        </w:rPr>
        <w:t>29:14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Imma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laħam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barri</w:t>
      </w:r>
      <w:r w:rsidR="00D13440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</w:t>
      </w:r>
      <w:r w:rsidR="00D13440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>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ġilda tiegħu</w:t>
      </w:r>
      <w:r w:rsidR="00D13440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u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ħmieġ tiegħu </w:t>
      </w:r>
      <w:commentRangeStart w:id="7"/>
      <w:r w:rsidRPr="00F32498">
        <w:rPr>
          <w:rFonts w:ascii="Arial" w:eastAsia="Arial" w:hAnsi="Arial" w:cs="MEPS Bookman WTS"/>
        </w:rPr>
        <w:t>taħraqhom</w:t>
      </w:r>
      <w:commentRangeEnd w:id="7"/>
      <w:r w:rsidR="00EC433C" w:rsidRPr="00F32498">
        <w:rPr>
          <w:rStyle w:val="CommentReference"/>
        </w:rPr>
        <w:commentReference w:id="7"/>
      </w:r>
      <w:r w:rsidRPr="00F32498">
        <w:rPr>
          <w:rFonts w:ascii="Arial" w:eastAsia="Arial" w:hAnsi="Arial" w:cs="MEPS Bookman WTS"/>
        </w:rPr>
        <w:t xml:space="preserve"> bin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nar </w:t>
      </w:r>
      <w:r w:rsidR="00E052C1" w:rsidRPr="00F32498">
        <w:rPr>
          <w:rFonts w:ascii="Arial" w:eastAsia="Arial" w:hAnsi="Arial" w:cs="MEPS Bookman WTS"/>
        </w:rPr>
        <w:t xml:space="preserve">’il </w:t>
      </w:r>
      <w:r w:rsidRPr="00F32498">
        <w:rPr>
          <w:rFonts w:ascii="Arial" w:eastAsia="Arial" w:hAnsi="Arial" w:cs="MEPS Bookman WTS"/>
        </w:rPr>
        <w:t xml:space="preserve">barra </w:t>
      </w:r>
      <w:r w:rsidR="002C03B2" w:rsidRPr="00F32498">
        <w:rPr>
          <w:rFonts w:ascii="Arial" w:eastAsia="Arial" w:hAnsi="Arial" w:cs="MEPS Bookman WTS"/>
        </w:rPr>
        <w:t>mil</w:t>
      </w:r>
      <w:r w:rsidRPr="00F32498">
        <w:rPr>
          <w:rFonts w:ascii="Arial" w:eastAsia="Arial" w:hAnsi="Arial" w:cs="MEPS Bookman WTS"/>
        </w:rPr>
        <w:t>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kamp</w:t>
      </w:r>
      <w:r w:rsidR="002C03B2" w:rsidRPr="00F32498">
        <w:rPr>
          <w:rFonts w:ascii="Arial" w:eastAsia="Arial" w:hAnsi="Arial" w:cs="MEPS Bookman WTS"/>
        </w:rPr>
        <w:t>ijiet</w:t>
      </w:r>
      <w:r w:rsidRPr="00F32498">
        <w:rPr>
          <w:rFonts w:ascii="Arial" w:eastAsia="Arial" w:hAnsi="Arial" w:cs="MEPS Bookman WTS"/>
        </w:rPr>
        <w:t>. Din hi offerta għad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dnub.</w:t>
      </w:r>
    </w:p>
    <w:p w14:paraId="2AC1DF41" w14:textId="217EAE25" w:rsidR="00893FF6" w:rsidRPr="00F32498" w:rsidRDefault="00893FF6" w:rsidP="00893FF6">
      <w:pPr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>29:15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“Imbagħad ħu wieħed mill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imtaten, u Aron u </w:t>
      </w:r>
      <w:r w:rsidR="007B0AF0" w:rsidRPr="00F32498">
        <w:rPr>
          <w:rFonts w:ascii="Arial" w:eastAsia="Arial" w:hAnsi="Arial" w:cs="MEPS Bookman WTS"/>
        </w:rPr>
        <w:t xml:space="preserve">t-tfal tiegħu </w:t>
      </w:r>
      <w:r w:rsidR="00050056" w:rsidRPr="00F32498">
        <w:rPr>
          <w:rFonts w:ascii="Arial" w:eastAsia="Arial" w:hAnsi="Arial" w:cs="MEPS Bookman WTS"/>
        </w:rPr>
        <w:t>jqiegħdu j</w:t>
      </w:r>
      <w:r w:rsidRPr="00F32498">
        <w:rPr>
          <w:rFonts w:ascii="Arial" w:eastAsia="Arial" w:hAnsi="Arial" w:cs="MEPS Bookman WTS"/>
        </w:rPr>
        <w:t>dejhom fuq ras 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muntun. </w:t>
      </w:r>
      <w:r w:rsidRPr="00F32498">
        <w:rPr>
          <w:rFonts w:ascii="Arial" w:eastAsia="Arial" w:hAnsi="Arial" w:cs="Arial"/>
          <w:b/>
        </w:rPr>
        <w:t>29:16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DA1431" w:rsidRPr="00F32498">
        <w:rPr>
          <w:rFonts w:ascii="Arial" w:eastAsia="Arial" w:hAnsi="Arial" w:cs="MEPS Bookman WTS"/>
        </w:rPr>
        <w:t>O</w:t>
      </w:r>
      <w:r w:rsidR="00DD294A" w:rsidRPr="00F32498">
        <w:rPr>
          <w:rFonts w:ascii="Arial" w:eastAsia="Arial" w:hAnsi="Arial" w:cs="MEPS Bookman WTS"/>
        </w:rPr>
        <w:t>qt</w:t>
      </w:r>
      <w:r w:rsidRPr="00F32498">
        <w:rPr>
          <w:rFonts w:ascii="Arial" w:eastAsia="Arial" w:hAnsi="Arial" w:cs="MEPS Bookman WTS"/>
        </w:rPr>
        <w:t>l</w:t>
      </w:r>
      <w:r w:rsidR="00DD294A" w:rsidRPr="00F32498">
        <w:rPr>
          <w:rFonts w:ascii="Arial" w:eastAsia="Arial" w:hAnsi="Arial" w:cs="MEPS Bookman WTS"/>
        </w:rPr>
        <w:t>u</w:t>
      </w:r>
      <w:r w:rsidRPr="00F32498">
        <w:rPr>
          <w:rFonts w:ascii="Arial" w:eastAsia="Arial" w:hAnsi="Arial" w:cs="MEPS Bookman WTS"/>
        </w:rPr>
        <w:t xml:space="preserve"> u ħu demmu u roxxu </w:t>
      </w:r>
      <w:r w:rsidR="00DA1431" w:rsidRPr="00F32498">
        <w:rPr>
          <w:rFonts w:ascii="Arial" w:eastAsia="Arial" w:hAnsi="Arial" w:cs="MEPS Bookman WTS"/>
        </w:rPr>
        <w:t>fuq kull naħa ta</w:t>
      </w:r>
      <w:r w:rsidRPr="00F32498">
        <w:rPr>
          <w:rFonts w:ascii="Arial" w:eastAsia="Arial" w:hAnsi="Arial" w:cs="MEPS Bookman WTS"/>
        </w:rPr>
        <w:t>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artal. </w:t>
      </w:r>
      <w:r w:rsidRPr="00F32498">
        <w:rPr>
          <w:rFonts w:ascii="Arial" w:eastAsia="Arial" w:hAnsi="Arial" w:cs="Arial"/>
          <w:b/>
        </w:rPr>
        <w:t>29:17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FF1D3D" w:rsidRPr="00F32498">
        <w:rPr>
          <w:rFonts w:ascii="Arial" w:eastAsia="Arial" w:hAnsi="Arial" w:cs="MEPS Bookman WTS"/>
        </w:rPr>
        <w:t>Q</w:t>
      </w:r>
      <w:r w:rsidRPr="00F32498">
        <w:rPr>
          <w:rFonts w:ascii="Arial" w:eastAsia="Arial" w:hAnsi="Arial" w:cs="MEPS Bookman WTS"/>
        </w:rPr>
        <w:t>attaʼ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muntun kull biċċa għaliha, u aħsel imsarnu u </w:t>
      </w:r>
      <w:r w:rsidR="00FF1D3D" w:rsidRPr="00F32498">
        <w:rPr>
          <w:rFonts w:ascii="Arial" w:eastAsia="Arial" w:hAnsi="Arial" w:cs="MEPS Bookman WTS"/>
        </w:rPr>
        <w:t>saqajh</w:t>
      </w:r>
      <w:r w:rsidR="0073177A" w:rsidRPr="00F32498">
        <w:rPr>
          <w:rStyle w:val="CommentReference"/>
        </w:rPr>
        <w:commentReference w:id="8"/>
      </w:r>
      <w:r w:rsidR="0026201B" w:rsidRPr="00F32498">
        <w:rPr>
          <w:rFonts w:ascii="MEPS Bookman WTS" w:eastAsia="Arial" w:hAnsi="MEPS Bookman WTS" w:cs="MEPS Bookman WTS"/>
        </w:rPr>
        <w:t></w:t>
      </w:r>
      <w:r w:rsidRPr="00F32498">
        <w:rPr>
          <w:rFonts w:ascii="Arial" w:eastAsia="Arial" w:hAnsi="Arial" w:cs="MEPS Bookman WTS"/>
        </w:rPr>
        <w:t xml:space="preserve"> u qiegħed 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b</w:t>
      </w:r>
      <w:r w:rsidR="00FF1D3D" w:rsidRPr="00F32498">
        <w:rPr>
          <w:rFonts w:ascii="Arial" w:eastAsia="Arial" w:hAnsi="Arial" w:cs="MEPS Bookman WTS"/>
        </w:rPr>
        <w:t xml:space="preserve">iċċiet flimkien maʼ </w:t>
      </w:r>
      <w:r w:rsidRPr="00F32498">
        <w:rPr>
          <w:rFonts w:ascii="Arial" w:eastAsia="Arial" w:hAnsi="Arial" w:cs="MEPS Bookman WTS"/>
        </w:rPr>
        <w:t>rasu</w:t>
      </w:r>
      <w:r w:rsidR="009675CA" w:rsidRPr="00F32498">
        <w:rPr>
          <w:rFonts w:ascii="Arial" w:eastAsia="Arial" w:hAnsi="Arial" w:cs="MEPS Bookman WTS"/>
        </w:rPr>
        <w:t xml:space="preserve"> fuq l-artal</w:t>
      </w:r>
      <w:r w:rsidRPr="00F32498">
        <w:rPr>
          <w:rFonts w:ascii="Arial" w:eastAsia="Arial" w:hAnsi="Arial" w:cs="MEPS Bookman WTS"/>
        </w:rPr>
        <w:t xml:space="preserve">. </w:t>
      </w:r>
      <w:r w:rsidRPr="00F32498">
        <w:rPr>
          <w:rFonts w:ascii="Arial" w:eastAsia="Arial" w:hAnsi="Arial" w:cs="Arial"/>
          <w:b/>
        </w:rPr>
        <w:t>29:18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FF1D3D" w:rsidRPr="00F32498">
        <w:rPr>
          <w:rFonts w:ascii="Arial" w:eastAsia="Arial" w:hAnsi="Arial" w:cs="MEPS Bookman WTS"/>
        </w:rPr>
        <w:t>A</w:t>
      </w:r>
      <w:r w:rsidRPr="00F32498">
        <w:rPr>
          <w:rFonts w:ascii="Arial" w:eastAsia="Arial" w:hAnsi="Arial" w:cs="MEPS Bookman WTS"/>
        </w:rPr>
        <w:t>ħraq 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muntun kollu kemm hu fuq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artal. Din hi offerta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ħruq lil Ġeħova, riħa pjaċevoli.</w:t>
      </w:r>
      <w:r w:rsidR="000D4833" w:rsidRPr="00F32498">
        <w:rPr>
          <w:rFonts w:ascii="MEPS Bookman WTS" w:eastAsia="Arial" w:hAnsi="MEPS Bookman WTS" w:cs="MEPS Bookman WTS"/>
        </w:rPr>
        <w:t></w:t>
      </w:r>
      <w:r w:rsidRPr="00F32498">
        <w:rPr>
          <w:rFonts w:ascii="Arial" w:eastAsia="Arial" w:hAnsi="Arial" w:cs="MEPS Bookman WTS"/>
        </w:rPr>
        <w:t xml:space="preserve"> Hi offerta </w:t>
      </w:r>
      <w:r w:rsidR="00CF6A4E" w:rsidRPr="00F32498">
        <w:rPr>
          <w:rFonts w:ascii="Arial" w:eastAsia="Arial" w:hAnsi="Arial" w:cs="MEPS Bookman WTS"/>
        </w:rPr>
        <w:t>li tiġi maħruqa għal</w:t>
      </w:r>
      <w:r w:rsidRPr="00F32498">
        <w:rPr>
          <w:rFonts w:ascii="Arial" w:eastAsia="Arial" w:hAnsi="Arial" w:cs="MEPS Bookman WTS"/>
        </w:rPr>
        <w:t xml:space="preserve"> Ġeħova.</w:t>
      </w:r>
    </w:p>
    <w:p w14:paraId="6A9E986D" w14:textId="42BF9970" w:rsidR="00893FF6" w:rsidRPr="00F32498" w:rsidRDefault="00893FF6" w:rsidP="00893FF6">
      <w:pPr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>29:19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“Imbagħad ħu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muntun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ieħor, u Aron u </w:t>
      </w:r>
      <w:r w:rsidR="007B0AF0" w:rsidRPr="00F32498">
        <w:rPr>
          <w:rFonts w:ascii="Arial" w:eastAsia="Arial" w:hAnsi="Arial" w:cs="MEPS Bookman WTS"/>
        </w:rPr>
        <w:t xml:space="preserve">t-tfal tiegħu </w:t>
      </w:r>
      <w:r w:rsidRPr="00F32498">
        <w:rPr>
          <w:rFonts w:ascii="Arial" w:eastAsia="Arial" w:hAnsi="Arial" w:cs="MEPS Bookman WTS"/>
        </w:rPr>
        <w:t xml:space="preserve">jqiegħdu </w:t>
      </w:r>
      <w:r w:rsidR="00025E5F" w:rsidRPr="00F32498">
        <w:rPr>
          <w:rFonts w:ascii="Arial" w:eastAsia="Arial" w:hAnsi="Arial" w:cs="MEPS Bookman WTS"/>
        </w:rPr>
        <w:t xml:space="preserve">jdejhom </w:t>
      </w:r>
      <w:r w:rsidRPr="00F32498">
        <w:rPr>
          <w:rFonts w:ascii="Arial" w:eastAsia="Arial" w:hAnsi="Arial" w:cs="MEPS Bookman WTS"/>
        </w:rPr>
        <w:t>fuq ras 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muntun. </w:t>
      </w:r>
      <w:r w:rsidRPr="00F32498">
        <w:rPr>
          <w:rFonts w:ascii="Arial" w:eastAsia="Arial" w:hAnsi="Arial" w:cs="Arial"/>
          <w:b/>
        </w:rPr>
        <w:t>29:20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F92B84" w:rsidRPr="00F32498">
        <w:rPr>
          <w:rFonts w:ascii="Arial" w:eastAsia="Arial" w:hAnsi="Arial" w:cs="MEPS Bookman WTS"/>
        </w:rPr>
        <w:t>O</w:t>
      </w:r>
      <w:r w:rsidRPr="00F32498">
        <w:rPr>
          <w:rFonts w:ascii="Arial" w:eastAsia="Arial" w:hAnsi="Arial" w:cs="MEPS Bookman WTS"/>
        </w:rPr>
        <w:t>qtl</w:t>
      </w:r>
      <w:r w:rsidR="00DD294A" w:rsidRPr="00F32498">
        <w:rPr>
          <w:rFonts w:ascii="Arial" w:eastAsia="Arial" w:hAnsi="Arial" w:cs="MEPS Bookman WTS"/>
        </w:rPr>
        <w:t>u</w:t>
      </w:r>
      <w:r w:rsidRPr="00F32498">
        <w:rPr>
          <w:rFonts w:ascii="Arial" w:eastAsia="Arial" w:hAnsi="Arial" w:cs="MEPS Bookman WTS"/>
        </w:rPr>
        <w:t xml:space="preserve"> u ħu ftit minn demmu u poġġih fuq id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dendula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widna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leminija t’Aron u fuq id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dendula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widna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leminija ta</w:t>
      </w:r>
      <w:r w:rsidR="007B0AF0" w:rsidRPr="00F32498">
        <w:rPr>
          <w:rFonts w:ascii="Arial" w:eastAsia="Arial" w:hAnsi="Arial" w:cs="MEPS Bookman WTS"/>
        </w:rPr>
        <w:t>t-tfal tiegħu</w:t>
      </w:r>
      <w:r w:rsidR="00025E5F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u fuq is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s</w:t>
      </w:r>
      <w:r w:rsidR="00017BDA" w:rsidRPr="00F32498">
        <w:rPr>
          <w:rFonts w:ascii="Arial" w:eastAsia="Arial" w:hAnsi="Arial" w:cs="MEPS Bookman WTS"/>
        </w:rPr>
        <w:t>u</w:t>
      </w:r>
      <w:r w:rsidRPr="00F32498">
        <w:rPr>
          <w:rFonts w:ascii="Arial" w:eastAsia="Arial" w:hAnsi="Arial" w:cs="MEPS Bookman WTS"/>
        </w:rPr>
        <w:t>baʼ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kbir taʼ idhom 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leminija u s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s</w:t>
      </w:r>
      <w:r w:rsidR="00017BDA" w:rsidRPr="00F32498">
        <w:rPr>
          <w:rFonts w:ascii="Arial" w:eastAsia="Arial" w:hAnsi="Arial" w:cs="MEPS Bookman WTS"/>
        </w:rPr>
        <w:t>u</w:t>
      </w:r>
      <w:r w:rsidRPr="00F32498">
        <w:rPr>
          <w:rFonts w:ascii="Arial" w:eastAsia="Arial" w:hAnsi="Arial" w:cs="MEPS Bookman WTS"/>
        </w:rPr>
        <w:t>baʼ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kbir taʼ sieqhom 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leminija, u roxx id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demm fuq</w:t>
      </w:r>
      <w:r w:rsidR="00F92B84" w:rsidRPr="00F32498">
        <w:rPr>
          <w:rFonts w:ascii="Arial" w:eastAsia="Arial" w:hAnsi="Arial" w:cs="MEPS Bookman WTS"/>
        </w:rPr>
        <w:t xml:space="preserve"> kull naħa</w:t>
      </w:r>
      <w:r w:rsidRPr="00F32498">
        <w:rPr>
          <w:rFonts w:ascii="Arial" w:eastAsia="Arial" w:hAnsi="Arial" w:cs="MEPS Bookman WTS"/>
        </w:rPr>
        <w:t xml:space="preserve"> </w:t>
      </w:r>
      <w:r w:rsidR="00F92B84" w:rsidRPr="00F32498">
        <w:rPr>
          <w:rFonts w:ascii="Arial" w:eastAsia="Arial" w:hAnsi="Arial" w:cs="MEPS Bookman WTS"/>
        </w:rPr>
        <w:t>ta</w:t>
      </w:r>
      <w:r w:rsidRPr="00F32498">
        <w:rPr>
          <w:rFonts w:ascii="Arial" w:eastAsia="Arial" w:hAnsi="Arial" w:cs="MEPS Bookman WTS"/>
        </w:rPr>
        <w:t>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artal. </w:t>
      </w:r>
      <w:r w:rsidRPr="00F32498">
        <w:rPr>
          <w:rFonts w:ascii="Arial" w:eastAsia="Arial" w:hAnsi="Arial" w:cs="Arial"/>
          <w:b/>
        </w:rPr>
        <w:t>29:21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0E753E" w:rsidRPr="00F32498">
        <w:rPr>
          <w:rFonts w:ascii="Arial" w:eastAsia="Arial" w:hAnsi="Arial" w:cs="MEPS Bookman WTS"/>
        </w:rPr>
        <w:t>I</w:t>
      </w:r>
      <w:r w:rsidR="00AF7B31" w:rsidRPr="00F32498">
        <w:rPr>
          <w:rFonts w:ascii="Arial" w:eastAsia="Arial" w:hAnsi="Arial" w:cs="MEPS Bookman WTS"/>
        </w:rPr>
        <w:t>m</w:t>
      </w:r>
      <w:r w:rsidR="000E753E" w:rsidRPr="00F32498">
        <w:rPr>
          <w:rFonts w:ascii="Arial" w:eastAsia="Arial" w:hAnsi="Arial" w:cs="MEPS Bookman WTS"/>
        </w:rPr>
        <w:t xml:space="preserve">bagħad </w:t>
      </w:r>
      <w:r w:rsidRPr="00F32498">
        <w:rPr>
          <w:rFonts w:ascii="Arial" w:eastAsia="Arial" w:hAnsi="Arial" w:cs="MEPS Bookman WTS"/>
        </w:rPr>
        <w:t>ħu ftit mid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demm li hemm fuq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artal u ftit miż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żejt tad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dlik, u roxxhom fuq Aron u lbiesu</w:t>
      </w:r>
      <w:r w:rsidR="000E753E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u fuq </w:t>
      </w:r>
      <w:r w:rsidR="007B0AF0" w:rsidRPr="00F32498">
        <w:rPr>
          <w:rFonts w:ascii="Arial" w:eastAsia="Arial" w:hAnsi="Arial" w:cs="MEPS Bookman WTS"/>
        </w:rPr>
        <w:t xml:space="preserve">it-tfal tiegħu </w:t>
      </w:r>
      <w:r w:rsidRPr="00F32498">
        <w:rPr>
          <w:rFonts w:ascii="Arial" w:eastAsia="Arial" w:hAnsi="Arial" w:cs="MEPS Bookman WTS"/>
        </w:rPr>
        <w:t>u lbies</w:t>
      </w:r>
      <w:r w:rsidR="00025E5F" w:rsidRPr="00F32498">
        <w:rPr>
          <w:rFonts w:ascii="Arial" w:eastAsia="Arial" w:hAnsi="Arial" w:cs="MEPS Bookman WTS"/>
        </w:rPr>
        <w:t>hom. B’hekk,</w:t>
      </w:r>
      <w:r w:rsidRPr="00F32498">
        <w:rPr>
          <w:rFonts w:ascii="Arial" w:eastAsia="Arial" w:hAnsi="Arial" w:cs="MEPS Bookman WTS"/>
        </w:rPr>
        <w:t xml:space="preserve"> hu</w:t>
      </w:r>
      <w:r w:rsidR="00017BDA" w:rsidRPr="00F32498">
        <w:rPr>
          <w:rFonts w:ascii="Arial" w:eastAsia="Arial" w:hAnsi="Arial" w:cs="MEPS Bookman WTS"/>
        </w:rPr>
        <w:t>ma</w:t>
      </w:r>
      <w:r w:rsidRPr="00F32498">
        <w:rPr>
          <w:rFonts w:ascii="Arial" w:eastAsia="Arial" w:hAnsi="Arial" w:cs="MEPS Bookman WTS"/>
        </w:rPr>
        <w:t xml:space="preserve"> u lbies</w:t>
      </w:r>
      <w:r w:rsidR="000E753E" w:rsidRPr="00F32498">
        <w:rPr>
          <w:rFonts w:ascii="Arial" w:eastAsia="Arial" w:hAnsi="Arial" w:cs="MEPS Bookman WTS"/>
        </w:rPr>
        <w:t>hom</w:t>
      </w:r>
      <w:r w:rsidRPr="00F32498">
        <w:rPr>
          <w:rFonts w:ascii="Arial" w:eastAsia="Arial" w:hAnsi="Arial" w:cs="MEPS Bookman WTS"/>
        </w:rPr>
        <w:t xml:space="preserve"> </w:t>
      </w:r>
      <w:r w:rsidR="000E753E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 xml:space="preserve">kunu </w:t>
      </w:r>
      <w:r w:rsidR="000E753E" w:rsidRPr="00F32498">
        <w:rPr>
          <w:rFonts w:ascii="Arial" w:eastAsia="Arial" w:hAnsi="Arial" w:cs="MEPS Bookman WTS"/>
        </w:rPr>
        <w:t>qaddisin</w:t>
      </w:r>
      <w:r w:rsidRPr="00F32498">
        <w:rPr>
          <w:rFonts w:ascii="Arial" w:eastAsia="Arial" w:hAnsi="Arial" w:cs="MEPS Bookman WTS"/>
        </w:rPr>
        <w:t>.</w:t>
      </w:r>
    </w:p>
    <w:p w14:paraId="614A894D" w14:textId="42A6FC64" w:rsidR="00893FF6" w:rsidRPr="00F32498" w:rsidRDefault="00893FF6" w:rsidP="00893FF6">
      <w:pPr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>29:22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“</w:t>
      </w:r>
      <w:r w:rsidR="000E753E" w:rsidRPr="00F32498">
        <w:rPr>
          <w:rFonts w:ascii="Arial" w:eastAsia="Arial" w:hAnsi="Arial" w:cs="MEPS Bookman WTS"/>
        </w:rPr>
        <w:t xml:space="preserve">Imbagħad </w:t>
      </w:r>
      <w:r w:rsidRPr="00F32498">
        <w:rPr>
          <w:rFonts w:ascii="Arial" w:eastAsia="Arial" w:hAnsi="Arial" w:cs="MEPS Bookman WTS"/>
        </w:rPr>
        <w:t>mill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muntun ħu x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xaħam</w:t>
      </w:r>
      <w:r w:rsidR="000E753E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</w:t>
      </w:r>
      <w:r w:rsidR="000E753E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>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denb oħxon</w:t>
      </w:r>
      <w:r w:rsidR="000E753E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</w:t>
      </w:r>
      <w:r w:rsidR="000E753E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>x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xaħam li jiksi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imsaren, </w:t>
      </w:r>
      <w:r w:rsidR="000E753E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>x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xaħam taʼ mal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fwied, </w:t>
      </w:r>
      <w:r w:rsidR="000E753E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>ż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żewġ </w:t>
      </w:r>
      <w:commentRangeStart w:id="9"/>
      <w:r w:rsidRPr="00F32498">
        <w:rPr>
          <w:rFonts w:ascii="Arial" w:eastAsia="Arial" w:hAnsi="Arial" w:cs="MEPS Bookman WTS"/>
        </w:rPr>
        <w:t>kilwiet</w:t>
      </w:r>
      <w:commentRangeEnd w:id="9"/>
      <w:r w:rsidR="00697F54" w:rsidRPr="00F32498">
        <w:rPr>
          <w:rStyle w:val="CommentReference"/>
        </w:rPr>
        <w:commentReference w:id="9"/>
      </w:r>
      <w:r w:rsidRPr="00F32498">
        <w:rPr>
          <w:rFonts w:ascii="Arial" w:eastAsia="Arial" w:hAnsi="Arial" w:cs="MEPS Bookman WTS"/>
        </w:rPr>
        <w:t xml:space="preserve"> u x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xaħam taʼ fuqhom, u s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sieq 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leminija, għax hu muntun </w:t>
      </w:r>
      <w:r w:rsidR="00967C8A" w:rsidRPr="00F32498">
        <w:rPr>
          <w:rFonts w:ascii="Arial" w:eastAsia="Arial" w:hAnsi="Arial" w:cs="MEPS Bookman WTS"/>
        </w:rPr>
        <w:t>offrut biex jiġu inkarigati l-qassisin</w:t>
      </w:r>
      <w:r w:rsidR="000E753E" w:rsidRPr="00F32498">
        <w:rPr>
          <w:rFonts w:ascii="Arial" w:eastAsia="Arial" w:hAnsi="Arial" w:cs="MEPS Bookman WTS"/>
        </w:rPr>
        <w:t>.</w:t>
      </w:r>
      <w:r w:rsidRPr="00F32498">
        <w:rPr>
          <w:rFonts w:ascii="Arial" w:eastAsia="Arial" w:hAnsi="Arial" w:cs="MEPS Bookman WTS"/>
        </w:rPr>
        <w:t xml:space="preserve"> </w:t>
      </w:r>
      <w:r w:rsidRPr="00F32498">
        <w:rPr>
          <w:rFonts w:ascii="Arial" w:eastAsia="Arial" w:hAnsi="Arial" w:cs="Arial"/>
          <w:b/>
        </w:rPr>
        <w:t>29:23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0E753E" w:rsidRPr="00F32498">
        <w:rPr>
          <w:rFonts w:ascii="Arial" w:eastAsia="Arial" w:hAnsi="Arial" w:cs="MEPS Bookman WTS"/>
        </w:rPr>
        <w:t>Ħu w</w:t>
      </w:r>
      <w:r w:rsidRPr="00F32498">
        <w:rPr>
          <w:rFonts w:ascii="Arial" w:eastAsia="Arial" w:hAnsi="Arial" w:cs="MEPS Bookman WTS"/>
        </w:rPr>
        <w:t xml:space="preserve">koll ħobża tonda u </w:t>
      </w:r>
      <w:r w:rsidR="000E753E" w:rsidRPr="00F32498">
        <w:rPr>
          <w:rFonts w:ascii="Arial" w:eastAsia="Arial" w:hAnsi="Arial" w:cs="Arial"/>
          <w:lang w:bidi="ar-SA"/>
        </w:rPr>
        <w:t>ħobża biż-żejt forma taʼ ftira</w:t>
      </w:r>
      <w:r w:rsidR="00AF7B31" w:rsidRPr="00F32498">
        <w:rPr>
          <w:rFonts w:ascii="Arial" w:eastAsia="Arial" w:hAnsi="Arial" w:cs="Arial"/>
          <w:lang w:bidi="ar-SA"/>
        </w:rPr>
        <w:t xml:space="preserve"> </w:t>
      </w:r>
      <w:r w:rsidRPr="00F32498">
        <w:rPr>
          <w:rFonts w:ascii="Arial" w:eastAsia="Arial" w:hAnsi="Arial" w:cs="MEPS Bookman WTS"/>
        </w:rPr>
        <w:t>u galletta mill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qoffa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ħobż bla ħmira li qiegħda quddiem Ġeħova. </w:t>
      </w:r>
      <w:r w:rsidRPr="00F32498">
        <w:rPr>
          <w:rFonts w:ascii="Arial" w:eastAsia="Arial" w:hAnsi="Arial" w:cs="Arial"/>
          <w:b/>
        </w:rPr>
        <w:t>29:24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0E753E" w:rsidRPr="00F32498">
        <w:rPr>
          <w:rFonts w:ascii="Arial" w:eastAsia="Arial" w:hAnsi="Arial" w:cs="MEPS Bookman WTS"/>
        </w:rPr>
        <w:t>Trid t</w:t>
      </w:r>
      <w:r w:rsidRPr="00F32498">
        <w:rPr>
          <w:rFonts w:ascii="Arial" w:eastAsia="Arial" w:hAnsi="Arial" w:cs="MEPS Bookman WTS"/>
        </w:rPr>
        <w:t xml:space="preserve">poġġihom kollha fuq idejn Aron u fuq idejn </w:t>
      </w:r>
      <w:r w:rsidR="007B0AF0" w:rsidRPr="00F32498">
        <w:rPr>
          <w:rFonts w:ascii="Arial" w:eastAsia="Arial" w:hAnsi="Arial" w:cs="MEPS Bookman WTS"/>
        </w:rPr>
        <w:t>it-tfal tiegħu</w:t>
      </w:r>
      <w:r w:rsidRPr="00F32498">
        <w:rPr>
          <w:rFonts w:ascii="Arial" w:eastAsia="Arial" w:hAnsi="Arial" w:cs="MEPS Bookman WTS"/>
        </w:rPr>
        <w:t xml:space="preserve">, u </w:t>
      </w:r>
      <w:r w:rsidR="00553F21" w:rsidRPr="00F32498">
        <w:rPr>
          <w:rFonts w:ascii="Arial" w:eastAsia="Arial" w:hAnsi="Arial" w:cs="MEPS Bookman WTS"/>
        </w:rPr>
        <w:t>x</w:t>
      </w:r>
      <w:r w:rsidRPr="00F32498">
        <w:rPr>
          <w:rFonts w:ascii="Arial" w:eastAsia="Arial" w:hAnsi="Arial" w:cs="MEPS Bookman WTS"/>
        </w:rPr>
        <w:t>xejjirhom ’</w:t>
      </w:r>
      <w:r w:rsidR="000E753E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 xml:space="preserve">l </w:t>
      </w:r>
      <w:r w:rsidR="000E753E" w:rsidRPr="00F32498">
        <w:rPr>
          <w:rFonts w:ascii="Arial" w:eastAsia="Arial" w:hAnsi="Arial" w:cs="MEPS Bookman WTS"/>
        </w:rPr>
        <w:t xml:space="preserve">quddiem </w:t>
      </w:r>
      <w:r w:rsidRPr="00F32498">
        <w:rPr>
          <w:rFonts w:ascii="Arial" w:eastAsia="Arial" w:hAnsi="Arial" w:cs="MEPS Bookman WTS"/>
        </w:rPr>
        <w:t>u l</w:t>
      </w:r>
      <w:r w:rsidR="000E753E" w:rsidRPr="00F32498">
        <w:rPr>
          <w:rFonts w:ascii="Arial" w:eastAsia="Arial" w:hAnsi="Arial" w:cs="MEPS Bookman WTS"/>
        </w:rPr>
        <w:t>ura</w:t>
      </w:r>
      <w:r w:rsidRPr="00F32498">
        <w:rPr>
          <w:rFonts w:ascii="Arial" w:eastAsia="Arial" w:hAnsi="Arial" w:cs="MEPS Bookman WTS"/>
        </w:rPr>
        <w:t xml:space="preserve"> bħala offerta </w:t>
      </w:r>
      <w:r w:rsidR="004B4759" w:rsidRPr="00F32498">
        <w:rPr>
          <w:rFonts w:ascii="Arial" w:eastAsia="Arial" w:hAnsi="Arial" w:cs="MEPS Bookman WTS"/>
        </w:rPr>
        <w:t>li tiġi mxejra</w:t>
      </w:r>
      <w:r w:rsidRPr="00F32498">
        <w:rPr>
          <w:rFonts w:ascii="Arial" w:eastAsia="Arial" w:hAnsi="Arial" w:cs="MEPS Bookman WTS"/>
        </w:rPr>
        <w:t xml:space="preserve"> quddiem Ġeħova. </w:t>
      </w:r>
      <w:r w:rsidRPr="00F32498">
        <w:rPr>
          <w:rFonts w:ascii="Arial" w:eastAsia="Arial" w:hAnsi="Arial" w:cs="Arial"/>
          <w:b/>
        </w:rPr>
        <w:t>29:25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0532FF" w:rsidRPr="00F32498">
        <w:rPr>
          <w:rFonts w:ascii="Arial" w:eastAsia="Arial" w:hAnsi="Arial" w:cs="MEPS Bookman WTS"/>
        </w:rPr>
        <w:t xml:space="preserve">Imbagħad </w:t>
      </w:r>
      <w:r w:rsidRPr="00F32498">
        <w:rPr>
          <w:rFonts w:ascii="Arial" w:eastAsia="Arial" w:hAnsi="Arial" w:cs="MEPS Bookman WTS"/>
        </w:rPr>
        <w:t>ħudhom minn idejhom u aħraqhom fuq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artal</w:t>
      </w:r>
      <w:r w:rsidR="000532FF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fuq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offerta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ħruq bħala riħa pjaċevoli</w:t>
      </w:r>
      <w:r w:rsidR="0073564C" w:rsidRPr="00F32498">
        <w:rPr>
          <w:rFonts w:ascii="MEPS Bookman WTS" w:eastAsia="Arial" w:hAnsi="MEPS Bookman WTS" w:cs="MEPS Bookman WTS"/>
        </w:rPr>
        <w:t></w:t>
      </w:r>
      <w:r w:rsidRPr="00F32498">
        <w:rPr>
          <w:rFonts w:ascii="Arial" w:eastAsia="Arial" w:hAnsi="Arial" w:cs="MEPS Bookman WTS"/>
        </w:rPr>
        <w:t xml:space="preserve"> quddiem Ġeħova. Din hi offerta </w:t>
      </w:r>
      <w:r w:rsidR="00444241" w:rsidRPr="00F32498">
        <w:rPr>
          <w:rFonts w:ascii="Arial" w:eastAsia="Arial" w:hAnsi="Arial" w:cs="MEPS Bookman WTS"/>
        </w:rPr>
        <w:t>li tiġi maħruqa għa</w:t>
      </w:r>
      <w:r w:rsidRPr="00F32498">
        <w:rPr>
          <w:rFonts w:ascii="Arial" w:eastAsia="Arial" w:hAnsi="Arial" w:cs="MEPS Bookman WTS"/>
        </w:rPr>
        <w:t>l Ġeħova.</w:t>
      </w:r>
    </w:p>
    <w:p w14:paraId="03824AE8" w14:textId="2E0DA2FE" w:rsidR="00893FF6" w:rsidRPr="00F32498" w:rsidRDefault="00893FF6" w:rsidP="00893FF6">
      <w:pPr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>29:26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“</w:t>
      </w:r>
      <w:r w:rsidR="00444241" w:rsidRPr="00F32498">
        <w:rPr>
          <w:rFonts w:ascii="Arial" w:eastAsia="Arial" w:hAnsi="Arial" w:cs="MEPS Bookman WTS"/>
        </w:rPr>
        <w:t xml:space="preserve">Imbagħad </w:t>
      </w:r>
      <w:r w:rsidR="004A77E0" w:rsidRPr="00F32498">
        <w:rPr>
          <w:rFonts w:ascii="Arial" w:eastAsia="Arial" w:hAnsi="Arial" w:cs="MEPS Bookman WTS"/>
        </w:rPr>
        <w:t xml:space="preserve">mill-muntun </w:t>
      </w:r>
      <w:r w:rsidR="00967C8A" w:rsidRPr="00F32498">
        <w:rPr>
          <w:rFonts w:ascii="Arial" w:eastAsia="Arial" w:hAnsi="Arial" w:cs="MEPS Bookman WTS"/>
        </w:rPr>
        <w:t xml:space="preserve">offrut biex </w:t>
      </w:r>
      <w:r w:rsidR="004A77E0" w:rsidRPr="00F32498">
        <w:rPr>
          <w:rFonts w:ascii="Arial" w:eastAsia="Arial" w:hAnsi="Arial" w:cs="MEPS Bookman WTS"/>
        </w:rPr>
        <w:t>Aron</w:t>
      </w:r>
      <w:r w:rsidR="00967C8A" w:rsidRPr="00F32498">
        <w:rPr>
          <w:rFonts w:ascii="Arial" w:eastAsia="Arial" w:hAnsi="Arial" w:cs="MEPS Bookman WTS"/>
        </w:rPr>
        <w:t xml:space="preserve"> jiġi inkarigat bħala qassis</w:t>
      </w:r>
      <w:r w:rsidR="004A77E0" w:rsidRPr="00F32498">
        <w:rPr>
          <w:rFonts w:ascii="Arial" w:eastAsia="Arial" w:hAnsi="Arial" w:cs="MEPS Bookman WTS"/>
        </w:rPr>
        <w:t xml:space="preserve">, </w:t>
      </w:r>
      <w:r w:rsidRPr="00F32498">
        <w:rPr>
          <w:rFonts w:ascii="Arial" w:eastAsia="Arial" w:hAnsi="Arial" w:cs="MEPS Bookman WTS"/>
        </w:rPr>
        <w:t>ħu s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sidra u xejjirha ’l </w:t>
      </w:r>
      <w:r w:rsidR="00444241" w:rsidRPr="00F32498">
        <w:rPr>
          <w:rFonts w:ascii="Arial" w:eastAsia="Arial" w:hAnsi="Arial" w:cs="MEPS Bookman WTS"/>
        </w:rPr>
        <w:t xml:space="preserve">quddiem </w:t>
      </w:r>
      <w:r w:rsidRPr="00F32498">
        <w:rPr>
          <w:rFonts w:ascii="Arial" w:eastAsia="Arial" w:hAnsi="Arial" w:cs="MEPS Bookman WTS"/>
        </w:rPr>
        <w:t>u l</w:t>
      </w:r>
      <w:r w:rsidR="00444241" w:rsidRPr="00F32498">
        <w:rPr>
          <w:rFonts w:ascii="Arial" w:eastAsia="Arial" w:hAnsi="Arial" w:cs="MEPS Bookman WTS"/>
        </w:rPr>
        <w:t>ura</w:t>
      </w:r>
      <w:r w:rsidRPr="00F32498">
        <w:rPr>
          <w:rFonts w:ascii="Arial" w:eastAsia="Arial" w:hAnsi="Arial" w:cs="MEPS Bookman WTS"/>
        </w:rPr>
        <w:t xml:space="preserve"> bħala offerta</w:t>
      </w:r>
      <w:r w:rsidR="00444241" w:rsidRPr="00F32498">
        <w:rPr>
          <w:rFonts w:ascii="Arial" w:eastAsia="Arial" w:hAnsi="Arial" w:cs="MEPS Bookman WTS"/>
        </w:rPr>
        <w:t xml:space="preserve"> li tiġi mxejra </w:t>
      </w:r>
      <w:r w:rsidRPr="00F32498">
        <w:rPr>
          <w:rFonts w:ascii="Arial" w:eastAsia="Arial" w:hAnsi="Arial" w:cs="MEPS Bookman WTS"/>
        </w:rPr>
        <w:t xml:space="preserve">quddiem Ġeħova, u </w:t>
      </w:r>
      <w:r w:rsidR="00444241" w:rsidRPr="00F32498">
        <w:rPr>
          <w:rFonts w:ascii="Arial" w:eastAsia="Arial" w:hAnsi="Arial" w:cs="MEPS Bookman WTS"/>
        </w:rPr>
        <w:t>din i</w:t>
      </w:r>
      <w:r w:rsidRPr="00F32498">
        <w:rPr>
          <w:rFonts w:ascii="Arial" w:eastAsia="Arial" w:hAnsi="Arial" w:cs="MEPS Bookman WTS"/>
        </w:rPr>
        <w:t xml:space="preserve">ssir sehmek. </w:t>
      </w:r>
      <w:r w:rsidRPr="00F32498">
        <w:rPr>
          <w:rFonts w:ascii="Arial" w:eastAsia="Arial" w:hAnsi="Arial" w:cs="Arial"/>
          <w:b/>
        </w:rPr>
        <w:t>29:27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4A77E0" w:rsidRPr="00F32498">
        <w:rPr>
          <w:rFonts w:ascii="Arial" w:eastAsia="Arial" w:hAnsi="Arial" w:cs="MEPS Bookman WTS"/>
        </w:rPr>
        <w:t xml:space="preserve">Qaddes </w:t>
      </w:r>
      <w:r w:rsidRPr="00F32498">
        <w:rPr>
          <w:rFonts w:ascii="Arial" w:eastAsia="Arial" w:hAnsi="Arial" w:cs="MEPS Bookman WTS"/>
        </w:rPr>
        <w:t>is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sidra </w:t>
      </w:r>
      <w:r w:rsidR="00796357" w:rsidRPr="00F32498">
        <w:rPr>
          <w:rFonts w:ascii="Arial" w:eastAsia="Arial" w:hAnsi="Arial" w:cs="MEPS Bookman WTS"/>
        </w:rPr>
        <w:t>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offerta </w:t>
      </w:r>
      <w:r w:rsidR="00444241" w:rsidRPr="00F32498">
        <w:rPr>
          <w:rFonts w:ascii="Arial" w:eastAsia="Arial" w:hAnsi="Arial" w:cs="MEPS Bookman WTS"/>
        </w:rPr>
        <w:t xml:space="preserve">li tiġi mxejra </w:t>
      </w:r>
      <w:r w:rsidRPr="00F32498">
        <w:rPr>
          <w:rFonts w:ascii="Arial" w:eastAsia="Arial" w:hAnsi="Arial" w:cs="MEPS Bookman WTS"/>
        </w:rPr>
        <w:t>u s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sieq tas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sehem sagru</w:t>
      </w:r>
      <w:r w:rsidR="00444241" w:rsidRPr="00F32498">
        <w:rPr>
          <w:rFonts w:ascii="Arial" w:eastAsia="Arial" w:hAnsi="Arial" w:cs="MEPS Bookman WTS"/>
        </w:rPr>
        <w:t xml:space="preserve"> li ġiet imxejra u li ttieħdet </w:t>
      </w:r>
      <w:r w:rsidRPr="00F32498">
        <w:rPr>
          <w:rFonts w:ascii="Arial" w:eastAsia="Arial" w:hAnsi="Arial" w:cs="MEPS Bookman WTS"/>
        </w:rPr>
        <w:t>mill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muntun </w:t>
      </w:r>
      <w:r w:rsidR="00444241" w:rsidRPr="00F32498">
        <w:rPr>
          <w:rFonts w:ascii="Arial" w:eastAsia="Arial" w:hAnsi="Arial" w:cs="MEPS Bookman WTS"/>
        </w:rPr>
        <w:t xml:space="preserve">offrut </w:t>
      </w:r>
      <w:r w:rsidR="007E6F54" w:rsidRPr="00F32498">
        <w:rPr>
          <w:rFonts w:ascii="Arial" w:eastAsia="Arial" w:hAnsi="Arial" w:cs="MEPS Bookman WTS"/>
        </w:rPr>
        <w:t xml:space="preserve">biex jiġu inkarigati </w:t>
      </w:r>
      <w:r w:rsidRPr="00F32498">
        <w:rPr>
          <w:rFonts w:ascii="Arial" w:eastAsia="Arial" w:hAnsi="Arial" w:cs="MEPS Bookman WTS"/>
        </w:rPr>
        <w:t xml:space="preserve">Aron u </w:t>
      </w:r>
      <w:r w:rsidR="007B0AF0" w:rsidRPr="00F32498">
        <w:rPr>
          <w:rFonts w:ascii="Arial" w:eastAsia="Arial" w:hAnsi="Arial" w:cs="MEPS Bookman WTS"/>
        </w:rPr>
        <w:t>t-tfal tiegħu</w:t>
      </w:r>
      <w:r w:rsidR="007E6F54" w:rsidRPr="00F32498">
        <w:rPr>
          <w:rFonts w:ascii="Arial" w:eastAsia="Arial" w:hAnsi="Arial" w:cs="MEPS Bookman WTS"/>
        </w:rPr>
        <w:t xml:space="preserve"> bħala qassisin</w:t>
      </w:r>
      <w:r w:rsidRPr="00F32498">
        <w:rPr>
          <w:rFonts w:ascii="Arial" w:eastAsia="Arial" w:hAnsi="Arial" w:cs="MEPS Bookman WTS"/>
        </w:rPr>
        <w:t xml:space="preserve">. </w:t>
      </w:r>
      <w:r w:rsidRPr="00F32498">
        <w:rPr>
          <w:rFonts w:ascii="Arial" w:eastAsia="Arial" w:hAnsi="Arial" w:cs="Arial"/>
          <w:b/>
        </w:rPr>
        <w:t>29:28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U jsiru t’Aron u ta</w:t>
      </w:r>
      <w:r w:rsidR="007B0AF0" w:rsidRPr="00F32498">
        <w:rPr>
          <w:rFonts w:ascii="Arial" w:eastAsia="Arial" w:hAnsi="Arial" w:cs="MEPS Bookman WTS"/>
        </w:rPr>
        <w:t xml:space="preserve">t-tfal tiegħu </w:t>
      </w:r>
      <w:r w:rsidRPr="00F32498">
        <w:rPr>
          <w:rFonts w:ascii="Arial" w:eastAsia="Arial" w:hAnsi="Arial" w:cs="MEPS Bookman WTS"/>
        </w:rPr>
        <w:t xml:space="preserve">b’regola għal </w:t>
      </w:r>
      <w:r w:rsidR="00DE5D0D" w:rsidRPr="00F32498">
        <w:rPr>
          <w:rFonts w:ascii="Arial" w:eastAsia="Arial" w:hAnsi="Arial" w:cs="MEPS Bookman WTS"/>
        </w:rPr>
        <w:t>dejjem</w:t>
      </w:r>
      <w:r w:rsidRPr="00F32498">
        <w:rPr>
          <w:rFonts w:ascii="Arial" w:eastAsia="Arial" w:hAnsi="Arial" w:cs="MEPS Bookman WTS"/>
        </w:rPr>
        <w:t xml:space="preserve"> li</w:t>
      </w:r>
      <w:r w:rsidR="00BC1380" w:rsidRPr="00F32498">
        <w:rPr>
          <w:rFonts w:ascii="Arial" w:eastAsia="Arial" w:hAnsi="Arial" w:cs="MEPS Bookman WTS"/>
        </w:rPr>
        <w:t xml:space="preserve"> l-Iżraelin</w:t>
      </w:r>
      <w:r w:rsidRPr="00F32498">
        <w:rPr>
          <w:rFonts w:ascii="Arial" w:eastAsia="Arial" w:hAnsi="Arial" w:cs="MEPS Bookman WTS"/>
        </w:rPr>
        <w:t xml:space="preserve"> għand</w:t>
      </w:r>
      <w:r w:rsidR="00D45CE7" w:rsidRPr="00F32498">
        <w:rPr>
          <w:rFonts w:ascii="Arial" w:eastAsia="Arial" w:hAnsi="Arial" w:cs="MEPS Bookman WTS"/>
        </w:rPr>
        <w:t>h</w:t>
      </w:r>
      <w:r w:rsidR="00BC1380" w:rsidRPr="00F32498">
        <w:rPr>
          <w:rFonts w:ascii="Arial" w:eastAsia="Arial" w:hAnsi="Arial" w:cs="MEPS Bookman WTS"/>
        </w:rPr>
        <w:t>om iżommu magħha</w:t>
      </w:r>
      <w:r w:rsidRPr="00F32498">
        <w:rPr>
          <w:rFonts w:ascii="Arial" w:eastAsia="Arial" w:hAnsi="Arial" w:cs="MEPS Bookman WTS"/>
        </w:rPr>
        <w:t>, għaliex hu</w:t>
      </w:r>
      <w:r w:rsidR="00AA4DA6" w:rsidRPr="00F32498">
        <w:rPr>
          <w:rFonts w:ascii="Arial" w:eastAsia="Arial" w:hAnsi="Arial" w:cs="MEPS Bookman WTS"/>
        </w:rPr>
        <w:t>ma</w:t>
      </w:r>
      <w:r w:rsidRPr="00F32498">
        <w:rPr>
          <w:rFonts w:ascii="Arial" w:eastAsia="Arial" w:hAnsi="Arial" w:cs="MEPS Bookman WTS"/>
        </w:rPr>
        <w:t xml:space="preserve"> sehem sagru</w:t>
      </w:r>
      <w:r w:rsidR="008575E1" w:rsidRPr="00F32498">
        <w:rPr>
          <w:rFonts w:ascii="Arial" w:eastAsia="Arial" w:hAnsi="Arial" w:cs="MEPS Bookman WTS"/>
        </w:rPr>
        <w:t xml:space="preserve"> </w:t>
      </w:r>
      <w:r w:rsidRPr="00F32498">
        <w:rPr>
          <w:rFonts w:ascii="Arial" w:eastAsia="Arial" w:hAnsi="Arial" w:cs="MEPS Bookman WTS"/>
        </w:rPr>
        <w:t xml:space="preserve">li </w:t>
      </w:r>
      <w:r w:rsidR="00E1504E" w:rsidRPr="00F32498">
        <w:rPr>
          <w:rFonts w:ascii="Arial" w:eastAsia="Arial" w:hAnsi="Arial" w:cs="MEPS Bookman WTS"/>
        </w:rPr>
        <w:t xml:space="preserve">l-Iżraelin </w:t>
      </w:r>
      <w:r w:rsidRPr="00F32498">
        <w:rPr>
          <w:rFonts w:ascii="Arial" w:eastAsia="Arial" w:hAnsi="Arial" w:cs="MEPS Bookman WTS"/>
        </w:rPr>
        <w:t>għand</w:t>
      </w:r>
      <w:r w:rsidR="00E1504E" w:rsidRPr="00F32498">
        <w:rPr>
          <w:rFonts w:ascii="Arial" w:eastAsia="Arial" w:hAnsi="Arial" w:cs="MEPS Bookman WTS"/>
        </w:rPr>
        <w:t>hom</w:t>
      </w:r>
      <w:r w:rsidRPr="00F32498">
        <w:rPr>
          <w:rFonts w:ascii="Arial" w:eastAsia="Arial" w:hAnsi="Arial" w:cs="MEPS Bookman WTS"/>
        </w:rPr>
        <w:t xml:space="preserve"> j</w:t>
      </w:r>
      <w:r w:rsidR="00E1504E" w:rsidRPr="00F32498">
        <w:rPr>
          <w:rFonts w:ascii="Arial" w:eastAsia="Arial" w:hAnsi="Arial" w:cs="MEPS Bookman WTS"/>
        </w:rPr>
        <w:t>a</w:t>
      </w:r>
      <w:r w:rsidRPr="00F32498">
        <w:rPr>
          <w:rFonts w:ascii="Arial" w:eastAsia="Arial" w:hAnsi="Arial" w:cs="MEPS Bookman WTS"/>
        </w:rPr>
        <w:t>għt</w:t>
      </w:r>
      <w:r w:rsidR="00E1504E" w:rsidRPr="00F32498">
        <w:rPr>
          <w:rFonts w:ascii="Arial" w:eastAsia="Arial" w:hAnsi="Arial" w:cs="MEPS Bookman WTS"/>
        </w:rPr>
        <w:t>u</w:t>
      </w:r>
      <w:r w:rsidRPr="00F32498">
        <w:rPr>
          <w:rFonts w:ascii="Arial" w:eastAsia="Arial" w:hAnsi="Arial" w:cs="MEPS Bookman WTS"/>
        </w:rPr>
        <w:t>. Hu</w:t>
      </w:r>
      <w:r w:rsidR="00AA4DA6" w:rsidRPr="00F32498">
        <w:rPr>
          <w:rFonts w:ascii="Arial" w:eastAsia="Arial" w:hAnsi="Arial" w:cs="MEPS Bookman WTS"/>
        </w:rPr>
        <w:t>ma</w:t>
      </w:r>
      <w:r w:rsidRPr="00F32498">
        <w:rPr>
          <w:rFonts w:ascii="Arial" w:eastAsia="Arial" w:hAnsi="Arial" w:cs="MEPS Bookman WTS"/>
        </w:rPr>
        <w:t xml:space="preserve"> s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sehem sagru tagħhom għal Ġeħova mis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sagrifiċċji ta</w:t>
      </w:r>
      <w:r w:rsidR="008575E1" w:rsidRPr="00F32498">
        <w:rPr>
          <w:rFonts w:ascii="Arial" w:eastAsia="Arial" w:hAnsi="Arial" w:cs="MEPS Bookman WTS"/>
        </w:rPr>
        <w:t>l-paċi</w:t>
      </w:r>
      <w:r w:rsidRPr="00F32498">
        <w:rPr>
          <w:rFonts w:ascii="Arial" w:eastAsia="Arial" w:hAnsi="Arial" w:cs="MEPS Bookman WTS"/>
        </w:rPr>
        <w:t xml:space="preserve"> tagħhom.</w:t>
      </w:r>
    </w:p>
    <w:p w14:paraId="38806A64" w14:textId="59858B0E" w:rsidR="00893FF6" w:rsidRPr="00F32498" w:rsidRDefault="00893FF6" w:rsidP="00893FF6">
      <w:pPr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>29:29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“</w:t>
      </w:r>
      <w:r w:rsidR="008575E1" w:rsidRPr="00F32498">
        <w:rPr>
          <w:rFonts w:ascii="Arial" w:eastAsia="Arial" w:hAnsi="Arial" w:cs="MEPS Bookman WTS"/>
        </w:rPr>
        <w:t>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ilbies qaddis t’Aron </w:t>
      </w:r>
      <w:r w:rsidR="008575E1" w:rsidRPr="00F32498">
        <w:rPr>
          <w:rFonts w:ascii="Arial" w:eastAsia="Arial" w:hAnsi="Arial" w:cs="MEPS Bookman WTS"/>
        </w:rPr>
        <w:t>se jintuża mi</w:t>
      </w:r>
      <w:r w:rsidR="007B0AF0" w:rsidRPr="00F32498">
        <w:rPr>
          <w:rFonts w:ascii="Arial" w:eastAsia="Arial" w:hAnsi="Arial" w:cs="MEPS Bookman WTS"/>
        </w:rPr>
        <w:t xml:space="preserve">t-tfal tiegħu </w:t>
      </w:r>
      <w:r w:rsidRPr="00F32498">
        <w:rPr>
          <w:rFonts w:ascii="Arial" w:eastAsia="Arial" w:hAnsi="Arial" w:cs="MEPS Bookman WTS"/>
        </w:rPr>
        <w:t xml:space="preserve">warajh </w:t>
      </w:r>
      <w:r w:rsidR="008575E1" w:rsidRPr="00F32498">
        <w:rPr>
          <w:rFonts w:ascii="Arial" w:eastAsia="Arial" w:hAnsi="Arial" w:cs="MEPS Bookman WTS"/>
        </w:rPr>
        <w:t xml:space="preserve">meta </w:t>
      </w:r>
      <w:r w:rsidRPr="00F32498">
        <w:rPr>
          <w:rFonts w:ascii="Arial" w:eastAsia="Arial" w:hAnsi="Arial" w:cs="MEPS Bookman WTS"/>
        </w:rPr>
        <w:t xml:space="preserve">jiġu midlukin u </w:t>
      </w:r>
      <w:r w:rsidR="00B3171A">
        <w:rPr>
          <w:rFonts w:ascii="Arial" w:eastAsia="Arial" w:hAnsi="Arial" w:cs="MEPS Bookman WTS"/>
        </w:rPr>
        <w:t>inkarigati</w:t>
      </w:r>
      <w:r w:rsidR="008575E1" w:rsidRPr="00F32498">
        <w:rPr>
          <w:rFonts w:ascii="Arial" w:eastAsia="Arial" w:hAnsi="Arial" w:cs="MEPS Bookman WTS"/>
        </w:rPr>
        <w:t xml:space="preserve"> bħala qassisin</w:t>
      </w:r>
      <w:r w:rsidRPr="00F32498">
        <w:rPr>
          <w:rFonts w:ascii="Arial" w:eastAsia="Arial" w:hAnsi="Arial" w:cs="MEPS Bookman WTS"/>
        </w:rPr>
        <w:t xml:space="preserve">. </w:t>
      </w:r>
      <w:r w:rsidRPr="00F32498">
        <w:rPr>
          <w:rFonts w:ascii="Arial" w:eastAsia="Arial" w:hAnsi="Arial" w:cs="Arial"/>
          <w:b/>
        </w:rPr>
        <w:t>29:30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E1504E" w:rsidRPr="00F32498">
        <w:rPr>
          <w:rFonts w:ascii="Arial" w:eastAsia="Arial" w:hAnsi="Arial" w:cs="Arial"/>
        </w:rPr>
        <w:t>I</w:t>
      </w:r>
      <w:r w:rsidRPr="00F32498">
        <w:rPr>
          <w:rFonts w:ascii="Arial" w:eastAsia="Arial" w:hAnsi="Arial" w:cs="MEPS Bookman WTS"/>
        </w:rPr>
        <w:t>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qassis </w:t>
      </w:r>
      <w:r w:rsidR="00825163" w:rsidRPr="00F32498">
        <w:rPr>
          <w:rFonts w:ascii="Arial" w:eastAsia="Arial" w:hAnsi="Arial" w:cs="MEPS Bookman WTS"/>
        </w:rPr>
        <w:t xml:space="preserve">minn fost </w:t>
      </w:r>
      <w:r w:rsidR="007B0AF0" w:rsidRPr="00F32498">
        <w:rPr>
          <w:rFonts w:ascii="Arial" w:eastAsia="Arial" w:hAnsi="Arial" w:cs="MEPS Bookman WTS"/>
        </w:rPr>
        <w:t xml:space="preserve">it-tfal tiegħu </w:t>
      </w:r>
      <w:r w:rsidRPr="00F32498">
        <w:rPr>
          <w:rFonts w:ascii="Arial" w:eastAsia="Arial" w:hAnsi="Arial" w:cs="MEPS Bookman WTS"/>
        </w:rPr>
        <w:t>li jilħaq minfloku u li jidħol fit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tinda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laqgħa biex jaqdi fil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post qaddis</w:t>
      </w:r>
      <w:r w:rsidR="001900EA" w:rsidRPr="00F32498">
        <w:rPr>
          <w:rFonts w:ascii="Arial" w:eastAsia="Arial" w:hAnsi="Arial" w:cs="MEPS Bookman WTS"/>
        </w:rPr>
        <w:t>,</w:t>
      </w:r>
      <w:r w:rsidR="00E1504E" w:rsidRPr="00F32498">
        <w:rPr>
          <w:rFonts w:ascii="Arial" w:eastAsia="Arial" w:hAnsi="Arial" w:cs="MEPS Bookman WTS"/>
        </w:rPr>
        <w:t xml:space="preserve"> jilb</w:t>
      </w:r>
      <w:r w:rsidR="001900EA" w:rsidRPr="00F32498">
        <w:rPr>
          <w:rFonts w:ascii="Arial" w:eastAsia="Arial" w:hAnsi="Arial" w:cs="MEPS Bookman WTS"/>
        </w:rPr>
        <w:t>e</w:t>
      </w:r>
      <w:r w:rsidR="00E1504E" w:rsidRPr="00F32498">
        <w:rPr>
          <w:rFonts w:ascii="Arial" w:eastAsia="Arial" w:hAnsi="Arial" w:cs="MEPS Bookman WTS"/>
        </w:rPr>
        <w:t>s</w:t>
      </w:r>
      <w:r w:rsidR="001900EA" w:rsidRPr="00F32498">
        <w:rPr>
          <w:rFonts w:ascii="Arial" w:eastAsia="Arial" w:hAnsi="Arial" w:cs="MEPS Bookman WTS"/>
        </w:rPr>
        <w:t xml:space="preserve"> dan l-ilbies</w:t>
      </w:r>
      <w:r w:rsidR="00E1504E" w:rsidRPr="00F32498">
        <w:rPr>
          <w:rFonts w:ascii="Arial" w:eastAsia="Arial" w:hAnsi="Arial" w:cs="MEPS Bookman WTS"/>
        </w:rPr>
        <w:t xml:space="preserve"> għal sebat ijiem</w:t>
      </w:r>
      <w:r w:rsidRPr="00F32498">
        <w:rPr>
          <w:rFonts w:ascii="Arial" w:eastAsia="Arial" w:hAnsi="Arial" w:cs="MEPS Bookman WTS"/>
        </w:rPr>
        <w:t>.</w:t>
      </w:r>
    </w:p>
    <w:p w14:paraId="317E5C70" w14:textId="221D77E1" w:rsidR="00893FF6" w:rsidRPr="00F32498" w:rsidRDefault="00893FF6" w:rsidP="00893FF6">
      <w:pPr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>29:31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“</w:t>
      </w:r>
      <w:r w:rsidR="00CC07F3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>nt tieħu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muntun </w:t>
      </w:r>
      <w:r w:rsidR="007E6F54" w:rsidRPr="00F32498">
        <w:rPr>
          <w:rFonts w:ascii="Arial" w:eastAsia="Arial" w:hAnsi="Arial" w:cs="MEPS Bookman WTS"/>
        </w:rPr>
        <w:t xml:space="preserve">offrut biex jiġu inkarigati l-qassisin </w:t>
      </w:r>
      <w:r w:rsidRPr="00F32498">
        <w:rPr>
          <w:rFonts w:ascii="Arial" w:eastAsia="Arial" w:hAnsi="Arial" w:cs="MEPS Bookman WTS"/>
        </w:rPr>
        <w:t xml:space="preserve">u </w:t>
      </w:r>
      <w:r w:rsidR="00CC07F3" w:rsidRPr="00F32498">
        <w:rPr>
          <w:rFonts w:ascii="Arial" w:eastAsia="Arial" w:hAnsi="Arial" w:cs="MEPS Bookman WTS"/>
        </w:rPr>
        <w:t>t</w:t>
      </w:r>
      <w:r w:rsidRPr="00F32498">
        <w:rPr>
          <w:rFonts w:ascii="Arial" w:eastAsia="Arial" w:hAnsi="Arial" w:cs="MEPS Bookman WTS"/>
        </w:rPr>
        <w:t>għalli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laħam tiegħu f’post qaddis. </w:t>
      </w:r>
      <w:r w:rsidRPr="00F32498">
        <w:rPr>
          <w:rFonts w:ascii="Arial" w:eastAsia="Arial" w:hAnsi="Arial" w:cs="Arial"/>
          <w:b/>
        </w:rPr>
        <w:t>29:32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 xml:space="preserve">Aron u </w:t>
      </w:r>
      <w:r w:rsidR="007B0AF0" w:rsidRPr="00F32498">
        <w:rPr>
          <w:rFonts w:ascii="Arial" w:eastAsia="Arial" w:hAnsi="Arial" w:cs="MEPS Bookman WTS"/>
        </w:rPr>
        <w:t xml:space="preserve">t-tfal tiegħu </w:t>
      </w:r>
      <w:r w:rsidRPr="00F32498">
        <w:rPr>
          <w:rFonts w:ascii="Arial" w:eastAsia="Arial" w:hAnsi="Arial" w:cs="MEPS Bookman WTS"/>
        </w:rPr>
        <w:t>jieklu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laħam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muntun u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ħobż li jkun fil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qoffa fid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daħla tat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tinda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laqgħa. </w:t>
      </w:r>
      <w:r w:rsidRPr="00F32498">
        <w:rPr>
          <w:rFonts w:ascii="Arial" w:eastAsia="Arial" w:hAnsi="Arial" w:cs="Arial"/>
          <w:b/>
        </w:rPr>
        <w:t>29:33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U jieklu dak li bih tkun saret it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tpattija biex ji</w:t>
      </w:r>
      <w:r w:rsidR="0011782E" w:rsidRPr="00F32498">
        <w:rPr>
          <w:rFonts w:ascii="Arial" w:eastAsia="Arial" w:hAnsi="Arial" w:cs="MEPS Bookman WTS"/>
        </w:rPr>
        <w:t xml:space="preserve">ġu inkarigati </w:t>
      </w:r>
      <w:r w:rsidR="00CC07F3" w:rsidRPr="00F32498">
        <w:rPr>
          <w:rFonts w:ascii="Arial" w:eastAsia="Arial" w:hAnsi="Arial" w:cs="MEPS Bookman WTS"/>
        </w:rPr>
        <w:t>bħala qassisin</w:t>
      </w:r>
      <w:commentRangeStart w:id="10"/>
      <w:r w:rsidR="006469F0" w:rsidRPr="00F32498">
        <w:rPr>
          <w:rFonts w:ascii="MEPS Bookman WTS" w:eastAsia="Arial" w:hAnsi="MEPS Bookman WTS" w:cs="MEPS Bookman WTS"/>
        </w:rPr>
        <w:t></w:t>
      </w:r>
      <w:commentRangeEnd w:id="10"/>
      <w:r w:rsidR="009C32D7" w:rsidRPr="00F32498">
        <w:rPr>
          <w:rStyle w:val="CommentReference"/>
        </w:rPr>
        <w:commentReference w:id="10"/>
      </w:r>
      <w:r w:rsidR="00CC07F3" w:rsidRPr="00F32498">
        <w:rPr>
          <w:rFonts w:ascii="Arial" w:eastAsia="Arial" w:hAnsi="Arial" w:cs="MEPS Bookman WTS"/>
        </w:rPr>
        <w:t xml:space="preserve"> u biex jitqaddsu</w:t>
      </w:r>
      <w:r w:rsidRPr="00F32498">
        <w:rPr>
          <w:rFonts w:ascii="Arial" w:eastAsia="Arial" w:hAnsi="Arial" w:cs="MEPS Bookman WTS"/>
        </w:rPr>
        <w:t>. Imma ebda individwu</w:t>
      </w:r>
      <w:r w:rsidR="006E2728" w:rsidRPr="00F32498">
        <w:rPr>
          <w:rFonts w:ascii="MEPS Bookman WTS" w:eastAsia="Arial" w:hAnsi="MEPS Bookman WTS" w:cs="MEPS Bookman WTS"/>
        </w:rPr>
        <w:t></w:t>
      </w:r>
      <w:r w:rsidRPr="00F32498">
        <w:rPr>
          <w:rFonts w:ascii="Arial" w:eastAsia="Arial" w:hAnsi="Arial" w:cs="MEPS Bookman WTS"/>
        </w:rPr>
        <w:t xml:space="preserve"> mhux awtorizzat ma jistaʼ jieklu, għaliex hu xi ħaġa qaddisa.</w:t>
      </w:r>
      <w:r w:rsidR="00F32498" w:rsidRPr="00F32498">
        <w:rPr>
          <w:rFonts w:ascii="Arial" w:eastAsia="Arial" w:hAnsi="Arial" w:cs="MEPS Bookman WTS"/>
        </w:rPr>
        <w:t xml:space="preserve"> </w:t>
      </w:r>
      <w:r w:rsidRPr="00F32498">
        <w:rPr>
          <w:rFonts w:ascii="Arial" w:eastAsia="Arial" w:hAnsi="Arial" w:cs="Arial"/>
          <w:b/>
        </w:rPr>
        <w:t>29:34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CC07F3" w:rsidRPr="00F32498">
        <w:rPr>
          <w:rFonts w:ascii="Arial" w:eastAsia="Arial" w:hAnsi="Arial" w:cs="MEPS Bookman WTS"/>
        </w:rPr>
        <w:t>J</w:t>
      </w:r>
      <w:r w:rsidRPr="00F32498">
        <w:rPr>
          <w:rFonts w:ascii="Arial" w:eastAsia="Arial" w:hAnsi="Arial" w:cs="MEPS Bookman WTS"/>
        </w:rPr>
        <w:t>ekk xi laħam mis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sagrifiċċju </w:t>
      </w:r>
      <w:r w:rsidR="00A45CB1" w:rsidRPr="00F32498">
        <w:rPr>
          <w:rFonts w:ascii="Arial" w:eastAsia="Arial" w:hAnsi="Arial" w:cs="MEPS Bookman WTS"/>
        </w:rPr>
        <w:t xml:space="preserve">li ġie offrut </w:t>
      </w:r>
      <w:r w:rsidRPr="00F32498">
        <w:rPr>
          <w:rFonts w:ascii="Arial" w:eastAsia="Arial" w:hAnsi="Arial" w:cs="MEPS Bookman WTS"/>
        </w:rPr>
        <w:t>u xi ħobż</w:t>
      </w:r>
      <w:r w:rsidR="00DA2EA3" w:rsidRPr="00F32498">
        <w:rPr>
          <w:rFonts w:ascii="Arial" w:eastAsia="Arial" w:hAnsi="Arial" w:cs="MEPS Bookman WTS"/>
        </w:rPr>
        <w:t xml:space="preserve"> jibqgħu sa filgħodu</w:t>
      </w:r>
      <w:r w:rsidRPr="00F32498">
        <w:rPr>
          <w:rFonts w:ascii="Arial" w:eastAsia="Arial" w:hAnsi="Arial" w:cs="MEPS Bookman WTS"/>
        </w:rPr>
        <w:t>, trid taħraq</w:t>
      </w:r>
      <w:r w:rsidR="00DA2EA3" w:rsidRPr="00F32498">
        <w:rPr>
          <w:rFonts w:ascii="Arial" w:eastAsia="Arial" w:hAnsi="Arial" w:cs="MEPS Bookman WTS"/>
        </w:rPr>
        <w:t>hom</w:t>
      </w:r>
      <w:r w:rsidRPr="00F32498">
        <w:rPr>
          <w:rFonts w:ascii="Arial" w:eastAsia="Arial" w:hAnsi="Arial" w:cs="MEPS Bookman WTS"/>
        </w:rPr>
        <w:t xml:space="preserve"> bin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nar. M</w:t>
      </w:r>
      <w:r w:rsidR="006B094C" w:rsidRPr="00F32498">
        <w:rPr>
          <w:rFonts w:ascii="Arial" w:eastAsia="Arial" w:hAnsi="Arial" w:cs="MEPS Bookman WTS"/>
        </w:rPr>
        <w:t>’għand</w:t>
      </w:r>
      <w:r w:rsidR="00DA2EA3" w:rsidRPr="00F32498">
        <w:rPr>
          <w:rFonts w:ascii="Arial" w:eastAsia="Arial" w:hAnsi="Arial" w:cs="MEPS Bookman WTS"/>
        </w:rPr>
        <w:t>hom</w:t>
      </w:r>
      <w:r w:rsidR="006B094C" w:rsidRPr="00F32498">
        <w:rPr>
          <w:rFonts w:ascii="Arial" w:eastAsia="Arial" w:hAnsi="Arial" w:cs="MEPS Bookman WTS"/>
        </w:rPr>
        <w:t xml:space="preserve">x </w:t>
      </w:r>
      <w:r w:rsidRPr="00F32498">
        <w:rPr>
          <w:rFonts w:ascii="Arial" w:eastAsia="Arial" w:hAnsi="Arial" w:cs="MEPS Bookman WTS"/>
        </w:rPr>
        <w:t>jittiekl</w:t>
      </w:r>
      <w:r w:rsidR="00DA2EA3" w:rsidRPr="00F32498">
        <w:rPr>
          <w:rFonts w:ascii="Arial" w:eastAsia="Arial" w:hAnsi="Arial" w:cs="MEPS Bookman WTS"/>
        </w:rPr>
        <w:t>u</w:t>
      </w:r>
      <w:r w:rsidRPr="00F32498">
        <w:rPr>
          <w:rFonts w:ascii="Arial" w:eastAsia="Arial" w:hAnsi="Arial" w:cs="MEPS Bookman WTS"/>
        </w:rPr>
        <w:t>, għaliex hu</w:t>
      </w:r>
      <w:r w:rsidR="00DA2EA3" w:rsidRPr="00F32498">
        <w:rPr>
          <w:rFonts w:ascii="Arial" w:eastAsia="Arial" w:hAnsi="Arial" w:cs="MEPS Bookman WTS"/>
        </w:rPr>
        <w:t>ma</w:t>
      </w:r>
      <w:r w:rsidRPr="00F32498">
        <w:rPr>
          <w:rFonts w:ascii="Arial" w:eastAsia="Arial" w:hAnsi="Arial" w:cs="MEPS Bookman WTS"/>
        </w:rPr>
        <w:t xml:space="preserve"> xi ħaġa qaddisa.</w:t>
      </w:r>
    </w:p>
    <w:p w14:paraId="57AD13EC" w14:textId="248E80EB" w:rsidR="00893FF6" w:rsidRPr="00F32498" w:rsidRDefault="00893FF6" w:rsidP="00893FF6">
      <w:pPr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>29:35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“</w:t>
      </w:r>
      <w:r w:rsidR="00316D84" w:rsidRPr="00F32498">
        <w:rPr>
          <w:rFonts w:ascii="Arial" w:eastAsia="Arial" w:hAnsi="Arial" w:cs="MEPS Bookman WTS"/>
        </w:rPr>
        <w:t>Lil Aron u li</w:t>
      </w:r>
      <w:r w:rsidR="007B0AF0" w:rsidRPr="00F32498">
        <w:rPr>
          <w:rFonts w:ascii="Arial" w:eastAsia="Arial" w:hAnsi="Arial" w:cs="MEPS Bookman WTS"/>
        </w:rPr>
        <w:t xml:space="preserve">t-tfal tiegħu </w:t>
      </w:r>
      <w:r w:rsidRPr="00F32498">
        <w:rPr>
          <w:rFonts w:ascii="Arial" w:eastAsia="Arial" w:hAnsi="Arial" w:cs="MEPS Bookman WTS"/>
        </w:rPr>
        <w:t xml:space="preserve">għandek tagħmlilhom </w:t>
      </w:r>
      <w:r w:rsidR="006E04BB" w:rsidRPr="00F32498">
        <w:rPr>
          <w:rFonts w:ascii="Arial" w:eastAsia="Arial" w:hAnsi="Arial" w:cs="MEPS Bookman WTS"/>
        </w:rPr>
        <w:t>skont</w:t>
      </w:r>
      <w:r w:rsidRPr="00F32498">
        <w:rPr>
          <w:rFonts w:ascii="Arial" w:eastAsia="Arial" w:hAnsi="Arial" w:cs="MEPS Bookman WTS"/>
        </w:rPr>
        <w:t xml:space="preserve"> kulma kkmandajtek. Tieħu sebat ijiem biex taħt</w:t>
      </w:r>
      <w:r w:rsidR="00E72C9B" w:rsidRPr="00F32498">
        <w:rPr>
          <w:rFonts w:ascii="Arial" w:eastAsia="Arial" w:hAnsi="Arial" w:cs="MEPS Bookman WTS"/>
        </w:rPr>
        <w:t>ar</w:t>
      </w:r>
      <w:r w:rsidRPr="00F32498">
        <w:rPr>
          <w:rFonts w:ascii="Arial" w:eastAsia="Arial" w:hAnsi="Arial" w:cs="MEPS Bookman WTS"/>
        </w:rPr>
        <w:t xml:space="preserve">hom </w:t>
      </w:r>
      <w:r w:rsidR="00E72C9B" w:rsidRPr="00F32498">
        <w:rPr>
          <w:rFonts w:ascii="Arial" w:eastAsia="Arial" w:hAnsi="Arial" w:cs="MEPS Bookman WTS"/>
        </w:rPr>
        <w:t>bħala qassisin</w:t>
      </w:r>
      <w:r w:rsidRPr="00F32498">
        <w:rPr>
          <w:rFonts w:ascii="Arial" w:eastAsia="Arial" w:hAnsi="Arial" w:cs="MEPS Bookman WTS"/>
        </w:rPr>
        <w:t>.</w:t>
      </w:r>
      <w:commentRangeStart w:id="11"/>
      <w:r w:rsidR="00BC3105" w:rsidRPr="00F32498">
        <w:rPr>
          <w:rFonts w:ascii="MEPS Bookman WTS" w:eastAsia="Arial" w:hAnsi="MEPS Bookman WTS" w:cs="MEPS Bookman WTS"/>
        </w:rPr>
        <w:t></w:t>
      </w:r>
      <w:commentRangeEnd w:id="11"/>
      <w:r w:rsidR="005B13CF" w:rsidRPr="00F32498">
        <w:rPr>
          <w:rStyle w:val="CommentReference"/>
        </w:rPr>
        <w:commentReference w:id="11"/>
      </w:r>
      <w:r w:rsidRPr="00F32498">
        <w:rPr>
          <w:rFonts w:ascii="Arial" w:eastAsia="Arial" w:hAnsi="Arial" w:cs="MEPS Bookman WTS"/>
        </w:rPr>
        <w:t xml:space="preserve"> </w:t>
      </w:r>
      <w:r w:rsidRPr="00F32498">
        <w:rPr>
          <w:rFonts w:ascii="Arial" w:eastAsia="Arial" w:hAnsi="Arial" w:cs="Arial"/>
          <w:b/>
        </w:rPr>
        <w:t>29:36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316D84" w:rsidRPr="00F32498">
        <w:rPr>
          <w:rFonts w:ascii="Arial" w:eastAsia="Arial" w:hAnsi="Arial" w:cs="MEPS Bookman WTS"/>
        </w:rPr>
        <w:t>K</w:t>
      </w:r>
      <w:r w:rsidRPr="00F32498">
        <w:rPr>
          <w:rFonts w:ascii="Arial" w:eastAsia="Arial" w:hAnsi="Arial" w:cs="MEPS Bookman WTS"/>
        </w:rPr>
        <w:t>uljum</w:t>
      </w:r>
      <w:r w:rsidR="00316D84" w:rsidRPr="00F32498">
        <w:rPr>
          <w:rFonts w:ascii="Arial" w:eastAsia="Arial" w:hAnsi="Arial" w:cs="MEPS Bookman WTS"/>
        </w:rPr>
        <w:t xml:space="preserve"> għandek toffri </w:t>
      </w:r>
      <w:r w:rsidRPr="00F32498">
        <w:rPr>
          <w:rFonts w:ascii="Arial" w:eastAsia="Arial" w:hAnsi="Arial" w:cs="MEPS Bookman WTS"/>
        </w:rPr>
        <w:t xml:space="preserve">barri </w:t>
      </w:r>
      <w:r w:rsidR="00316D84" w:rsidRPr="00F32498">
        <w:rPr>
          <w:rFonts w:ascii="Arial" w:eastAsia="Arial" w:hAnsi="Arial" w:cs="MEPS Bookman WTS"/>
        </w:rPr>
        <w:t xml:space="preserve">bħala </w:t>
      </w:r>
      <w:r w:rsidRPr="00F32498">
        <w:rPr>
          <w:rFonts w:ascii="Arial" w:eastAsia="Arial" w:hAnsi="Arial" w:cs="MEPS Bookman WTS"/>
        </w:rPr>
        <w:t>offerta għad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dnub bi</w:t>
      </w:r>
      <w:r w:rsidR="00316D84" w:rsidRPr="00F32498">
        <w:rPr>
          <w:rFonts w:ascii="Arial" w:eastAsia="Arial" w:hAnsi="Arial" w:cs="MEPS Bookman WTS"/>
        </w:rPr>
        <w:t>ex t</w:t>
      </w:r>
      <w:r w:rsidRPr="00F32498">
        <w:rPr>
          <w:rFonts w:ascii="Arial" w:eastAsia="Arial" w:hAnsi="Arial" w:cs="MEPS Bookman WTS"/>
        </w:rPr>
        <w:t>patti</w:t>
      </w:r>
      <w:r w:rsidR="00316D84" w:rsidRPr="00F32498">
        <w:rPr>
          <w:rFonts w:ascii="Arial" w:eastAsia="Arial" w:hAnsi="Arial" w:cs="MEPS Bookman WTS"/>
        </w:rPr>
        <w:t xml:space="preserve"> għad-dnubiet, u b’hekk </w:t>
      </w:r>
      <w:r w:rsidRPr="00F32498">
        <w:rPr>
          <w:rFonts w:ascii="Arial" w:eastAsia="Arial" w:hAnsi="Arial" w:cs="MEPS Bookman WTS"/>
        </w:rPr>
        <w:t>tippurifika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artal mid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dnub</w:t>
      </w:r>
      <w:r w:rsidR="00316D84" w:rsidRPr="00F32498">
        <w:rPr>
          <w:rFonts w:ascii="Arial" w:eastAsia="Arial" w:hAnsi="Arial" w:cs="MEPS Bookman WTS"/>
        </w:rPr>
        <w:t xml:space="preserve">. Barra minn hekk, għandek tferraʼ </w:t>
      </w:r>
      <w:r w:rsidR="00017BDA" w:rsidRPr="00F32498">
        <w:rPr>
          <w:rFonts w:ascii="Arial" w:eastAsia="Arial" w:hAnsi="Arial" w:cs="MEPS Bookman WTS"/>
        </w:rPr>
        <w:t>ż-</w:t>
      </w:r>
      <w:r w:rsidR="00316D84" w:rsidRPr="00F32498">
        <w:rPr>
          <w:rFonts w:ascii="Arial" w:eastAsia="Arial" w:hAnsi="Arial" w:cs="MEPS Bookman WTS"/>
        </w:rPr>
        <w:t>żejt fuq l-artal biex</w:t>
      </w:r>
      <w:r w:rsidRPr="00F32498">
        <w:rPr>
          <w:rFonts w:ascii="Arial" w:eastAsia="Arial" w:hAnsi="Arial" w:cs="MEPS Bookman WTS"/>
        </w:rPr>
        <w:t xml:space="preserve"> tqaddsu. </w:t>
      </w:r>
      <w:r w:rsidRPr="00F32498">
        <w:rPr>
          <w:rFonts w:ascii="Arial" w:eastAsia="Arial" w:hAnsi="Arial" w:cs="Arial"/>
          <w:b/>
        </w:rPr>
        <w:t>29:37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Tieħu sebat ijiem biex tagħmel tpattija għall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artal, u trid tqaddsu biex isir artal mill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iktar qaddis. Kul</w:t>
      </w:r>
      <w:r w:rsidR="00C26028" w:rsidRPr="00F32498">
        <w:rPr>
          <w:rFonts w:ascii="Arial" w:eastAsia="Arial" w:hAnsi="Arial" w:cs="MEPS Bookman WTS"/>
        </w:rPr>
        <w:t xml:space="preserve">l </w:t>
      </w:r>
      <w:r w:rsidRPr="00F32498">
        <w:rPr>
          <w:rFonts w:ascii="Arial" w:eastAsia="Arial" w:hAnsi="Arial" w:cs="MEPS Bookman WTS"/>
        </w:rPr>
        <w:t>min imiss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artal għandu jkun qaddis.</w:t>
      </w:r>
    </w:p>
    <w:p w14:paraId="25E21968" w14:textId="77777777" w:rsidR="00893FF6" w:rsidRPr="00F32498" w:rsidRDefault="00893FF6" w:rsidP="00893FF6">
      <w:pPr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>29:38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“</w:t>
      </w:r>
      <w:r w:rsidR="007662D9" w:rsidRPr="00F32498">
        <w:rPr>
          <w:rFonts w:ascii="Arial" w:eastAsia="Arial" w:hAnsi="Arial" w:cs="MEPS Bookman WTS"/>
        </w:rPr>
        <w:t>D</w:t>
      </w:r>
      <w:r w:rsidRPr="00F32498">
        <w:rPr>
          <w:rFonts w:ascii="Arial" w:eastAsia="Arial" w:hAnsi="Arial" w:cs="MEPS Bookman WTS"/>
        </w:rPr>
        <w:t xml:space="preserve">an għandek toffri </w:t>
      </w:r>
      <w:r w:rsidR="002B1F91" w:rsidRPr="00F32498">
        <w:rPr>
          <w:rFonts w:ascii="Arial" w:eastAsia="Arial" w:hAnsi="Arial" w:cs="MEPS Bookman WTS"/>
        </w:rPr>
        <w:t>b’mod reg</w:t>
      </w:r>
      <w:r w:rsidR="00ED4EFB" w:rsidRPr="00F32498">
        <w:rPr>
          <w:rFonts w:ascii="Arial" w:eastAsia="Arial" w:hAnsi="Arial" w:cs="MEPS Bookman WTS"/>
        </w:rPr>
        <w:t>o</w:t>
      </w:r>
      <w:r w:rsidR="002B1F91" w:rsidRPr="00F32498">
        <w:rPr>
          <w:rFonts w:ascii="Arial" w:eastAsia="Arial" w:hAnsi="Arial" w:cs="MEPS Bookman WTS"/>
        </w:rPr>
        <w:t xml:space="preserve">lari </w:t>
      </w:r>
      <w:r w:rsidRPr="00F32498">
        <w:rPr>
          <w:rFonts w:ascii="Arial" w:eastAsia="Arial" w:hAnsi="Arial" w:cs="MEPS Bookman WTS"/>
        </w:rPr>
        <w:t>fuq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artal: </w:t>
      </w:r>
      <w:r w:rsidR="007662D9" w:rsidRPr="00F32498">
        <w:rPr>
          <w:rFonts w:ascii="Arial" w:eastAsia="Arial" w:hAnsi="Arial" w:cs="MEPS Bookman WTS"/>
        </w:rPr>
        <w:t xml:space="preserve">żewġ </w:t>
      </w:r>
      <w:r w:rsidRPr="00F32498">
        <w:rPr>
          <w:rFonts w:ascii="Arial" w:eastAsia="Arial" w:hAnsi="Arial" w:cs="MEPS Bookman WTS"/>
        </w:rPr>
        <w:t xml:space="preserve">imtaten taʼ sena kuljum. </w:t>
      </w:r>
      <w:r w:rsidRPr="00F32498">
        <w:rPr>
          <w:rFonts w:ascii="Arial" w:eastAsia="Arial" w:hAnsi="Arial" w:cs="Arial"/>
          <w:b/>
        </w:rPr>
        <w:t>29:39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2B1F91" w:rsidRPr="00F32498">
        <w:rPr>
          <w:rFonts w:ascii="Arial" w:eastAsia="Arial" w:hAnsi="Arial" w:cs="MEPS Bookman WTS"/>
        </w:rPr>
        <w:t xml:space="preserve">Offri </w:t>
      </w:r>
      <w:r w:rsidRPr="00F32498">
        <w:rPr>
          <w:rFonts w:ascii="Arial" w:eastAsia="Arial" w:hAnsi="Arial" w:cs="MEPS Bookman WTS"/>
        </w:rPr>
        <w:t xml:space="preserve">muntun </w:t>
      </w:r>
      <w:r w:rsidR="002B1F91" w:rsidRPr="00F32498">
        <w:rPr>
          <w:rFonts w:ascii="Arial" w:eastAsia="Arial" w:hAnsi="Arial" w:cs="MEPS Bookman WTS"/>
        </w:rPr>
        <w:t>minnhom</w:t>
      </w:r>
      <w:r w:rsidRPr="00F32498">
        <w:rPr>
          <w:rFonts w:ascii="Arial" w:eastAsia="Arial" w:hAnsi="Arial" w:cs="MEPS Bookman WTS"/>
        </w:rPr>
        <w:t xml:space="preserve"> </w:t>
      </w:r>
      <w:r w:rsidR="006E04BB" w:rsidRPr="00F32498">
        <w:rPr>
          <w:rFonts w:ascii="Arial" w:eastAsia="Arial" w:hAnsi="Arial" w:cs="MEPS Bookman WTS"/>
        </w:rPr>
        <w:t>filgħodu</w:t>
      </w:r>
      <w:r w:rsidRPr="00F32498">
        <w:rPr>
          <w:rFonts w:ascii="Arial" w:eastAsia="Arial" w:hAnsi="Arial" w:cs="MEPS Bookman WTS"/>
        </w:rPr>
        <w:t xml:space="preserve"> u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ieħor bejn inżul ix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xemx u 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dlam. </w:t>
      </w:r>
      <w:r w:rsidRPr="00F32498">
        <w:rPr>
          <w:rFonts w:ascii="Arial" w:eastAsia="Arial" w:hAnsi="Arial" w:cs="Arial"/>
          <w:b/>
        </w:rPr>
        <w:t>29:40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4E1EE4" w:rsidRPr="00F32498">
        <w:rPr>
          <w:rFonts w:ascii="Arial" w:eastAsia="Arial" w:hAnsi="Arial" w:cs="Arial"/>
        </w:rPr>
        <w:t>Ma</w:t>
      </w:r>
      <w:r w:rsidR="004E1EE4" w:rsidRPr="00F32498">
        <w:rPr>
          <w:rFonts w:ascii="Arial" w:eastAsia="Arial" w:hAnsi="Arial" w:cs="MEPS Bookman WTS"/>
        </w:rPr>
        <w:t xml:space="preserve">l-ewwel muntun, jiġu offruti </w:t>
      </w:r>
      <w:r w:rsidRPr="00F32498">
        <w:rPr>
          <w:rFonts w:ascii="Arial" w:eastAsia="Arial" w:hAnsi="Arial" w:cs="MEPS Bookman WTS"/>
        </w:rPr>
        <w:t xml:space="preserve">parti minn </w:t>
      </w:r>
      <w:r w:rsidR="00F7027E" w:rsidRPr="00F32498">
        <w:rPr>
          <w:rFonts w:ascii="Arial" w:eastAsia="Arial" w:hAnsi="Arial" w:cs="MEPS Bookman WTS"/>
        </w:rPr>
        <w:t xml:space="preserve">10 </w:t>
      </w:r>
      <w:r w:rsidRPr="00F32498">
        <w:rPr>
          <w:rFonts w:ascii="Arial" w:eastAsia="Arial" w:hAnsi="Arial" w:cs="MEPS Bookman WTS"/>
        </w:rPr>
        <w:t>taʼ kejl t’efa</w:t>
      </w:r>
      <w:r w:rsidR="00C72DA6" w:rsidRPr="00F32498">
        <w:rPr>
          <w:rFonts w:ascii="MEPS Bookman WTS" w:eastAsia="Arial" w:hAnsi="MEPS Bookman WTS" w:cs="MEPS Bookman WTS"/>
        </w:rPr>
        <w:t></w:t>
      </w:r>
      <w:r w:rsidRPr="00F32498">
        <w:rPr>
          <w:rFonts w:ascii="Arial" w:eastAsia="Arial" w:hAnsi="Arial" w:cs="MEPS Bookman WTS"/>
        </w:rPr>
        <w:t xml:space="preserve"> dqiq fin </w:t>
      </w:r>
      <w:r w:rsidR="004E1EE4" w:rsidRPr="00F32498">
        <w:rPr>
          <w:rFonts w:ascii="Arial" w:eastAsia="Arial" w:hAnsi="Arial" w:cs="MEPS Bookman WTS"/>
        </w:rPr>
        <w:t>imħallat maʼ</w:t>
      </w:r>
      <w:r w:rsidRPr="00F32498">
        <w:rPr>
          <w:rFonts w:ascii="Arial" w:eastAsia="Arial" w:hAnsi="Arial" w:cs="MEPS Bookman WTS"/>
        </w:rPr>
        <w:t xml:space="preserve"> kwart taʼ ħinn</w:t>
      </w:r>
      <w:r w:rsidR="004D4822" w:rsidRPr="00F32498">
        <w:rPr>
          <w:rFonts w:ascii="MEPS Bookman WTS" w:eastAsia="Arial" w:hAnsi="MEPS Bookman WTS" w:cs="MEPS Bookman WTS"/>
        </w:rPr>
        <w:t></w:t>
      </w:r>
      <w:r w:rsidRPr="00F32498">
        <w:rPr>
          <w:rFonts w:ascii="Arial" w:eastAsia="Arial" w:hAnsi="Arial" w:cs="MEPS Bookman WTS"/>
        </w:rPr>
        <w:t xml:space="preserve"> żejt </w:t>
      </w:r>
      <w:r w:rsidR="004E1EE4" w:rsidRPr="00F32498">
        <w:rPr>
          <w:rFonts w:ascii="Arial" w:eastAsia="Arial" w:hAnsi="Arial" w:cs="MEPS Bookman WTS"/>
        </w:rPr>
        <w:t>taż-</w:t>
      </w:r>
      <w:r w:rsidRPr="00F32498">
        <w:rPr>
          <w:rFonts w:ascii="Arial" w:eastAsia="Arial" w:hAnsi="Arial" w:cs="MEPS Bookman WTS"/>
        </w:rPr>
        <w:t>żebbuġ</w:t>
      </w:r>
      <w:r w:rsidR="005537DA" w:rsidRPr="00F32498">
        <w:rPr>
          <w:rFonts w:ascii="Arial" w:eastAsia="Arial" w:hAnsi="Arial" w:cs="MEPS Bookman WTS"/>
        </w:rPr>
        <w:t>a</w:t>
      </w:r>
      <w:r w:rsidRPr="00F32498">
        <w:rPr>
          <w:rFonts w:ascii="Arial" w:eastAsia="Arial" w:hAnsi="Arial" w:cs="MEPS Bookman WTS"/>
        </w:rPr>
        <w:t>, u offerta tax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xorb ta</w:t>
      </w:r>
      <w:r w:rsidR="004E1EE4" w:rsidRPr="00F32498">
        <w:rPr>
          <w:rFonts w:ascii="Arial" w:eastAsia="Arial" w:hAnsi="Arial" w:cs="MEPS Bookman WTS"/>
        </w:rPr>
        <w:t xml:space="preserve">ʼ </w:t>
      </w:r>
      <w:r w:rsidRPr="00F32498">
        <w:rPr>
          <w:rFonts w:ascii="Arial" w:eastAsia="Arial" w:hAnsi="Arial" w:cs="MEPS Bookman WTS"/>
        </w:rPr>
        <w:t xml:space="preserve">kwart taʼ ħinn inbid. </w:t>
      </w:r>
      <w:r w:rsidRPr="00F32498">
        <w:rPr>
          <w:rFonts w:ascii="Arial" w:eastAsia="Arial" w:hAnsi="Arial" w:cs="Arial"/>
          <w:b/>
        </w:rPr>
        <w:t>29:41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4E1EE4" w:rsidRPr="00F32498">
        <w:rPr>
          <w:rFonts w:ascii="Arial" w:eastAsia="Arial" w:hAnsi="Arial" w:cs="MEPS Bookman WTS"/>
        </w:rPr>
        <w:t xml:space="preserve">Għandek </w:t>
      </w:r>
      <w:r w:rsidRPr="00F32498">
        <w:rPr>
          <w:rFonts w:ascii="Arial" w:eastAsia="Arial" w:hAnsi="Arial" w:cs="MEPS Bookman WTS"/>
        </w:rPr>
        <w:t>toffri t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tieni muntun bejn inżul ix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xemx u 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dlam</w:t>
      </w:r>
      <w:r w:rsidR="004E1EE4" w:rsidRPr="00F32498">
        <w:rPr>
          <w:rFonts w:ascii="Arial" w:eastAsia="Arial" w:hAnsi="Arial" w:cs="MEPS Bookman WTS"/>
        </w:rPr>
        <w:t>, flimkien mal-istess offerti taċ-</w:t>
      </w:r>
      <w:commentRangeStart w:id="12"/>
      <w:r w:rsidR="004E1EE4" w:rsidRPr="00F32498">
        <w:rPr>
          <w:rFonts w:ascii="Arial" w:eastAsia="Arial" w:hAnsi="Arial" w:cs="MEPS Bookman WTS"/>
        </w:rPr>
        <w:t>ċereali</w:t>
      </w:r>
      <w:commentRangeEnd w:id="12"/>
      <w:r w:rsidR="00777B63" w:rsidRPr="00F32498">
        <w:rPr>
          <w:rStyle w:val="CommentReference"/>
        </w:rPr>
        <w:commentReference w:id="12"/>
      </w:r>
      <w:r w:rsidR="00745706" w:rsidRPr="00F32498">
        <w:rPr>
          <w:rFonts w:ascii="MEPS Bookman WTS" w:eastAsia="Arial" w:hAnsi="MEPS Bookman WTS" w:cs="MEPS Bookman WTS"/>
        </w:rPr>
        <w:t></w:t>
      </w:r>
      <w:r w:rsidR="004E1EE4" w:rsidRPr="00F32498">
        <w:rPr>
          <w:rFonts w:ascii="Arial" w:eastAsia="Arial" w:hAnsi="Arial" w:cs="MEPS Bookman WTS"/>
        </w:rPr>
        <w:t xml:space="preserve"> u tax-xorb bħal</w:t>
      </w:r>
      <w:r w:rsidRPr="00F32498">
        <w:rPr>
          <w:rFonts w:ascii="Arial" w:eastAsia="Arial" w:hAnsi="Arial" w:cs="MEPS Bookman WTS"/>
        </w:rPr>
        <w:t xml:space="preserve"> taʼ </w:t>
      </w:r>
      <w:r w:rsidR="006E04BB" w:rsidRPr="00F32498">
        <w:rPr>
          <w:rFonts w:ascii="Arial" w:eastAsia="Arial" w:hAnsi="Arial" w:cs="MEPS Bookman WTS"/>
        </w:rPr>
        <w:t>filgħodu</w:t>
      </w:r>
      <w:r w:rsidR="00777B63" w:rsidRPr="00F32498">
        <w:rPr>
          <w:rFonts w:ascii="Arial" w:eastAsia="Arial" w:hAnsi="Arial" w:cs="MEPS Bookman WTS"/>
        </w:rPr>
        <w:t>. Toffrihom</w:t>
      </w:r>
      <w:r w:rsidRPr="00F32498">
        <w:rPr>
          <w:rFonts w:ascii="Arial" w:eastAsia="Arial" w:hAnsi="Arial" w:cs="MEPS Bookman WTS"/>
        </w:rPr>
        <w:t xml:space="preserve"> bħala riħa pjaċevoli,</w:t>
      </w:r>
      <w:r w:rsidR="00F4380B" w:rsidRPr="00F32498">
        <w:rPr>
          <w:rFonts w:ascii="MEPS Bookman WTS" w:eastAsia="Arial" w:hAnsi="MEPS Bookman WTS" w:cs="MEPS Bookman WTS"/>
        </w:rPr>
        <w:t></w:t>
      </w:r>
      <w:r w:rsidRPr="00F32498">
        <w:rPr>
          <w:rFonts w:ascii="Arial" w:eastAsia="Arial" w:hAnsi="Arial" w:cs="MEPS Bookman WTS"/>
        </w:rPr>
        <w:t xml:space="preserve"> offerta </w:t>
      </w:r>
      <w:r w:rsidR="00777B63" w:rsidRPr="00F32498">
        <w:rPr>
          <w:rFonts w:ascii="Arial" w:eastAsia="Arial" w:hAnsi="Arial" w:cs="MEPS Bookman WTS"/>
        </w:rPr>
        <w:t>li tiġi maħruqa</w:t>
      </w:r>
      <w:r w:rsidRPr="00F32498">
        <w:rPr>
          <w:rFonts w:ascii="Arial" w:eastAsia="Arial" w:hAnsi="Arial" w:cs="MEPS Bookman WTS"/>
        </w:rPr>
        <w:t xml:space="preserve"> </w:t>
      </w:r>
      <w:r w:rsidR="00777B63" w:rsidRPr="00F32498">
        <w:rPr>
          <w:rFonts w:ascii="Arial" w:eastAsia="Arial" w:hAnsi="Arial" w:cs="MEPS Bookman WTS"/>
        </w:rPr>
        <w:t>għa</w:t>
      </w:r>
      <w:r w:rsidRPr="00F32498">
        <w:rPr>
          <w:rFonts w:ascii="Arial" w:eastAsia="Arial" w:hAnsi="Arial" w:cs="MEPS Bookman WTS"/>
        </w:rPr>
        <w:t xml:space="preserve">l Ġeħova. </w:t>
      </w:r>
      <w:r w:rsidRPr="00F32498">
        <w:rPr>
          <w:rFonts w:ascii="Arial" w:eastAsia="Arial" w:hAnsi="Arial" w:cs="Arial"/>
          <w:b/>
        </w:rPr>
        <w:t>29:42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5F2FD8" w:rsidRPr="00F32498">
        <w:rPr>
          <w:rFonts w:ascii="Arial" w:eastAsia="Arial" w:hAnsi="Arial" w:cs="MEPS Bookman WTS"/>
        </w:rPr>
        <w:t>Din għandha tkun</w:t>
      </w:r>
      <w:r w:rsidRPr="00F32498">
        <w:rPr>
          <w:rFonts w:ascii="Arial" w:eastAsia="Arial" w:hAnsi="Arial" w:cs="MEPS Bookman WTS"/>
        </w:rPr>
        <w:t xml:space="preserve"> offerta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ħruq regolar</w:t>
      </w:r>
      <w:r w:rsidR="003A3998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 xml:space="preserve"> matul 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ġenerazzjonijiet tagħkom fid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daħla tat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tinda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laqgħa quddiem Ġeħova, fe</w:t>
      </w:r>
      <w:r w:rsidR="003A3998" w:rsidRPr="00F32498">
        <w:rPr>
          <w:rFonts w:ascii="Arial" w:eastAsia="Arial" w:hAnsi="Arial" w:cs="MEPS Bookman WTS"/>
        </w:rPr>
        <w:t>jn se nidher biex inkellmek</w:t>
      </w:r>
      <w:r w:rsidRPr="00F32498">
        <w:rPr>
          <w:rFonts w:ascii="Arial" w:eastAsia="Arial" w:hAnsi="Arial" w:cs="MEPS Bookman WTS"/>
        </w:rPr>
        <w:t>.</w:t>
      </w:r>
    </w:p>
    <w:p w14:paraId="6DF567FF" w14:textId="369AFC57" w:rsidR="00893FF6" w:rsidRPr="00F32498" w:rsidRDefault="00893FF6" w:rsidP="00893FF6">
      <w:pPr>
        <w:rPr>
          <w:rFonts w:ascii="Arial" w:eastAsia="Arial" w:hAnsi="Arial" w:cs="MEPS Bookman WTS"/>
        </w:rPr>
      </w:pPr>
      <w:r w:rsidRPr="00F32498">
        <w:rPr>
          <w:rFonts w:ascii="Arial" w:eastAsia="Arial" w:hAnsi="Arial" w:cs="Arial"/>
          <w:b/>
        </w:rPr>
        <w:t>29:43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>“</w:t>
      </w:r>
      <w:r w:rsidR="00ED77FF" w:rsidRPr="00F32498">
        <w:rPr>
          <w:rFonts w:ascii="Arial" w:eastAsia="Arial" w:hAnsi="Arial" w:cs="MEPS Bookman WTS"/>
        </w:rPr>
        <w:t>Jien n</w:t>
      </w:r>
      <w:r w:rsidR="00EA7CAB" w:rsidRPr="00F32498">
        <w:rPr>
          <w:rFonts w:ascii="Arial" w:eastAsia="Arial" w:hAnsi="Arial" w:cs="MEPS Bookman WTS"/>
        </w:rPr>
        <w:t xml:space="preserve">idher </w:t>
      </w:r>
      <w:r w:rsidRPr="00F32498">
        <w:rPr>
          <w:rFonts w:ascii="Arial" w:eastAsia="Arial" w:hAnsi="Arial" w:cs="MEPS Bookman WTS"/>
        </w:rPr>
        <w:t>hemmhekk lil</w:t>
      </w:r>
      <w:r w:rsidR="00EA7CAB" w:rsidRPr="00F32498">
        <w:rPr>
          <w:rFonts w:ascii="Arial" w:eastAsia="Arial" w:hAnsi="Arial" w:cs="MEPS Bookman WTS"/>
        </w:rPr>
        <w:t>l-</w:t>
      </w:r>
      <w:r w:rsidR="006E04BB" w:rsidRPr="00F32498">
        <w:rPr>
          <w:rFonts w:ascii="Arial" w:eastAsia="Arial" w:hAnsi="Arial" w:cs="MEPS Bookman WTS"/>
        </w:rPr>
        <w:t>Iżrael</w:t>
      </w:r>
      <w:r w:rsidR="00EA7CAB" w:rsidRPr="00F32498">
        <w:rPr>
          <w:rFonts w:ascii="Arial" w:eastAsia="Arial" w:hAnsi="Arial" w:cs="MEPS Bookman WTS"/>
        </w:rPr>
        <w:t>in</w:t>
      </w:r>
      <w:r w:rsidRPr="00F32498">
        <w:rPr>
          <w:rFonts w:ascii="Arial" w:eastAsia="Arial" w:hAnsi="Arial" w:cs="MEPS Bookman WTS"/>
        </w:rPr>
        <w:t>, u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post jitqaddes bil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glorja tiegħi. </w:t>
      </w:r>
      <w:r w:rsidRPr="00F32498">
        <w:rPr>
          <w:rFonts w:ascii="Arial" w:eastAsia="Arial" w:hAnsi="Arial" w:cs="Arial"/>
          <w:b/>
        </w:rPr>
        <w:t>29:44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0C4750" w:rsidRPr="00F32498">
        <w:rPr>
          <w:rFonts w:ascii="Arial" w:eastAsia="Arial" w:hAnsi="Arial" w:cs="MEPS Bookman WTS"/>
        </w:rPr>
        <w:t>I</w:t>
      </w:r>
      <w:r w:rsidRPr="00F32498">
        <w:rPr>
          <w:rFonts w:ascii="Arial" w:eastAsia="Arial" w:hAnsi="Arial" w:cs="MEPS Bookman WTS"/>
        </w:rPr>
        <w:t>nqaddes it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tinda 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laqgħa u 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artal</w:t>
      </w:r>
      <w:r w:rsidR="000C4750" w:rsidRPr="00F32498">
        <w:rPr>
          <w:rFonts w:ascii="Arial" w:eastAsia="Arial" w:hAnsi="Arial" w:cs="MEPS Bookman WTS"/>
        </w:rPr>
        <w:t>,</w:t>
      </w:r>
      <w:r w:rsidRPr="00F32498">
        <w:rPr>
          <w:rFonts w:ascii="Arial" w:eastAsia="Arial" w:hAnsi="Arial" w:cs="MEPS Bookman WTS"/>
        </w:rPr>
        <w:t xml:space="preserve"> u nqaddes lil Aron u li</w:t>
      </w:r>
      <w:r w:rsidR="007B0AF0" w:rsidRPr="00F32498">
        <w:rPr>
          <w:rFonts w:ascii="Arial" w:eastAsia="Arial" w:hAnsi="Arial" w:cs="MEPS Bookman WTS"/>
        </w:rPr>
        <w:t xml:space="preserve">t-tfal tiegħu </w:t>
      </w:r>
      <w:r w:rsidRPr="00F32498">
        <w:rPr>
          <w:rFonts w:ascii="Arial" w:eastAsia="Arial" w:hAnsi="Arial" w:cs="MEPS Bookman WTS"/>
        </w:rPr>
        <w:t xml:space="preserve">biex jaqdu bħala qassisin għalija. </w:t>
      </w:r>
      <w:r w:rsidRPr="00F32498">
        <w:rPr>
          <w:rFonts w:ascii="Arial" w:eastAsia="Arial" w:hAnsi="Arial" w:cs="Arial"/>
          <w:b/>
        </w:rPr>
        <w:t>29:45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="000C4750" w:rsidRPr="00F32498">
        <w:rPr>
          <w:rFonts w:ascii="Arial" w:eastAsia="Arial" w:hAnsi="Arial" w:cs="MEPS Bookman WTS"/>
        </w:rPr>
        <w:t xml:space="preserve">Jien </w:t>
      </w:r>
      <w:r w:rsidR="009E5289" w:rsidRPr="00F32498">
        <w:rPr>
          <w:rFonts w:ascii="Arial" w:eastAsia="Arial" w:hAnsi="Arial" w:cs="MEPS Bookman WTS"/>
        </w:rPr>
        <w:t xml:space="preserve">se </w:t>
      </w:r>
      <w:r w:rsidR="0005318D" w:rsidRPr="00F32498">
        <w:rPr>
          <w:rFonts w:ascii="Arial" w:eastAsia="Arial" w:hAnsi="Arial" w:cs="MEPS Bookman WTS"/>
        </w:rPr>
        <w:t>ngħix</w:t>
      </w:r>
      <w:r w:rsidR="000C4750" w:rsidRPr="00F32498">
        <w:rPr>
          <w:rFonts w:ascii="Arial" w:eastAsia="Arial" w:hAnsi="Arial" w:cs="MEPS Bookman WTS"/>
        </w:rPr>
        <w:t xml:space="preserve"> fost il-poplu t’</w:t>
      </w:r>
      <w:r w:rsidR="006E04BB" w:rsidRPr="00F32498">
        <w:rPr>
          <w:rFonts w:ascii="Arial" w:eastAsia="Arial" w:hAnsi="Arial" w:cs="MEPS Bookman WTS"/>
        </w:rPr>
        <w:t>Iżrael</w:t>
      </w:r>
      <w:r w:rsidRPr="00F32498">
        <w:rPr>
          <w:rFonts w:ascii="Arial" w:eastAsia="Arial" w:hAnsi="Arial" w:cs="MEPS Bookman WTS"/>
        </w:rPr>
        <w:t xml:space="preserve">, u nkun </w:t>
      </w:r>
      <w:r w:rsidR="003F026D" w:rsidRPr="00F32498">
        <w:rPr>
          <w:rFonts w:ascii="Arial" w:eastAsia="Arial" w:hAnsi="Arial" w:cs="MEPS Bookman WTS"/>
          <w:lang w:val="fr-FR"/>
        </w:rPr>
        <w:t>l-</w:t>
      </w:r>
      <w:r w:rsidRPr="00F32498">
        <w:rPr>
          <w:rFonts w:ascii="Arial" w:eastAsia="Arial" w:hAnsi="Arial" w:cs="MEPS Bookman WTS"/>
        </w:rPr>
        <w:t xml:space="preserve">Alla tagħhom. </w:t>
      </w:r>
      <w:r w:rsidRPr="00F32498">
        <w:rPr>
          <w:rFonts w:ascii="Arial" w:eastAsia="Arial" w:hAnsi="Arial" w:cs="Arial"/>
          <w:b/>
        </w:rPr>
        <w:t>29:46</w:t>
      </w:r>
      <w:r w:rsidR="00F91EE3" w:rsidRPr="00F32498">
        <w:rPr>
          <w:rFonts w:ascii="Arial" w:eastAsia="Arial" w:hAnsi="Arial" w:cs="Arial"/>
          <w:b/>
        </w:rPr>
        <w:t xml:space="preserve"> </w:t>
      </w:r>
      <w:r w:rsidRPr="00F32498">
        <w:rPr>
          <w:rFonts w:ascii="Arial" w:eastAsia="Arial" w:hAnsi="Arial" w:cs="MEPS Bookman WTS"/>
        </w:rPr>
        <w:t xml:space="preserve">U żgur li jkunu jafu li jien Ġeħova </w:t>
      </w:r>
      <w:r w:rsidR="003F026D" w:rsidRPr="00F32498">
        <w:rPr>
          <w:rFonts w:ascii="Arial" w:eastAsia="Arial" w:hAnsi="Arial" w:cs="MEPS Bookman WTS"/>
        </w:rPr>
        <w:t>l-</w:t>
      </w:r>
      <w:r w:rsidRPr="00F32498">
        <w:rPr>
          <w:rFonts w:ascii="Arial" w:eastAsia="Arial" w:hAnsi="Arial" w:cs="MEPS Bookman WTS"/>
        </w:rPr>
        <w:t>Alla tagħhom, li ħriġthom mill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 xml:space="preserve">art </w:t>
      </w:r>
      <w:r w:rsidR="00796357" w:rsidRPr="00F32498">
        <w:rPr>
          <w:rFonts w:ascii="Arial" w:eastAsia="Arial" w:hAnsi="Arial" w:cs="MEPS Bookman WTS"/>
        </w:rPr>
        <w:t>tal</w:t>
      </w:r>
      <w:r w:rsidR="00F91EE3" w:rsidRPr="00F32498">
        <w:rPr>
          <w:rFonts w:ascii="Arial" w:eastAsia="Arial" w:hAnsi="Arial" w:cs="MEPS Bookman WTS"/>
        </w:rPr>
        <w:t>-</w:t>
      </w:r>
      <w:r w:rsidRPr="00F32498">
        <w:rPr>
          <w:rFonts w:ascii="Arial" w:eastAsia="Arial" w:hAnsi="Arial" w:cs="MEPS Bookman WTS"/>
        </w:rPr>
        <w:t>Eġittu sabiex ngħ</w:t>
      </w:r>
      <w:r w:rsidR="0005318D" w:rsidRPr="00F32498">
        <w:rPr>
          <w:rFonts w:ascii="Arial" w:eastAsia="Arial" w:hAnsi="Arial" w:cs="MEPS Bookman WTS"/>
        </w:rPr>
        <w:t>ix</w:t>
      </w:r>
      <w:r w:rsidRPr="00F32498">
        <w:rPr>
          <w:rFonts w:ascii="Arial" w:eastAsia="Arial" w:hAnsi="Arial" w:cs="MEPS Bookman WTS"/>
        </w:rPr>
        <w:t xml:space="preserve"> f</w:t>
      </w:r>
      <w:r w:rsidR="0005318D" w:rsidRPr="00F32498">
        <w:rPr>
          <w:rFonts w:ascii="Arial" w:eastAsia="Arial" w:hAnsi="Arial" w:cs="MEPS Bookman WTS"/>
        </w:rPr>
        <w:t>osthom</w:t>
      </w:r>
      <w:r w:rsidRPr="00F32498">
        <w:rPr>
          <w:rFonts w:ascii="Arial" w:eastAsia="Arial" w:hAnsi="Arial" w:cs="MEPS Bookman WTS"/>
        </w:rPr>
        <w:t xml:space="preserve">. Jien Ġeħova </w:t>
      </w:r>
      <w:r w:rsidR="003F026D" w:rsidRPr="00F32498">
        <w:rPr>
          <w:rFonts w:ascii="Arial" w:eastAsia="Arial" w:hAnsi="Arial" w:cs="MEPS Bookman WTS"/>
          <w:lang w:val="en-GB"/>
        </w:rPr>
        <w:t>l-</w:t>
      </w:r>
      <w:r w:rsidRPr="00F32498">
        <w:rPr>
          <w:rFonts w:ascii="Arial" w:eastAsia="Arial" w:hAnsi="Arial" w:cs="MEPS Bookman WTS"/>
        </w:rPr>
        <w:t>Alla tagħhom.</w:t>
      </w:r>
    </w:p>
    <w:p w14:paraId="7AA38AD5" w14:textId="77777777" w:rsidR="00762BCB" w:rsidRPr="00F32498" w:rsidRDefault="00762BCB" w:rsidP="00893FF6"/>
    <w:p w14:paraId="6F120E7A" w14:textId="77777777" w:rsidR="00B2588B" w:rsidRPr="00F32498" w:rsidRDefault="00B2588B" w:rsidP="00893FF6"/>
    <w:p w14:paraId="22C25D53" w14:textId="77777777" w:rsidR="00B2588B" w:rsidRPr="00F32498" w:rsidRDefault="00B2588B" w:rsidP="00893FF6"/>
    <w:sectPr w:rsidR="00B2588B" w:rsidRPr="00F32498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19-12-10T14:44:00Z" w:initials="t">
    <w:p w14:paraId="5FCFF3B4" w14:textId="77777777" w:rsidR="00A30BCF" w:rsidRDefault="00A30BC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29:1 - żgħir</w:t>
        </w:r>
      </w:hyperlink>
    </w:p>
  </w:comment>
  <w:comment w:id="1" w:author="nwt Outside Readers Comments" w:date="2020-03-12T16:16:00Z" w:initials="r">
    <w:p w14:paraId="47C52ADD" w14:textId="77777777" w:rsidR="00613524" w:rsidRDefault="0061352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29:3 - fiha</w:t>
        </w:r>
      </w:hyperlink>
    </w:p>
  </w:comment>
  <w:comment w:id="3" w:author="nwt Team Comments" w:date="2019-12-10T06:33:00Z" w:initials="t">
    <w:p w14:paraId="720A3E64" w14:textId="77777777" w:rsidR="006749D6" w:rsidRDefault="006749D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29:9 - maʼturban</w:t>
        </w:r>
      </w:hyperlink>
    </w:p>
  </w:comment>
  <w:comment w:id="4" w:author="nwt Outside Readers Comments" w:date="2020-03-12T16:24:00Z" w:initials="r">
    <w:p w14:paraId="0E0887EE" w14:textId="77777777" w:rsidR="005B0324" w:rsidRDefault="005B032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29:9 - saċerdozju</w:t>
        </w:r>
      </w:hyperlink>
    </w:p>
  </w:comment>
  <w:comment w:id="5" w:author="nwt Outside Readers Comments" w:date="2020-03-12T16:18:00Z" w:initials="r">
    <w:p w14:paraId="785363D7" w14:textId="77777777" w:rsidR="00554F90" w:rsidRDefault="00554F9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29:13 - kilwiet</w:t>
        </w:r>
      </w:hyperlink>
    </w:p>
  </w:comment>
  <w:comment w:id="6" w:author="nwt Team Comments" w:date="2019-08-29T10:53:00Z" w:initials="t">
    <w:p w14:paraId="322A19A8" w14:textId="77777777" w:rsidR="0060752F" w:rsidRDefault="0060752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29:13 - aħraqhom</w:t>
        </w:r>
      </w:hyperlink>
    </w:p>
  </w:comment>
  <w:comment w:id="7" w:author="nwt Outside Readers Comments" w:date="2020-04-01T08:43:00Z" w:initials="r">
    <w:p w14:paraId="142700E6" w14:textId="77777777" w:rsidR="00EC433C" w:rsidRDefault="00EC433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Eżo. 29:14 - taħraqhom</w:t>
        </w:r>
      </w:hyperlink>
    </w:p>
  </w:comment>
  <w:comment w:id="8" w:author="nwt Team Comments" w:date="2019-12-10T07:13:00Z" w:initials="t">
    <w:p w14:paraId="375A3A3E" w14:textId="77777777" w:rsidR="0073177A" w:rsidRDefault="0073177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Eżo. 29:17 - riġlejh</w:t>
        </w:r>
      </w:hyperlink>
    </w:p>
  </w:comment>
  <w:comment w:id="9" w:author="nwt Outside Readers Comments" w:date="2020-03-12T16:19:00Z" w:initials="r">
    <w:p w14:paraId="1B792954" w14:textId="77777777" w:rsidR="00697F54" w:rsidRDefault="00697F5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Eżo. 29:22 - kilwiet</w:t>
        </w:r>
      </w:hyperlink>
    </w:p>
  </w:comment>
  <w:comment w:id="10" w:author="nwt Outside Readers Comments" w:date="2020-03-18T09:41:00Z" w:initials="r">
    <w:p w14:paraId="123335F6" w14:textId="77777777" w:rsidR="009C32D7" w:rsidRDefault="009C32D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Eżo. 29:33 - (Footnote)</w:t>
        </w:r>
      </w:hyperlink>
    </w:p>
  </w:comment>
  <w:comment w:id="11" w:author="nwt Outside Readers Comments" w:date="2020-03-18T09:43:00Z" w:initials="r">
    <w:p w14:paraId="51A9EBEB" w14:textId="77777777" w:rsidR="005B13CF" w:rsidRDefault="005B13C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Eżo. 29:35 - (Footnote)</w:t>
        </w:r>
      </w:hyperlink>
    </w:p>
  </w:comment>
  <w:comment w:id="12" w:author="nwt Team Comments" w:date="2019-12-11T09:29:00Z" w:initials="t">
    <w:p w14:paraId="7ECC7022" w14:textId="77777777" w:rsidR="00777B63" w:rsidRDefault="00777B6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Eżo. 29:41 - ċereali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FCFF3B4" w15:done="0"/>
  <w15:commentEx w15:paraId="47C52ADD" w15:done="0"/>
  <w15:commentEx w15:paraId="720A3E64" w15:done="0"/>
  <w15:commentEx w15:paraId="0E0887EE" w15:done="0"/>
  <w15:commentEx w15:paraId="785363D7" w15:done="0"/>
  <w15:commentEx w15:paraId="322A19A8" w15:done="0"/>
  <w15:commentEx w15:paraId="142700E6" w15:done="0"/>
  <w15:commentEx w15:paraId="375A3A3E" w15:done="0"/>
  <w15:commentEx w15:paraId="1B792954" w15:done="0"/>
  <w15:commentEx w15:paraId="123335F6" w15:done="0"/>
  <w15:commentEx w15:paraId="51A9EBEB" w15:done="0"/>
  <w15:commentEx w15:paraId="7ECC702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FCFF3B4" w16cid:durableId="236F8E47"/>
  <w16cid:commentId w16cid:paraId="720A3E64" w16cid:durableId="236F8E48"/>
  <w16cid:commentId w16cid:paraId="0E0887EE" w16cid:durableId="236F8E49"/>
  <w16cid:commentId w16cid:paraId="785363D7" w16cid:durableId="236F8E4A"/>
  <w16cid:commentId w16cid:paraId="322A19A8" w16cid:durableId="236F8E4B"/>
  <w16cid:commentId w16cid:paraId="142700E6" w16cid:durableId="236F8E4C"/>
  <w16cid:commentId w16cid:paraId="1B792954" w16cid:durableId="236F8E4D"/>
  <w16cid:commentId w16cid:paraId="123335F6" w16cid:durableId="236F8E4E"/>
  <w16cid:commentId w16cid:paraId="51A9EBEB" w16cid:durableId="236F8E4F"/>
  <w16cid:commentId w16cid:paraId="7ECC7022" w16cid:durableId="236F8E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8FF4E3" w14:textId="77777777" w:rsidR="00573A5E" w:rsidRDefault="00573A5E">
      <w:r>
        <w:separator/>
      </w:r>
    </w:p>
  </w:endnote>
  <w:endnote w:type="continuationSeparator" w:id="0">
    <w:p w14:paraId="77559485" w14:textId="77777777" w:rsidR="00573A5E" w:rsidRDefault="00573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341B75" w14:textId="77777777" w:rsidR="00573A5E" w:rsidRDefault="00573A5E">
      <w:r>
        <w:separator/>
      </w:r>
    </w:p>
  </w:footnote>
  <w:footnote w:type="continuationSeparator" w:id="0">
    <w:p w14:paraId="7FC7374D" w14:textId="77777777" w:rsidR="00573A5E" w:rsidRDefault="00573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7BCE8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5338E">
      <w:rPr>
        <w:rStyle w:val="PageNumber"/>
        <w:noProof/>
      </w:rPr>
      <w:t>3</w:t>
    </w:r>
    <w:r>
      <w:rPr>
        <w:rStyle w:val="PageNumber"/>
      </w:rPr>
      <w:fldChar w:fldCharType="end"/>
    </w:r>
  </w:p>
  <w:p w14:paraId="19AE6E2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5338E">
        <w:t>Exodus Chapter 29</w:t>
      </w:r>
    </w:fldSimple>
  </w:p>
  <w:p w14:paraId="53C3A91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45338E">
      <w:t>02-Exodus</w:t>
    </w:r>
    <w:r>
      <w:fldChar w:fldCharType="end"/>
    </w:r>
  </w:p>
  <w:p w14:paraId="143B1E5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5338E">
      <w:rPr>
        <w:noProof/>
        <w:snapToGrid w:val="0"/>
      </w:rPr>
      <w:t>Exodus 29</w:t>
    </w:r>
    <w:r>
      <w:rPr>
        <w:snapToGrid w:val="0"/>
      </w:rPr>
      <w:fldChar w:fldCharType="end"/>
    </w:r>
    <w:r>
      <w:rPr>
        <w:snapToGrid w:val="0"/>
      </w:rPr>
      <w:tab/>
    </w:r>
  </w:p>
  <w:p w14:paraId="3B08C069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4C390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45338E">
        <w:t>Exodus Chapter 29</w:t>
      </w:r>
    </w:fldSimple>
  </w:p>
  <w:p w14:paraId="6A33D72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45338E">
      <w:t>02-Exodus</w:t>
    </w:r>
    <w:r>
      <w:fldChar w:fldCharType="end"/>
    </w:r>
  </w:p>
  <w:p w14:paraId="61D182F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45338E">
      <w:rPr>
        <w:noProof/>
        <w:snapToGrid w:val="0"/>
      </w:rPr>
      <w:t>Exodus 29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45338E">
      <w:t>&lt;not set&gt;</w:t>
    </w:r>
    <w:r>
      <w:fldChar w:fldCharType="end"/>
    </w:r>
  </w:p>
  <w:p w14:paraId="3D9A972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45338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45338E">
      <w:t>&lt;not set&gt;</w:t>
    </w:r>
    <w:r>
      <w:fldChar w:fldCharType="end"/>
    </w:r>
  </w:p>
  <w:p w14:paraId="6EA6517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45338E">
      <w:t>&lt;not set&gt;</w:t>
    </w:r>
    <w:r>
      <w:fldChar w:fldCharType="end"/>
    </w:r>
  </w:p>
  <w:p w14:paraId="7D90444D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3A5E"/>
    <w:rsid w:val="00017BDA"/>
    <w:rsid w:val="000212E2"/>
    <w:rsid w:val="00025E5F"/>
    <w:rsid w:val="00040C64"/>
    <w:rsid w:val="00050056"/>
    <w:rsid w:val="0005318D"/>
    <w:rsid w:val="000532FF"/>
    <w:rsid w:val="00075F29"/>
    <w:rsid w:val="00077062"/>
    <w:rsid w:val="000C4750"/>
    <w:rsid w:val="000D4833"/>
    <w:rsid w:val="000E753E"/>
    <w:rsid w:val="000F6035"/>
    <w:rsid w:val="0011782E"/>
    <w:rsid w:val="00146728"/>
    <w:rsid w:val="001900EA"/>
    <w:rsid w:val="001A1953"/>
    <w:rsid w:val="001D307E"/>
    <w:rsid w:val="00237AE1"/>
    <w:rsid w:val="00245EDD"/>
    <w:rsid w:val="0026201B"/>
    <w:rsid w:val="0026230D"/>
    <w:rsid w:val="0026719D"/>
    <w:rsid w:val="002B1F91"/>
    <w:rsid w:val="002B524D"/>
    <w:rsid w:val="002C03B2"/>
    <w:rsid w:val="002D43B1"/>
    <w:rsid w:val="002D5A7F"/>
    <w:rsid w:val="002D6D59"/>
    <w:rsid w:val="00310508"/>
    <w:rsid w:val="003116A2"/>
    <w:rsid w:val="00316D84"/>
    <w:rsid w:val="003469B5"/>
    <w:rsid w:val="00362C12"/>
    <w:rsid w:val="00373346"/>
    <w:rsid w:val="003A3998"/>
    <w:rsid w:val="003B4AD0"/>
    <w:rsid w:val="003F026D"/>
    <w:rsid w:val="004022B4"/>
    <w:rsid w:val="004030AC"/>
    <w:rsid w:val="0041266D"/>
    <w:rsid w:val="0041422D"/>
    <w:rsid w:val="004259D6"/>
    <w:rsid w:val="00444241"/>
    <w:rsid w:val="004500A2"/>
    <w:rsid w:val="0045338E"/>
    <w:rsid w:val="004664CF"/>
    <w:rsid w:val="004A0FDD"/>
    <w:rsid w:val="004A77E0"/>
    <w:rsid w:val="004B4759"/>
    <w:rsid w:val="004C5EB7"/>
    <w:rsid w:val="004D4822"/>
    <w:rsid w:val="004E1EE4"/>
    <w:rsid w:val="004F5E83"/>
    <w:rsid w:val="005537DA"/>
    <w:rsid w:val="00553F21"/>
    <w:rsid w:val="00554F90"/>
    <w:rsid w:val="00573A5E"/>
    <w:rsid w:val="005768BE"/>
    <w:rsid w:val="005B0324"/>
    <w:rsid w:val="005B13CF"/>
    <w:rsid w:val="005D4494"/>
    <w:rsid w:val="005F29B7"/>
    <w:rsid w:val="005F2FD8"/>
    <w:rsid w:val="00607421"/>
    <w:rsid w:val="0060752F"/>
    <w:rsid w:val="00613524"/>
    <w:rsid w:val="006469F0"/>
    <w:rsid w:val="00656422"/>
    <w:rsid w:val="006634F9"/>
    <w:rsid w:val="006749D6"/>
    <w:rsid w:val="00683A19"/>
    <w:rsid w:val="00697F54"/>
    <w:rsid w:val="006B094C"/>
    <w:rsid w:val="006B2E68"/>
    <w:rsid w:val="006D0A9F"/>
    <w:rsid w:val="006D1B0A"/>
    <w:rsid w:val="006E04BB"/>
    <w:rsid w:val="006E2728"/>
    <w:rsid w:val="006F7470"/>
    <w:rsid w:val="00711023"/>
    <w:rsid w:val="0073177A"/>
    <w:rsid w:val="0073564C"/>
    <w:rsid w:val="00745706"/>
    <w:rsid w:val="0075006C"/>
    <w:rsid w:val="00762BCB"/>
    <w:rsid w:val="007662D9"/>
    <w:rsid w:val="00777B63"/>
    <w:rsid w:val="00783C03"/>
    <w:rsid w:val="00784C18"/>
    <w:rsid w:val="00796357"/>
    <w:rsid w:val="00796D66"/>
    <w:rsid w:val="007A584B"/>
    <w:rsid w:val="007B0AF0"/>
    <w:rsid w:val="007E6F54"/>
    <w:rsid w:val="0080726C"/>
    <w:rsid w:val="00825163"/>
    <w:rsid w:val="008575E1"/>
    <w:rsid w:val="00863830"/>
    <w:rsid w:val="00864F88"/>
    <w:rsid w:val="00875211"/>
    <w:rsid w:val="00893FF6"/>
    <w:rsid w:val="008A5C5F"/>
    <w:rsid w:val="008E12D0"/>
    <w:rsid w:val="008F667F"/>
    <w:rsid w:val="00900993"/>
    <w:rsid w:val="00921A86"/>
    <w:rsid w:val="009675CA"/>
    <w:rsid w:val="00967C8A"/>
    <w:rsid w:val="00980020"/>
    <w:rsid w:val="009C32D7"/>
    <w:rsid w:val="009C79DD"/>
    <w:rsid w:val="009C7D92"/>
    <w:rsid w:val="009D2B58"/>
    <w:rsid w:val="009D3DD6"/>
    <w:rsid w:val="009E5289"/>
    <w:rsid w:val="00A13B03"/>
    <w:rsid w:val="00A30BCF"/>
    <w:rsid w:val="00A45CB1"/>
    <w:rsid w:val="00A5335B"/>
    <w:rsid w:val="00A73FF6"/>
    <w:rsid w:val="00AA09DB"/>
    <w:rsid w:val="00AA4DA6"/>
    <w:rsid w:val="00AA6ADB"/>
    <w:rsid w:val="00AB66A3"/>
    <w:rsid w:val="00AE53C0"/>
    <w:rsid w:val="00AF7B31"/>
    <w:rsid w:val="00B10C03"/>
    <w:rsid w:val="00B15153"/>
    <w:rsid w:val="00B2588B"/>
    <w:rsid w:val="00B30BD1"/>
    <w:rsid w:val="00B3171A"/>
    <w:rsid w:val="00B45D7D"/>
    <w:rsid w:val="00B87B77"/>
    <w:rsid w:val="00BC1380"/>
    <w:rsid w:val="00BC3105"/>
    <w:rsid w:val="00BD6AB0"/>
    <w:rsid w:val="00C26028"/>
    <w:rsid w:val="00C3360F"/>
    <w:rsid w:val="00C37E6E"/>
    <w:rsid w:val="00C40D85"/>
    <w:rsid w:val="00C4526B"/>
    <w:rsid w:val="00C513E3"/>
    <w:rsid w:val="00C72DA6"/>
    <w:rsid w:val="00C92D5F"/>
    <w:rsid w:val="00CA2E7C"/>
    <w:rsid w:val="00CB1E90"/>
    <w:rsid w:val="00CC07F3"/>
    <w:rsid w:val="00CE2A23"/>
    <w:rsid w:val="00CF6A4E"/>
    <w:rsid w:val="00CF78F5"/>
    <w:rsid w:val="00D07142"/>
    <w:rsid w:val="00D13440"/>
    <w:rsid w:val="00D41195"/>
    <w:rsid w:val="00D45CE7"/>
    <w:rsid w:val="00D46DA0"/>
    <w:rsid w:val="00D67FE7"/>
    <w:rsid w:val="00D73167"/>
    <w:rsid w:val="00D75449"/>
    <w:rsid w:val="00DA0FE2"/>
    <w:rsid w:val="00DA1431"/>
    <w:rsid w:val="00DA2EA3"/>
    <w:rsid w:val="00DC700C"/>
    <w:rsid w:val="00DD0524"/>
    <w:rsid w:val="00DD294A"/>
    <w:rsid w:val="00DE253C"/>
    <w:rsid w:val="00DE5D0D"/>
    <w:rsid w:val="00E052C1"/>
    <w:rsid w:val="00E1504E"/>
    <w:rsid w:val="00E44865"/>
    <w:rsid w:val="00E72C9B"/>
    <w:rsid w:val="00EA7CAB"/>
    <w:rsid w:val="00EC433C"/>
    <w:rsid w:val="00ED4EFB"/>
    <w:rsid w:val="00ED77FF"/>
    <w:rsid w:val="00EF3BC1"/>
    <w:rsid w:val="00F32498"/>
    <w:rsid w:val="00F4380B"/>
    <w:rsid w:val="00F66502"/>
    <w:rsid w:val="00F7027E"/>
    <w:rsid w:val="00F91EE3"/>
    <w:rsid w:val="00F92B84"/>
    <w:rsid w:val="00F935DB"/>
    <w:rsid w:val="00FB6530"/>
    <w:rsid w:val="00FD70E9"/>
    <w:rsid w:val="00FF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2F30A696"/>
  <w15:docId w15:val="{687BA8C9-0418-4E7B-8022-A0BCCB2E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60752F"/>
    <w:rPr>
      <w:sz w:val="16"/>
      <w:szCs w:val="16"/>
    </w:rPr>
  </w:style>
  <w:style w:type="paragraph" w:styleId="CommentText">
    <w:name w:val="annotation text"/>
    <w:basedOn w:val="Normal"/>
    <w:link w:val="CommentTextChar"/>
    <w:rsid w:val="006075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0752F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6075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0752F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60752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6E04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04BB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9D2B58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7662D9"/>
    <w:rPr>
      <w:rFonts w:ascii="Arial Unicode MS" w:eastAsia="Times New Roman" w:hAnsi="Arial Unicode MS" w:cs="Latha"/>
      <w:sz w:val="24"/>
      <w:szCs w:val="24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4&amp;biblecommentid=2838&amp;book=2&amp;chapter=29&amp;verse=17" TargetMode="External"/><Relationship Id="rId3" Type="http://schemas.openxmlformats.org/officeDocument/2006/relationships/hyperlink" Target="wtsbiblecomment:refid=44&amp;biblecommentid=2837&amp;book=2&amp;chapter=29&amp;verse=9" TargetMode="External"/><Relationship Id="rId7" Type="http://schemas.openxmlformats.org/officeDocument/2006/relationships/hyperlink" Target="wtsbiblecomment:refid=45&amp;biblecommentid=3257&amp;book=2&amp;chapter=29&amp;verse=14" TargetMode="External"/><Relationship Id="rId12" Type="http://schemas.openxmlformats.org/officeDocument/2006/relationships/hyperlink" Target="wtsbiblecomment:refid=44&amp;biblecommentid=2844&amp;book=2&amp;chapter=29&amp;verse=41" TargetMode="External"/><Relationship Id="rId2" Type="http://schemas.openxmlformats.org/officeDocument/2006/relationships/hyperlink" Target="wtsbiblecomment:refid=45&amp;biblecommentid=3133&amp;book=2&amp;chapter=29&amp;verse=3" TargetMode="External"/><Relationship Id="rId1" Type="http://schemas.openxmlformats.org/officeDocument/2006/relationships/hyperlink" Target="wtsbiblecomment:refid=44&amp;biblecommentid=2843&amp;book=2&amp;chapter=29&amp;verse=1" TargetMode="External"/><Relationship Id="rId6" Type="http://schemas.openxmlformats.org/officeDocument/2006/relationships/hyperlink" Target="wtsbiblecomment:refid=44&amp;biblecommentid=2344&amp;book=2&amp;chapter=29&amp;verse=13" TargetMode="External"/><Relationship Id="rId11" Type="http://schemas.openxmlformats.org/officeDocument/2006/relationships/hyperlink" Target="wtsbiblecomment:refid=45&amp;biblecommentid=3168&amp;book=2&amp;chapter=29&amp;verse=35" TargetMode="External"/><Relationship Id="rId5" Type="http://schemas.openxmlformats.org/officeDocument/2006/relationships/hyperlink" Target="wtsbiblecomment:refid=45&amp;biblecommentid=3134&amp;book=2&amp;chapter=29&amp;verse=13" TargetMode="External"/><Relationship Id="rId10" Type="http://schemas.openxmlformats.org/officeDocument/2006/relationships/hyperlink" Target="wtsbiblecomment:refid=45&amp;biblecommentid=3167&amp;book=2&amp;chapter=29&amp;verse=33" TargetMode="External"/><Relationship Id="rId4" Type="http://schemas.openxmlformats.org/officeDocument/2006/relationships/hyperlink" Target="wtsbiblecomment:refid=45&amp;biblecommentid=3136&amp;book=2&amp;chapter=29&amp;verse=9" TargetMode="External"/><Relationship Id="rId9" Type="http://schemas.openxmlformats.org/officeDocument/2006/relationships/hyperlink" Target="wtsbiblecomment:refid=45&amp;biblecommentid=3135&amp;book=2&amp;chapter=29&amp;verse=2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3A32-188C-4A24-807A-27DD05745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943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29</vt:lpstr>
    </vt:vector>
  </TitlesOfParts>
  <Company>Watchtower</Company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29</dc:title>
  <dc:subject/>
  <dc:creator>David Waterson</dc:creator>
  <cp:keywords/>
  <dc:description/>
  <cp:lastModifiedBy>Calleja, Matthew</cp:lastModifiedBy>
  <cp:revision>95</cp:revision>
  <cp:lastPrinted>2019-12-11T09:52:00Z</cp:lastPrinted>
  <dcterms:created xsi:type="dcterms:W3CDTF">2019-08-04T13:48:00Z</dcterms:created>
  <dcterms:modified xsi:type="dcterms:W3CDTF">2021-07-07T13:54:00Z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29.docx</vt:lpwstr>
  </property>
  <property fmtid="{D5CDD505-2E9C-101B-9397-08002B2CF9AE}" pid="9" name="_TranslationDocumentId">
    <vt:i4>19409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2029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