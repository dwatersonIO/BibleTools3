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29E84" w14:textId="77777777" w:rsidR="0034404F" w:rsidRPr="007759A3" w:rsidRDefault="0034404F" w:rsidP="0034404F">
      <w:pPr>
        <w:rPr>
          <w:rFonts w:ascii="Arial" w:eastAsia="Arial" w:hAnsi="Arial" w:cs="MEPS Bookman WTS"/>
        </w:rPr>
      </w:pPr>
      <w:r w:rsidRPr="007759A3">
        <w:rPr>
          <w:rFonts w:ascii="Arial" w:eastAsia="Arial" w:hAnsi="Arial" w:cs="Arial"/>
          <w:b/>
        </w:rPr>
        <w:t xml:space="preserve">37:1 </w:t>
      </w:r>
      <w:r w:rsidRPr="007759A3">
        <w:rPr>
          <w:rFonts w:ascii="Arial" w:eastAsia="Arial" w:hAnsi="Arial" w:cs="Arial"/>
        </w:rPr>
        <w:t>Besalel i</w:t>
      </w:r>
      <w:r w:rsidR="003138B4" w:rsidRPr="007759A3">
        <w:rPr>
          <w:rFonts w:ascii="Arial" w:eastAsia="Arial" w:hAnsi="Arial" w:cs="Arial"/>
        </w:rPr>
        <w:t>mbagħad</w:t>
      </w:r>
      <w:r w:rsidRPr="007759A3">
        <w:rPr>
          <w:rFonts w:ascii="Arial" w:eastAsia="Arial" w:hAnsi="Arial" w:cs="Arial"/>
        </w:rPr>
        <w:t xml:space="preserve"> għamel l</w:t>
      </w:r>
      <w:r w:rsidR="00A463A3" w:rsidRPr="007759A3">
        <w:rPr>
          <w:rFonts w:ascii="Arial" w:eastAsia="Arial" w:hAnsi="Arial" w:cs="Arial"/>
        </w:rPr>
        <w:t>-</w:t>
      </w:r>
      <w:r w:rsidRPr="007759A3">
        <w:rPr>
          <w:rFonts w:ascii="Arial" w:eastAsia="Arial" w:hAnsi="Arial" w:cs="Arial"/>
        </w:rPr>
        <w:t>Arka mill</w:t>
      </w:r>
      <w:r w:rsidR="00A463A3" w:rsidRPr="007759A3">
        <w:rPr>
          <w:rFonts w:ascii="Arial" w:eastAsia="Arial" w:hAnsi="Arial" w:cs="Arial"/>
        </w:rPr>
        <w:t>-</w:t>
      </w:r>
      <w:r w:rsidRPr="007759A3">
        <w:rPr>
          <w:rFonts w:ascii="Arial" w:eastAsia="Arial" w:hAnsi="Arial" w:cs="Arial"/>
        </w:rPr>
        <w:t xml:space="preserve">injam </w:t>
      </w:r>
      <w:r w:rsidR="001C79EA" w:rsidRPr="007759A3">
        <w:rPr>
          <w:rFonts w:ascii="Arial" w:eastAsia="Arial" w:hAnsi="Arial" w:cs="Arial"/>
        </w:rPr>
        <w:t>tal</w:t>
      </w:r>
      <w:r w:rsidR="00A463A3" w:rsidRPr="007759A3">
        <w:rPr>
          <w:rFonts w:ascii="Arial" w:eastAsia="Arial" w:hAnsi="Arial" w:cs="Arial"/>
        </w:rPr>
        <w:t>-</w:t>
      </w:r>
      <w:r w:rsidRPr="007759A3">
        <w:rPr>
          <w:rFonts w:ascii="Arial" w:eastAsia="Arial" w:hAnsi="Arial" w:cs="Arial"/>
        </w:rPr>
        <w:t>akaċja.</w:t>
      </w:r>
      <w:r w:rsidR="0013612C" w:rsidRPr="007759A3">
        <w:rPr>
          <w:rFonts w:ascii="Arial" w:eastAsia="Arial" w:hAnsi="Arial" w:cs="Arial"/>
        </w:rPr>
        <w:t xml:space="preserve"> Din kienet</w:t>
      </w:r>
      <w:r w:rsidRPr="007759A3">
        <w:rPr>
          <w:rFonts w:ascii="Arial" w:eastAsia="Arial" w:hAnsi="Arial" w:cs="Arial"/>
        </w:rPr>
        <w:t xml:space="preserve"> </w:t>
      </w:r>
      <w:r w:rsidR="0013612C" w:rsidRPr="007759A3">
        <w:rPr>
          <w:rFonts w:ascii="Arial" w:eastAsia="Arial" w:hAnsi="Arial" w:cs="Arial"/>
        </w:rPr>
        <w:t xml:space="preserve">twila </w:t>
      </w:r>
      <w:r w:rsidRPr="007759A3">
        <w:rPr>
          <w:rFonts w:ascii="Arial" w:eastAsia="Arial" w:hAnsi="Arial" w:cs="Arial"/>
        </w:rPr>
        <w:t>żewġ kubiti</w:t>
      </w:r>
      <w:r w:rsidR="00A65CFD" w:rsidRPr="007759A3">
        <w:rPr>
          <w:rFonts w:ascii="MEPS Bookman WTS" w:eastAsia="Arial" w:hAnsi="MEPS Bookman WTS" w:cs="MEPS Bookman WTS"/>
        </w:rPr>
        <w:t></w:t>
      </w:r>
      <w:r w:rsidRPr="007759A3">
        <w:rPr>
          <w:rFonts w:ascii="Arial" w:eastAsia="Arial" w:hAnsi="Arial" w:cs="Arial"/>
        </w:rPr>
        <w:t xml:space="preserve"> u nofs, wi</w:t>
      </w:r>
      <w:r w:rsidR="00C778F0" w:rsidRPr="007759A3">
        <w:rPr>
          <w:rFonts w:ascii="Arial" w:eastAsia="Arial" w:hAnsi="Arial" w:cs="Arial"/>
        </w:rPr>
        <w:t>e</w:t>
      </w:r>
      <w:r w:rsidRPr="007759A3">
        <w:rPr>
          <w:rFonts w:ascii="Arial" w:eastAsia="Arial" w:hAnsi="Arial" w:cs="Arial"/>
        </w:rPr>
        <w:t>s</w:t>
      </w:r>
      <w:r w:rsidR="00C778F0" w:rsidRPr="007759A3">
        <w:rPr>
          <w:rFonts w:ascii="Arial" w:eastAsia="Arial" w:hAnsi="Arial" w:cs="Arial"/>
        </w:rPr>
        <w:t>għ</w:t>
      </w:r>
      <w:r w:rsidRPr="007759A3">
        <w:rPr>
          <w:rFonts w:ascii="Arial" w:eastAsia="Arial" w:hAnsi="Arial" w:cs="Arial"/>
        </w:rPr>
        <w:t>a kubitu u nofs, u għol</w:t>
      </w:r>
      <w:r w:rsidR="00C778F0" w:rsidRPr="007759A3">
        <w:rPr>
          <w:rFonts w:ascii="Arial" w:eastAsia="Arial" w:hAnsi="Arial" w:cs="Arial"/>
        </w:rPr>
        <w:t>ja</w:t>
      </w:r>
      <w:r w:rsidRPr="007759A3">
        <w:rPr>
          <w:rFonts w:ascii="Arial" w:eastAsia="Arial" w:hAnsi="Arial" w:cs="Arial"/>
        </w:rPr>
        <w:t xml:space="preserve"> kubitu u nofs. </w:t>
      </w:r>
      <w:r w:rsidRPr="007759A3">
        <w:rPr>
          <w:rFonts w:ascii="Arial" w:eastAsia="Arial" w:hAnsi="Arial" w:cs="Arial"/>
          <w:b/>
        </w:rPr>
        <w:t>37:2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C778F0" w:rsidRPr="007759A3">
        <w:rPr>
          <w:rFonts w:ascii="Arial" w:eastAsia="Arial" w:hAnsi="Arial" w:cs="MEPS Bookman WTS"/>
        </w:rPr>
        <w:t xml:space="preserve">Hu </w:t>
      </w:r>
      <w:r w:rsidRPr="007759A3">
        <w:rPr>
          <w:rFonts w:ascii="Arial" w:eastAsia="Arial" w:hAnsi="Arial" w:cs="MEPS Bookman WTS"/>
        </w:rPr>
        <w:t>ksieha b’deheb pur minn ġewwa u minn barra u għamlilha bordura tad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deheb </w:t>
      </w:r>
      <w:r w:rsidR="00C778F0" w:rsidRPr="007759A3">
        <w:rPr>
          <w:rFonts w:ascii="Arial" w:eastAsia="Arial" w:hAnsi="Arial" w:cs="MEPS Bookman WTS"/>
        </w:rPr>
        <w:t>mad-</w:t>
      </w:r>
      <w:r w:rsidRPr="007759A3">
        <w:rPr>
          <w:rFonts w:ascii="Arial" w:eastAsia="Arial" w:hAnsi="Arial" w:cs="MEPS Bookman WTS"/>
        </w:rPr>
        <w:t>dawra</w:t>
      </w:r>
      <w:r w:rsidR="00C778F0" w:rsidRPr="007759A3">
        <w:rPr>
          <w:rFonts w:ascii="Arial" w:eastAsia="Arial" w:hAnsi="Arial" w:cs="MEPS Bookman WTS"/>
        </w:rPr>
        <w:t xml:space="preserve"> kollha</w:t>
      </w:r>
      <w:r w:rsidRPr="007759A3">
        <w:rPr>
          <w:rFonts w:ascii="Arial" w:eastAsia="Arial" w:hAnsi="Arial" w:cs="MEPS Bookman WTS"/>
        </w:rPr>
        <w:t xml:space="preserve">. </w:t>
      </w:r>
      <w:r w:rsidRPr="007759A3">
        <w:rPr>
          <w:rFonts w:ascii="Arial" w:eastAsia="Arial" w:hAnsi="Arial" w:cs="Arial"/>
          <w:b/>
        </w:rPr>
        <w:t>37:3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Imbagħad għamlilha erbaʼ ħolqiet mid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deheb biex jitpoġġew ’il fuq mill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erbaʼ saqajn tagħha, żewġ ħolqiet fuq ġenb u żewġ ħolqiet fuq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ġenb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ieħor. </w:t>
      </w:r>
      <w:r w:rsidRPr="007759A3">
        <w:rPr>
          <w:rFonts w:ascii="Arial" w:eastAsia="Arial" w:hAnsi="Arial" w:cs="Arial"/>
          <w:b/>
        </w:rPr>
        <w:t>37:4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Wara għamel lasti mill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injam </w:t>
      </w:r>
      <w:r w:rsidR="001C79EA" w:rsidRPr="007759A3">
        <w:rPr>
          <w:rFonts w:ascii="Arial" w:eastAsia="Arial" w:hAnsi="Arial" w:cs="MEPS Bookman WTS"/>
        </w:rPr>
        <w:t>tal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akaċja u ksiehom bid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deheb. </w:t>
      </w:r>
      <w:r w:rsidRPr="007759A3">
        <w:rPr>
          <w:rFonts w:ascii="Arial" w:eastAsia="Arial" w:hAnsi="Arial" w:cs="Arial"/>
          <w:b/>
        </w:rPr>
        <w:t>37:5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Imbagħad għadda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lasti minn ġol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ħoloq fuq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ġnub </w:t>
      </w:r>
      <w:r w:rsidR="001C79EA" w:rsidRPr="007759A3">
        <w:rPr>
          <w:rFonts w:ascii="Arial" w:eastAsia="Arial" w:hAnsi="Arial" w:cs="MEPS Bookman WTS"/>
        </w:rPr>
        <w:t>tal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Arka biex tinġarr </w:t>
      </w:r>
      <w:r w:rsidR="00B576AA" w:rsidRPr="007759A3">
        <w:rPr>
          <w:rFonts w:ascii="Arial" w:eastAsia="Arial" w:hAnsi="Arial" w:cs="MEPS Bookman WTS"/>
        </w:rPr>
        <w:t>minnhom</w:t>
      </w:r>
      <w:r w:rsidRPr="007759A3">
        <w:rPr>
          <w:rFonts w:ascii="Arial" w:eastAsia="Arial" w:hAnsi="Arial" w:cs="MEPS Bookman WTS"/>
        </w:rPr>
        <w:t>.</w:t>
      </w:r>
    </w:p>
    <w:p w14:paraId="39D81E92" w14:textId="77777777" w:rsidR="0034404F" w:rsidRPr="007759A3" w:rsidRDefault="0034404F" w:rsidP="0034404F">
      <w:pPr>
        <w:rPr>
          <w:rFonts w:ascii="Arial" w:eastAsia="Arial" w:hAnsi="Arial" w:cs="MEPS Bookman WTS"/>
        </w:rPr>
      </w:pPr>
      <w:r w:rsidRPr="007759A3">
        <w:rPr>
          <w:rFonts w:ascii="Arial" w:eastAsia="Arial" w:hAnsi="Arial" w:cs="Arial"/>
          <w:b/>
        </w:rPr>
        <w:t>37:6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C778F0" w:rsidRPr="007759A3">
        <w:rPr>
          <w:rFonts w:ascii="Arial" w:eastAsia="Arial" w:hAnsi="Arial" w:cs="MEPS Bookman WTS"/>
        </w:rPr>
        <w:t xml:space="preserve">Hu </w:t>
      </w:r>
      <w:r w:rsidRPr="007759A3">
        <w:rPr>
          <w:rFonts w:ascii="Arial" w:eastAsia="Arial" w:hAnsi="Arial" w:cs="MEPS Bookman WTS"/>
        </w:rPr>
        <w:t>għ</w:t>
      </w:r>
      <w:r w:rsidR="00C778F0" w:rsidRPr="007759A3">
        <w:rPr>
          <w:rFonts w:ascii="Arial" w:eastAsia="Arial" w:hAnsi="Arial" w:cs="MEPS Bookman WTS"/>
        </w:rPr>
        <w:t>a</w:t>
      </w:r>
      <w:r w:rsidRPr="007759A3">
        <w:rPr>
          <w:rFonts w:ascii="Arial" w:eastAsia="Arial" w:hAnsi="Arial" w:cs="MEPS Bookman WTS"/>
        </w:rPr>
        <w:t>mel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għatu tad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deheb pur. </w:t>
      </w:r>
      <w:r w:rsidR="007B4DB4" w:rsidRPr="007759A3">
        <w:rPr>
          <w:rFonts w:ascii="Arial" w:eastAsia="Arial" w:hAnsi="Arial" w:cs="MEPS Bookman WTS"/>
        </w:rPr>
        <w:t xml:space="preserve">Dan kien twil </w:t>
      </w:r>
      <w:r w:rsidRPr="007759A3">
        <w:rPr>
          <w:rFonts w:ascii="Arial" w:eastAsia="Arial" w:hAnsi="Arial" w:cs="MEPS Bookman WTS"/>
        </w:rPr>
        <w:t>żewġ kubiti u nofs u wi</w:t>
      </w:r>
      <w:r w:rsidR="00C778F0" w:rsidRPr="007759A3">
        <w:rPr>
          <w:rFonts w:ascii="Arial" w:eastAsia="Arial" w:hAnsi="Arial" w:cs="MEPS Bookman WTS"/>
        </w:rPr>
        <w:t>e</w:t>
      </w:r>
      <w:r w:rsidRPr="007759A3">
        <w:rPr>
          <w:rFonts w:ascii="Arial" w:eastAsia="Arial" w:hAnsi="Arial" w:cs="MEPS Bookman WTS"/>
        </w:rPr>
        <w:t xml:space="preserve">saʼ kubitu u nofs. </w:t>
      </w:r>
      <w:r w:rsidRPr="007759A3">
        <w:rPr>
          <w:rFonts w:ascii="Arial" w:eastAsia="Arial" w:hAnsi="Arial" w:cs="Arial"/>
          <w:b/>
        </w:rPr>
        <w:t>37:7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C94FFD" w:rsidRPr="007759A3">
        <w:rPr>
          <w:rFonts w:ascii="Arial" w:eastAsia="Arial" w:hAnsi="Arial" w:cs="Arial"/>
        </w:rPr>
        <w:t>Imbagħad g</w:t>
      </w:r>
      <w:r w:rsidRPr="007759A3">
        <w:rPr>
          <w:rFonts w:ascii="Arial" w:eastAsia="Arial" w:hAnsi="Arial" w:cs="MEPS Bookman WTS"/>
        </w:rPr>
        <w:t>ħamel żewġ kerubini tad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deheb</w:t>
      </w:r>
      <w:r w:rsidR="00C94FFD" w:rsidRPr="007759A3">
        <w:rPr>
          <w:rFonts w:ascii="Arial" w:eastAsia="Arial" w:hAnsi="Arial" w:cs="MEPS Bookman WTS"/>
        </w:rPr>
        <w:t xml:space="preserve"> </w:t>
      </w:r>
      <w:r w:rsidRPr="007759A3">
        <w:rPr>
          <w:rFonts w:ascii="Arial" w:eastAsia="Arial" w:hAnsi="Arial" w:cs="MEPS Bookman WTS"/>
        </w:rPr>
        <w:t>maħdumin bil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martell fuq iż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żewġt itruf </w:t>
      </w:r>
      <w:r w:rsidR="001C79EA" w:rsidRPr="007759A3">
        <w:rPr>
          <w:rFonts w:ascii="Arial" w:eastAsia="Arial" w:hAnsi="Arial" w:cs="MEPS Bookman WTS"/>
        </w:rPr>
        <w:t>tal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għatu. </w:t>
      </w:r>
      <w:r w:rsidRPr="007759A3">
        <w:rPr>
          <w:rFonts w:ascii="Arial" w:eastAsia="Arial" w:hAnsi="Arial" w:cs="Arial"/>
          <w:b/>
        </w:rPr>
        <w:t>37:8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0532F4" w:rsidRPr="007759A3">
        <w:rPr>
          <w:rFonts w:eastAsia="Arial"/>
        </w:rPr>
        <w:t>Kien hemm</w:t>
      </w:r>
      <w:r w:rsidR="000532F4" w:rsidRPr="007759A3">
        <w:rPr>
          <w:rFonts w:ascii="Arial" w:eastAsia="Arial" w:hAnsi="Arial" w:cs="Arial"/>
          <w:b/>
        </w:rPr>
        <w:t xml:space="preserve"> </w:t>
      </w:r>
      <w:r w:rsidR="00162335" w:rsidRPr="007759A3">
        <w:rPr>
          <w:rFonts w:ascii="Arial" w:eastAsia="Arial" w:hAnsi="Arial" w:cs="MEPS Bookman WTS"/>
        </w:rPr>
        <w:t xml:space="preserve">kerubin </w:t>
      </w:r>
      <w:r w:rsidRPr="007759A3">
        <w:rPr>
          <w:rFonts w:ascii="Arial" w:eastAsia="Arial" w:hAnsi="Arial" w:cs="MEPS Bookman WTS"/>
        </w:rPr>
        <w:t>f</w:t>
      </w:r>
      <w:r w:rsidR="00C94FFD" w:rsidRPr="007759A3">
        <w:rPr>
          <w:rFonts w:ascii="Arial" w:eastAsia="Arial" w:hAnsi="Arial" w:cs="MEPS Bookman WTS"/>
        </w:rPr>
        <w:t xml:space="preserve">uq </w:t>
      </w:r>
      <w:r w:rsidRPr="007759A3">
        <w:rPr>
          <w:rFonts w:ascii="Arial" w:eastAsia="Arial" w:hAnsi="Arial" w:cs="MEPS Bookman WTS"/>
        </w:rPr>
        <w:t xml:space="preserve">tarf </w:t>
      </w:r>
      <w:r w:rsidR="00162335" w:rsidRPr="007759A3">
        <w:rPr>
          <w:rFonts w:ascii="Arial" w:eastAsia="Arial" w:hAnsi="Arial" w:cs="MEPS Bookman WTS"/>
        </w:rPr>
        <w:t xml:space="preserve">wieħed </w:t>
      </w:r>
      <w:r w:rsidRPr="007759A3">
        <w:rPr>
          <w:rFonts w:ascii="Arial" w:eastAsia="Arial" w:hAnsi="Arial" w:cs="MEPS Bookman WTS"/>
        </w:rPr>
        <w:t>u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kerubin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ieħor f</w:t>
      </w:r>
      <w:r w:rsidR="00C94FFD" w:rsidRPr="007759A3">
        <w:rPr>
          <w:rFonts w:ascii="Arial" w:eastAsia="Arial" w:hAnsi="Arial" w:cs="MEPS Bookman WTS"/>
        </w:rPr>
        <w:t xml:space="preserve">uq </w:t>
      </w:r>
      <w:r w:rsidRPr="007759A3">
        <w:rPr>
          <w:rFonts w:ascii="Arial" w:eastAsia="Arial" w:hAnsi="Arial" w:cs="MEPS Bookman WTS"/>
        </w:rPr>
        <w:t>it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tarf </w:t>
      </w:r>
      <w:r w:rsidR="00C94FFD" w:rsidRPr="007759A3">
        <w:rPr>
          <w:rFonts w:ascii="Arial" w:eastAsia="Arial" w:hAnsi="Arial" w:cs="MEPS Bookman WTS"/>
        </w:rPr>
        <w:t>l-ieħor</w:t>
      </w:r>
      <w:r w:rsidRPr="007759A3">
        <w:rPr>
          <w:rFonts w:ascii="Arial" w:eastAsia="Arial" w:hAnsi="Arial" w:cs="MEPS Bookman WTS"/>
        </w:rPr>
        <w:t>.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kerubini għamilhom fuq </w:t>
      </w:r>
      <w:r w:rsidR="00C94FFD" w:rsidRPr="007759A3">
        <w:rPr>
          <w:rFonts w:ascii="Arial" w:eastAsia="Arial" w:hAnsi="Arial" w:cs="MEPS Bookman WTS"/>
        </w:rPr>
        <w:t>iż-żewġt itruf ta</w:t>
      </w:r>
      <w:r w:rsidRPr="007759A3">
        <w:rPr>
          <w:rFonts w:ascii="Arial" w:eastAsia="Arial" w:hAnsi="Arial" w:cs="MEPS Bookman WTS"/>
        </w:rPr>
        <w:t>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għatu. </w:t>
      </w:r>
      <w:r w:rsidRPr="007759A3">
        <w:rPr>
          <w:rFonts w:ascii="Arial" w:eastAsia="Arial" w:hAnsi="Arial" w:cs="Arial"/>
          <w:b/>
        </w:rPr>
        <w:t>37:9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C94FFD" w:rsidRPr="007759A3">
        <w:rPr>
          <w:rFonts w:ascii="Arial" w:eastAsia="Arial" w:hAnsi="Arial" w:cs="MEPS Bookman WTS"/>
        </w:rPr>
        <w:t xml:space="preserve">Iż-żewġ </w:t>
      </w:r>
      <w:r w:rsidRPr="007759A3">
        <w:rPr>
          <w:rFonts w:ascii="Arial" w:eastAsia="Arial" w:hAnsi="Arial" w:cs="MEPS Bookman WTS"/>
        </w:rPr>
        <w:t>kerubini ke</w:t>
      </w:r>
      <w:r w:rsidR="00B25253" w:rsidRPr="007759A3">
        <w:rPr>
          <w:rFonts w:ascii="Arial" w:eastAsia="Arial" w:hAnsi="Arial" w:cs="MEPS Bookman WTS"/>
        </w:rPr>
        <w:t xml:space="preserve">llhom ġwinħajhom </w:t>
      </w:r>
      <w:r w:rsidRPr="007759A3">
        <w:rPr>
          <w:rFonts w:ascii="Arial" w:eastAsia="Arial" w:hAnsi="Arial" w:cs="MEPS Bookman WTS"/>
        </w:rPr>
        <w:t>miftuħin ’il fuq, jgħattu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għatu bi ġwinħajhom</w:t>
      </w:r>
      <w:r w:rsidR="00B25253" w:rsidRPr="007759A3">
        <w:rPr>
          <w:rFonts w:ascii="Arial" w:eastAsia="Arial" w:hAnsi="Arial" w:cs="MEPS Bookman WTS"/>
        </w:rPr>
        <w:t>. K</w:t>
      </w:r>
      <w:r w:rsidRPr="007759A3">
        <w:rPr>
          <w:rFonts w:ascii="Arial" w:eastAsia="Arial" w:hAnsi="Arial" w:cs="MEPS Bookman WTS"/>
        </w:rPr>
        <w:t xml:space="preserve">ienu </w:t>
      </w:r>
      <w:r w:rsidR="00B25253" w:rsidRPr="007759A3">
        <w:rPr>
          <w:rFonts w:ascii="Arial" w:eastAsia="Arial" w:hAnsi="Arial" w:cs="MEPS Bookman WTS"/>
        </w:rPr>
        <w:t>faċċata taʼ</w:t>
      </w:r>
      <w:r w:rsidRPr="007759A3">
        <w:rPr>
          <w:rFonts w:ascii="Arial" w:eastAsia="Arial" w:hAnsi="Arial" w:cs="MEPS Bookman WTS"/>
        </w:rPr>
        <w:t xml:space="preserve"> xulxin</w:t>
      </w:r>
      <w:r w:rsidR="00B25253" w:rsidRPr="007759A3">
        <w:rPr>
          <w:rFonts w:ascii="Arial" w:eastAsia="Arial" w:hAnsi="Arial" w:cs="MEPS Bookman WTS"/>
        </w:rPr>
        <w:t xml:space="preserve">, u wiċċhom </w:t>
      </w:r>
      <w:r w:rsidRPr="007759A3">
        <w:rPr>
          <w:rFonts w:ascii="Arial" w:eastAsia="Arial" w:hAnsi="Arial" w:cs="MEPS Bookman WTS"/>
        </w:rPr>
        <w:t xml:space="preserve">kien </w:t>
      </w:r>
      <w:r w:rsidR="00B25253" w:rsidRPr="007759A3">
        <w:rPr>
          <w:rFonts w:ascii="Arial" w:eastAsia="Arial" w:hAnsi="Arial" w:cs="MEPS Bookman WTS"/>
        </w:rPr>
        <w:t>i</w:t>
      </w:r>
      <w:r w:rsidRPr="007759A3">
        <w:rPr>
          <w:rFonts w:ascii="Arial" w:eastAsia="Arial" w:hAnsi="Arial" w:cs="MEPS Bookman WTS"/>
        </w:rPr>
        <w:t>ħar</w:t>
      </w:r>
      <w:r w:rsidR="00B25253" w:rsidRPr="007759A3">
        <w:rPr>
          <w:rFonts w:ascii="Arial" w:eastAsia="Arial" w:hAnsi="Arial" w:cs="MEPS Bookman WTS"/>
        </w:rPr>
        <w:t>e</w:t>
      </w:r>
      <w:r w:rsidRPr="007759A3">
        <w:rPr>
          <w:rFonts w:ascii="Arial" w:eastAsia="Arial" w:hAnsi="Arial" w:cs="MEPS Bookman WTS"/>
        </w:rPr>
        <w:t>s lejn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għatu.</w:t>
      </w:r>
    </w:p>
    <w:p w14:paraId="3319A11B" w14:textId="77777777" w:rsidR="0034404F" w:rsidRPr="00914982" w:rsidRDefault="0034404F" w:rsidP="0034404F">
      <w:pPr>
        <w:rPr>
          <w:rFonts w:ascii="Arial" w:eastAsia="Arial" w:hAnsi="Arial" w:cs="MEPS Bookman WTS"/>
        </w:rPr>
      </w:pPr>
      <w:r w:rsidRPr="007759A3">
        <w:rPr>
          <w:rFonts w:ascii="Arial" w:eastAsia="Arial" w:hAnsi="Arial" w:cs="Arial"/>
          <w:b/>
        </w:rPr>
        <w:t>37:10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B25253" w:rsidRPr="007759A3">
        <w:rPr>
          <w:rFonts w:ascii="Arial" w:eastAsia="Arial" w:hAnsi="Arial" w:cs="MEPS Bookman WTS"/>
        </w:rPr>
        <w:t xml:space="preserve">Imbagħad </w:t>
      </w:r>
      <w:r w:rsidRPr="007759A3">
        <w:rPr>
          <w:rFonts w:ascii="Arial" w:eastAsia="Arial" w:hAnsi="Arial" w:cs="MEPS Bookman WTS"/>
        </w:rPr>
        <w:t>għamel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mejda mill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injam </w:t>
      </w:r>
      <w:r w:rsidR="001C79EA" w:rsidRPr="007759A3">
        <w:rPr>
          <w:rFonts w:ascii="Arial" w:eastAsia="Arial" w:hAnsi="Arial" w:cs="MEPS Bookman WTS"/>
        </w:rPr>
        <w:t>tal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akaċja. </w:t>
      </w:r>
      <w:r w:rsidR="002F39BB" w:rsidRPr="007759A3">
        <w:rPr>
          <w:rFonts w:ascii="Arial" w:eastAsia="Arial" w:hAnsi="Arial" w:cs="MEPS Bookman WTS"/>
        </w:rPr>
        <w:t xml:space="preserve">Din kienet </w:t>
      </w:r>
      <w:r w:rsidRPr="007759A3">
        <w:rPr>
          <w:rFonts w:ascii="Arial" w:eastAsia="Arial" w:hAnsi="Arial" w:cs="MEPS Bookman WTS"/>
        </w:rPr>
        <w:t>t</w:t>
      </w:r>
      <w:r w:rsidR="00B25253" w:rsidRPr="007759A3">
        <w:rPr>
          <w:rFonts w:ascii="Arial" w:eastAsia="Arial" w:hAnsi="Arial" w:cs="MEPS Bookman WTS"/>
        </w:rPr>
        <w:t>wila</w:t>
      </w:r>
      <w:r w:rsidRPr="007759A3">
        <w:rPr>
          <w:rFonts w:ascii="Arial" w:eastAsia="Arial" w:hAnsi="Arial" w:cs="MEPS Bookman WTS"/>
        </w:rPr>
        <w:t xml:space="preserve"> żewġ kubiti, wi</w:t>
      </w:r>
      <w:r w:rsidR="00B25253" w:rsidRPr="007759A3">
        <w:rPr>
          <w:rFonts w:ascii="Arial" w:eastAsia="Arial" w:hAnsi="Arial" w:cs="MEPS Bookman WTS"/>
        </w:rPr>
        <w:t>e</w:t>
      </w:r>
      <w:r w:rsidRPr="007759A3">
        <w:rPr>
          <w:rFonts w:ascii="Arial" w:eastAsia="Arial" w:hAnsi="Arial" w:cs="MEPS Bookman WTS"/>
        </w:rPr>
        <w:t>s</w:t>
      </w:r>
      <w:r w:rsidR="00B25253" w:rsidRPr="007759A3">
        <w:rPr>
          <w:rFonts w:ascii="Arial" w:eastAsia="Arial" w:hAnsi="Arial" w:cs="MEPS Bookman WTS"/>
        </w:rPr>
        <w:t>għ</w:t>
      </w:r>
      <w:r w:rsidRPr="007759A3">
        <w:rPr>
          <w:rFonts w:ascii="Arial" w:eastAsia="Arial" w:hAnsi="Arial" w:cs="MEPS Bookman WTS"/>
        </w:rPr>
        <w:t>a kubitu, u għol</w:t>
      </w:r>
      <w:r w:rsidR="00B25253" w:rsidRPr="007759A3">
        <w:rPr>
          <w:rFonts w:ascii="Arial" w:eastAsia="Arial" w:hAnsi="Arial" w:cs="MEPS Bookman WTS"/>
        </w:rPr>
        <w:t>ja</w:t>
      </w:r>
      <w:r w:rsidRPr="007759A3">
        <w:rPr>
          <w:rFonts w:ascii="Arial" w:eastAsia="Arial" w:hAnsi="Arial" w:cs="MEPS Bookman WTS"/>
        </w:rPr>
        <w:t xml:space="preserve"> kubitu u nofs. </w:t>
      </w:r>
      <w:r w:rsidRPr="007759A3">
        <w:rPr>
          <w:rFonts w:ascii="Arial" w:eastAsia="Arial" w:hAnsi="Arial" w:cs="Arial"/>
          <w:b/>
        </w:rPr>
        <w:t>37:11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314412" w:rsidRPr="007759A3">
        <w:rPr>
          <w:rFonts w:eastAsia="Arial"/>
        </w:rPr>
        <w:t>Hu</w:t>
      </w:r>
      <w:r w:rsidR="00314412" w:rsidRPr="007759A3">
        <w:rPr>
          <w:rFonts w:ascii="Arial" w:eastAsia="Arial" w:hAnsi="Arial" w:cs="Arial"/>
          <w:b/>
        </w:rPr>
        <w:t xml:space="preserve"> </w:t>
      </w:r>
      <w:r w:rsidR="00314412" w:rsidRPr="007759A3">
        <w:rPr>
          <w:rFonts w:ascii="Arial" w:eastAsia="Arial" w:hAnsi="Arial" w:cs="MEPS Bookman WTS"/>
        </w:rPr>
        <w:t xml:space="preserve">ksieha </w:t>
      </w:r>
      <w:r w:rsidRPr="007759A3">
        <w:rPr>
          <w:rFonts w:ascii="Arial" w:eastAsia="Arial" w:hAnsi="Arial" w:cs="MEPS Bookman WTS"/>
        </w:rPr>
        <w:t>b’deheb pur u għamlilha bordura tad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deheb </w:t>
      </w:r>
      <w:r w:rsidR="00B25253" w:rsidRPr="007759A3">
        <w:rPr>
          <w:rFonts w:ascii="Arial" w:eastAsia="Arial" w:hAnsi="Arial" w:cs="MEPS Bookman WTS"/>
        </w:rPr>
        <w:t>mad-</w:t>
      </w:r>
      <w:r w:rsidRPr="007759A3">
        <w:rPr>
          <w:rFonts w:ascii="Arial" w:eastAsia="Arial" w:hAnsi="Arial" w:cs="MEPS Bookman WTS"/>
        </w:rPr>
        <w:t>dawra</w:t>
      </w:r>
      <w:r w:rsidR="00B25253" w:rsidRPr="007759A3">
        <w:rPr>
          <w:rFonts w:ascii="Arial" w:eastAsia="Arial" w:hAnsi="Arial" w:cs="MEPS Bookman WTS"/>
        </w:rPr>
        <w:t xml:space="preserve"> kollha</w:t>
      </w:r>
      <w:r w:rsidRPr="007759A3">
        <w:rPr>
          <w:rFonts w:ascii="Arial" w:eastAsia="Arial" w:hAnsi="Arial" w:cs="MEPS Bookman WTS"/>
        </w:rPr>
        <w:t xml:space="preserve">. </w:t>
      </w:r>
      <w:r w:rsidRPr="007759A3">
        <w:rPr>
          <w:rFonts w:ascii="Arial" w:eastAsia="Arial" w:hAnsi="Arial" w:cs="Arial"/>
          <w:b/>
        </w:rPr>
        <w:t>37:12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Imbagħad għaml</w:t>
      </w:r>
      <w:r w:rsidR="00914982" w:rsidRPr="007759A3">
        <w:rPr>
          <w:rFonts w:ascii="Arial" w:eastAsia="Arial" w:hAnsi="Arial" w:cs="MEPS Bookman WTS"/>
        </w:rPr>
        <w:t>ilha</w:t>
      </w:r>
      <w:r w:rsidRPr="007759A3">
        <w:rPr>
          <w:rFonts w:ascii="Arial" w:eastAsia="Arial" w:hAnsi="Arial" w:cs="MEPS Bookman WTS"/>
        </w:rPr>
        <w:t xml:space="preserve"> xifer</w:t>
      </w:r>
      <w:r w:rsidR="002F39BB" w:rsidRPr="007759A3">
        <w:rPr>
          <w:rFonts w:ascii="Arial" w:eastAsia="Arial" w:hAnsi="Arial" w:cs="MEPS Bookman WTS"/>
        </w:rPr>
        <w:t xml:space="preserve"> daqs</w:t>
      </w:r>
      <w:r w:rsidRPr="007759A3">
        <w:rPr>
          <w:rFonts w:ascii="Arial" w:eastAsia="Arial" w:hAnsi="Arial" w:cs="MEPS Bookman WTS"/>
        </w:rPr>
        <w:t xml:space="preserve">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wisaʼ taʼ id</w:t>
      </w:r>
      <w:r w:rsidR="007A62BF" w:rsidRPr="007759A3">
        <w:rPr>
          <w:rFonts w:ascii="MEPS Bookman WTS" w:eastAsia="Arial" w:hAnsi="MEPS Bookman WTS" w:cs="MEPS Bookman WTS"/>
        </w:rPr>
        <w:t></w:t>
      </w:r>
      <w:r w:rsidRPr="007759A3">
        <w:rPr>
          <w:rFonts w:ascii="Arial" w:eastAsia="Arial" w:hAnsi="Arial" w:cs="MEPS Bookman WTS"/>
        </w:rPr>
        <w:t xml:space="preserve"> </w:t>
      </w:r>
      <w:r w:rsidR="00F83EFB" w:rsidRPr="007759A3">
        <w:rPr>
          <w:rFonts w:ascii="Arial" w:eastAsia="Arial" w:hAnsi="Arial" w:cs="MEPS Bookman WTS"/>
        </w:rPr>
        <w:t>mad-dawra tagħha u</w:t>
      </w:r>
      <w:r w:rsidRPr="007759A3">
        <w:rPr>
          <w:rFonts w:ascii="Arial" w:eastAsia="Arial" w:hAnsi="Arial" w:cs="MEPS Bookman WTS"/>
        </w:rPr>
        <w:t xml:space="preserve"> bordura tad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deheb </w:t>
      </w:r>
      <w:r w:rsidR="00F83EFB" w:rsidRPr="007759A3">
        <w:rPr>
          <w:rFonts w:ascii="Arial" w:eastAsia="Arial" w:hAnsi="Arial" w:cs="MEPS Bookman WTS"/>
        </w:rPr>
        <w:t>mad-dawra ta</w:t>
      </w:r>
      <w:r w:rsidRPr="007759A3">
        <w:rPr>
          <w:rFonts w:ascii="Arial" w:eastAsia="Arial" w:hAnsi="Arial" w:cs="MEPS Bookman WTS"/>
        </w:rPr>
        <w:t>x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xifer. </w:t>
      </w:r>
      <w:r w:rsidRPr="007759A3">
        <w:rPr>
          <w:rFonts w:ascii="Arial" w:eastAsia="Arial" w:hAnsi="Arial" w:cs="Arial"/>
          <w:b/>
        </w:rPr>
        <w:t>37:13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Barra minn hekk, għamlilha erbaʼ ħolqiet mid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deheb u poġġa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ħoloq fl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erbaʼ kantunieri fejn kien hemm 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erbaʼ saqajn</w:t>
      </w:r>
      <w:r w:rsidR="007759A3" w:rsidRPr="007759A3">
        <w:rPr>
          <w:rFonts w:ascii="Arial" w:eastAsia="Arial" w:hAnsi="Arial" w:cs="MEPS Bookman WTS"/>
        </w:rPr>
        <w:t xml:space="preserve"> imwaħħlin</w:t>
      </w:r>
      <w:r w:rsidRPr="007759A3">
        <w:rPr>
          <w:rFonts w:ascii="Arial" w:eastAsia="Arial" w:hAnsi="Arial" w:cs="MEPS Bookman WTS"/>
        </w:rPr>
        <w:t xml:space="preserve">. </w:t>
      </w:r>
      <w:r w:rsidRPr="007759A3">
        <w:rPr>
          <w:rFonts w:ascii="Arial" w:eastAsia="Arial" w:hAnsi="Arial" w:cs="Arial"/>
          <w:b/>
        </w:rPr>
        <w:t>37:14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Pr="007759A3">
        <w:rPr>
          <w:rFonts w:ascii="Arial" w:eastAsia="Arial" w:hAnsi="Arial" w:cs="MEPS Bookman WTS"/>
        </w:rPr>
        <w:t>Il-ħoloq kienu qrib ix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>xifer</w:t>
      </w:r>
      <w:r w:rsidR="00F83EFB" w:rsidRPr="007759A3">
        <w:rPr>
          <w:rFonts w:ascii="Arial" w:eastAsia="Arial" w:hAnsi="Arial" w:cs="MEPS Bookman WTS"/>
        </w:rPr>
        <w:t xml:space="preserve"> </w:t>
      </w:r>
      <w:r w:rsidR="00F83EFB" w:rsidRPr="007759A3">
        <w:rPr>
          <w:rFonts w:ascii="Arial" w:eastAsia="Arial" w:hAnsi="Arial" w:cs="Arial"/>
          <w:lang w:bidi="ar-SA"/>
        </w:rPr>
        <w:t xml:space="preserve">biex jidħlu l-lasti fihom ħalli </w:t>
      </w:r>
      <w:r w:rsidRPr="007759A3">
        <w:rPr>
          <w:rFonts w:ascii="Arial" w:eastAsia="Arial" w:hAnsi="Arial" w:cs="MEPS Bookman WTS"/>
        </w:rPr>
        <w:t>tinġarr il</w:t>
      </w:r>
      <w:r w:rsidR="00A463A3" w:rsidRPr="007759A3">
        <w:rPr>
          <w:rFonts w:ascii="Arial" w:eastAsia="Arial" w:hAnsi="Arial" w:cs="MEPS Bookman WTS"/>
        </w:rPr>
        <w:t>-</w:t>
      </w:r>
      <w:r w:rsidRPr="007759A3">
        <w:rPr>
          <w:rFonts w:ascii="Arial" w:eastAsia="Arial" w:hAnsi="Arial" w:cs="MEPS Bookman WTS"/>
        </w:rPr>
        <w:t xml:space="preserve">mejda. </w:t>
      </w:r>
      <w:r w:rsidRPr="00914982">
        <w:rPr>
          <w:rFonts w:ascii="Arial" w:eastAsia="Arial" w:hAnsi="Arial" w:cs="Arial"/>
          <w:b/>
        </w:rPr>
        <w:t>37:15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Imbagħad għamel lasti mill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injam </w:t>
      </w:r>
      <w:r w:rsidR="001C79EA"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akaċja u ksiehom bid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deheb biex tinġarr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mejda. </w:t>
      </w:r>
      <w:r w:rsidRPr="00914982">
        <w:rPr>
          <w:rFonts w:ascii="Arial" w:eastAsia="Arial" w:hAnsi="Arial" w:cs="Arial"/>
          <w:b/>
        </w:rPr>
        <w:t>37:16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Imbagħad mid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deheb pur għamel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għodod </w:t>
      </w:r>
      <w:r w:rsidR="00ED4682" w:rsidRPr="00914982">
        <w:rPr>
          <w:rFonts w:ascii="Arial" w:eastAsia="Arial" w:hAnsi="Arial" w:cs="MEPS Bookman WTS"/>
        </w:rPr>
        <w:t>taʼ</w:t>
      </w:r>
      <w:r w:rsidRPr="00914982">
        <w:rPr>
          <w:rFonts w:ascii="Arial" w:eastAsia="Arial" w:hAnsi="Arial" w:cs="MEPS Bookman WTS"/>
        </w:rPr>
        <w:t xml:space="preserve"> fuq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mejda</w:t>
      </w:r>
      <w:r w:rsidR="00F83EFB" w:rsidRPr="00914982">
        <w:rPr>
          <w:rFonts w:ascii="Arial" w:eastAsia="Arial" w:hAnsi="Arial" w:cs="MEPS Bookman WTS"/>
        </w:rPr>
        <w:t>:</w:t>
      </w:r>
      <w:r w:rsidRPr="00914982">
        <w:rPr>
          <w:rFonts w:ascii="Arial" w:eastAsia="Arial" w:hAnsi="Arial" w:cs="MEPS Bookman WTS"/>
        </w:rPr>
        <w:t xml:space="preserve">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platti</w:t>
      </w:r>
      <w:r w:rsidR="00F83EFB" w:rsidRPr="00914982">
        <w:rPr>
          <w:rFonts w:ascii="Arial" w:eastAsia="Arial" w:hAnsi="Arial" w:cs="MEPS Bookman WTS"/>
        </w:rPr>
        <w:t>, it-tazzi</w:t>
      </w:r>
      <w:r w:rsidRPr="00914982">
        <w:rPr>
          <w:rFonts w:ascii="Arial" w:eastAsia="Arial" w:hAnsi="Arial" w:cs="MEPS Bookman WTS"/>
        </w:rPr>
        <w:t>,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iskutelli</w:t>
      </w:r>
      <w:r w:rsidR="00F83EFB" w:rsidRPr="00914982">
        <w:rPr>
          <w:rFonts w:ascii="Arial" w:eastAsia="Arial" w:hAnsi="Arial" w:cs="MEPS Bookman WTS"/>
        </w:rPr>
        <w:t>,</w:t>
      </w:r>
      <w:r w:rsidRPr="00914982">
        <w:rPr>
          <w:rFonts w:ascii="Arial" w:eastAsia="Arial" w:hAnsi="Arial" w:cs="MEPS Bookman WTS"/>
        </w:rPr>
        <w:t xml:space="preserve">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buqari tagħha li bihom </w:t>
      </w:r>
      <w:r w:rsidR="00ED4682" w:rsidRPr="00914982">
        <w:rPr>
          <w:rFonts w:ascii="Arial" w:eastAsia="Arial" w:hAnsi="Arial" w:cs="MEPS Bookman WTS"/>
        </w:rPr>
        <w:t>kienu se j</w:t>
      </w:r>
      <w:r w:rsidRPr="00914982">
        <w:rPr>
          <w:rFonts w:ascii="Arial" w:eastAsia="Arial" w:hAnsi="Arial" w:cs="MEPS Bookman WTS"/>
        </w:rPr>
        <w:t>ferrgħu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offerti ta</w:t>
      </w:r>
      <w:r w:rsidR="00F83EFB" w:rsidRPr="00914982">
        <w:rPr>
          <w:rFonts w:ascii="Arial" w:eastAsia="Arial" w:hAnsi="Arial" w:cs="MEPS Bookman WTS"/>
        </w:rPr>
        <w:t>x-xorb</w:t>
      </w:r>
      <w:r w:rsidRPr="00914982">
        <w:rPr>
          <w:rFonts w:ascii="Arial" w:eastAsia="Arial" w:hAnsi="Arial" w:cs="MEPS Bookman WTS"/>
        </w:rPr>
        <w:t>.</w:t>
      </w:r>
    </w:p>
    <w:p w14:paraId="79464905" w14:textId="77777777" w:rsidR="0034404F" w:rsidRPr="00914982" w:rsidRDefault="0034404F" w:rsidP="0034404F">
      <w:pPr>
        <w:rPr>
          <w:rFonts w:ascii="Arial" w:eastAsia="Arial" w:hAnsi="Arial" w:cs="MEPS Bookman WTS"/>
        </w:rPr>
      </w:pPr>
      <w:r w:rsidRPr="00914982">
        <w:rPr>
          <w:rFonts w:ascii="Arial" w:eastAsia="Arial" w:hAnsi="Arial" w:cs="Arial"/>
          <w:b/>
        </w:rPr>
        <w:t>37:17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Imbagħad għamel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gandlier tad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deheb pur.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gandlier ħadmu bil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martell.</w:t>
      </w:r>
      <w:r w:rsidR="00F83EFB" w:rsidRPr="00914982">
        <w:rPr>
          <w:rFonts w:ascii="Arial" w:eastAsia="Arial" w:hAnsi="Arial" w:cs="Arial"/>
          <w:lang w:bidi="ar-SA"/>
        </w:rPr>
        <w:t xml:space="preserve"> Il-bażi, iz-zokk, il-fjuri, il-boċċi, u l-petali tiegħu kienu biċċa waħda</w:t>
      </w:r>
      <w:r w:rsidRPr="00914982">
        <w:rPr>
          <w:rFonts w:ascii="Arial" w:eastAsia="Arial" w:hAnsi="Arial" w:cs="MEPS Bookman WTS"/>
        </w:rPr>
        <w:t xml:space="preserve">. </w:t>
      </w:r>
      <w:r w:rsidRPr="00914982">
        <w:rPr>
          <w:rFonts w:ascii="Arial" w:eastAsia="Arial" w:hAnsi="Arial" w:cs="Arial"/>
          <w:b/>
        </w:rPr>
        <w:t>37:18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="00510376" w:rsidRPr="00914982">
        <w:rPr>
          <w:rFonts w:ascii="Arial" w:eastAsia="Arial" w:hAnsi="Arial" w:cs="MEPS Bookman WTS"/>
        </w:rPr>
        <w:t>S</w:t>
      </w:r>
      <w:r w:rsidRPr="00914982">
        <w:rPr>
          <w:rFonts w:ascii="Arial" w:eastAsia="Arial" w:hAnsi="Arial" w:cs="MEPS Bookman WTS"/>
        </w:rPr>
        <w:t>itt fergħat kienu ħerġin mi</w:t>
      </w:r>
      <w:r w:rsidR="00510376" w:rsidRPr="00914982">
        <w:rPr>
          <w:rFonts w:ascii="Arial" w:eastAsia="Arial" w:hAnsi="Arial" w:cs="MEPS Bookman WTS"/>
        </w:rPr>
        <w:t xml:space="preserve">z-zokk </w:t>
      </w:r>
      <w:r w:rsidR="00C10199" w:rsidRPr="00914982">
        <w:rPr>
          <w:rFonts w:ascii="Arial" w:eastAsia="Arial" w:hAnsi="Arial" w:cs="MEPS Bookman WTS"/>
        </w:rPr>
        <w:t>tal-gandlier</w:t>
      </w:r>
      <w:r w:rsidRPr="00914982">
        <w:rPr>
          <w:rFonts w:ascii="Arial" w:eastAsia="Arial" w:hAnsi="Arial" w:cs="MEPS Bookman WTS"/>
        </w:rPr>
        <w:t>, tliet fergħat minn ġenb u tliet fergħat mill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ġenb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ieħor. </w:t>
      </w:r>
      <w:r w:rsidRPr="00914982">
        <w:rPr>
          <w:rFonts w:ascii="Arial" w:eastAsia="Arial" w:hAnsi="Arial" w:cs="Arial"/>
          <w:b/>
        </w:rPr>
        <w:t>37:19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Tliet fjuriet forma taʼ fjur</w:t>
      </w:r>
      <w:r w:rsidR="00510376" w:rsidRPr="00914982">
        <w:rPr>
          <w:rFonts w:ascii="Arial" w:eastAsia="Arial" w:hAnsi="Arial" w:cs="MEPS Bookman WTS"/>
        </w:rPr>
        <w:t>i</w:t>
      </w:r>
      <w:r w:rsidRPr="00914982">
        <w:rPr>
          <w:rFonts w:ascii="Arial" w:eastAsia="Arial" w:hAnsi="Arial" w:cs="MEPS Bookman WTS"/>
        </w:rPr>
        <w:t xml:space="preserve"> 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lewż kienu fuq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friegħi taʼ ġenb wieħed, bil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boċċi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petali bejniethom</w:t>
      </w:r>
      <w:r w:rsidR="00510376" w:rsidRPr="00914982">
        <w:rPr>
          <w:rFonts w:ascii="Arial" w:eastAsia="Arial" w:hAnsi="Arial" w:cs="MEPS Bookman WTS"/>
        </w:rPr>
        <w:t>,</w:t>
      </w:r>
      <w:r w:rsidRPr="00914982">
        <w:rPr>
          <w:rFonts w:ascii="Arial" w:eastAsia="Arial" w:hAnsi="Arial" w:cs="MEPS Bookman WTS"/>
        </w:rPr>
        <w:t xml:space="preserve"> u tliet fjuriet forma taʼ fjur</w:t>
      </w:r>
      <w:r w:rsidR="00510376" w:rsidRPr="00914982">
        <w:rPr>
          <w:rFonts w:ascii="Arial" w:eastAsia="Arial" w:hAnsi="Arial" w:cs="MEPS Bookman WTS"/>
        </w:rPr>
        <w:t xml:space="preserve">i </w:t>
      </w:r>
      <w:r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lewż kienu fuq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friegħi 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ġenb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ieħor, bil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boċċi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petali bejniethom. Hekk </w:t>
      </w:r>
      <w:r w:rsidR="006F67A1" w:rsidRPr="00914982">
        <w:rPr>
          <w:rFonts w:ascii="Arial" w:eastAsia="Arial" w:hAnsi="Arial" w:cs="MEPS Bookman WTS"/>
        </w:rPr>
        <w:t>saru</w:t>
      </w:r>
      <w:r w:rsidRPr="00914982">
        <w:rPr>
          <w:rFonts w:ascii="Arial" w:eastAsia="Arial" w:hAnsi="Arial" w:cs="MEPS Bookman WTS"/>
        </w:rPr>
        <w:t xml:space="preserve"> s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sitt fergħat li kienu ħerġin </w:t>
      </w:r>
      <w:r w:rsidR="00510376" w:rsidRPr="00914982">
        <w:rPr>
          <w:rFonts w:ascii="Arial" w:eastAsia="Arial" w:hAnsi="Arial" w:cs="MEPS Bookman WTS"/>
        </w:rPr>
        <w:t>miz-zokk ta</w:t>
      </w:r>
      <w:r w:rsidRPr="00914982">
        <w:rPr>
          <w:rFonts w:ascii="Arial" w:eastAsia="Arial" w:hAnsi="Arial" w:cs="MEPS Bookman WTS"/>
        </w:rPr>
        <w:t>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gandlier. </w:t>
      </w:r>
      <w:r w:rsidRPr="00914982">
        <w:rPr>
          <w:rFonts w:ascii="Arial" w:eastAsia="Arial" w:hAnsi="Arial" w:cs="Arial"/>
          <w:b/>
        </w:rPr>
        <w:t>37:20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="006F67A1" w:rsidRPr="00914982">
        <w:rPr>
          <w:rFonts w:ascii="Arial" w:eastAsia="Arial" w:hAnsi="Arial" w:cs="MEPS Bookman WTS"/>
        </w:rPr>
        <w:t>U fuq iz</w:t>
      </w:r>
      <w:r w:rsidR="00A463A3" w:rsidRPr="00914982">
        <w:rPr>
          <w:rFonts w:ascii="Arial" w:eastAsia="Arial" w:hAnsi="Arial" w:cs="MEPS Bookman WTS"/>
        </w:rPr>
        <w:t>-</w:t>
      </w:r>
      <w:r w:rsidR="00D8416C" w:rsidRPr="00914982">
        <w:rPr>
          <w:rFonts w:ascii="Arial" w:eastAsia="Arial" w:hAnsi="Arial" w:cs="MEPS Bookman WTS"/>
        </w:rPr>
        <w:t>zokk tal-</w:t>
      </w:r>
      <w:r w:rsidRPr="00914982">
        <w:rPr>
          <w:rFonts w:ascii="Arial" w:eastAsia="Arial" w:hAnsi="Arial" w:cs="MEPS Bookman WTS"/>
        </w:rPr>
        <w:t xml:space="preserve">gandlier kien hemm erbaʼ fjuriet forma taʼ </w:t>
      </w:r>
      <w:r w:rsidR="00D8416C" w:rsidRPr="00914982">
        <w:rPr>
          <w:rFonts w:ascii="Arial" w:eastAsia="Arial" w:hAnsi="Arial" w:cs="MEPS Bookman WTS"/>
        </w:rPr>
        <w:t xml:space="preserve">fjuri </w:t>
      </w:r>
      <w:r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lewż, bil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boċċi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petali bejniethom. </w:t>
      </w:r>
      <w:r w:rsidRPr="00914982">
        <w:rPr>
          <w:rFonts w:ascii="Arial" w:eastAsia="Arial" w:hAnsi="Arial" w:cs="Arial"/>
          <w:b/>
        </w:rPr>
        <w:t>37:21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="00C52623" w:rsidRPr="00914982">
        <w:rPr>
          <w:rFonts w:ascii="Arial" w:eastAsia="Arial" w:hAnsi="Arial" w:cs="MEPS Bookman WTS"/>
        </w:rPr>
        <w:t xml:space="preserve">Kien hemm </w:t>
      </w:r>
      <w:r w:rsidRPr="00914982">
        <w:rPr>
          <w:rFonts w:ascii="Arial" w:eastAsia="Arial" w:hAnsi="Arial" w:cs="MEPS Bookman WTS"/>
        </w:rPr>
        <w:t xml:space="preserve">boċċa taħt </w:t>
      </w:r>
      <w:r w:rsidR="00C52623" w:rsidRPr="00914982">
        <w:rPr>
          <w:rFonts w:ascii="Arial" w:eastAsia="Arial" w:hAnsi="Arial" w:cs="MEPS Bookman WTS"/>
        </w:rPr>
        <w:t xml:space="preserve">l-ewwel </w:t>
      </w:r>
      <w:r w:rsidRPr="00914982">
        <w:rPr>
          <w:rFonts w:ascii="Arial" w:eastAsia="Arial" w:hAnsi="Arial" w:cs="MEPS Bookman WTS"/>
        </w:rPr>
        <w:t xml:space="preserve">żewġ fergħat </w:t>
      </w:r>
      <w:r w:rsidR="00C52623" w:rsidRPr="00914982">
        <w:rPr>
          <w:rFonts w:ascii="Arial" w:eastAsia="Arial" w:hAnsi="Arial" w:cs="MEPS Bookman WTS"/>
        </w:rPr>
        <w:t xml:space="preserve">li </w:t>
      </w:r>
      <w:r w:rsidR="007F007B" w:rsidRPr="00914982">
        <w:rPr>
          <w:rFonts w:ascii="Arial" w:eastAsia="Arial" w:hAnsi="Arial" w:cs="MEPS Bookman WTS"/>
        </w:rPr>
        <w:t>kienu</w:t>
      </w:r>
      <w:r w:rsidRPr="00914982">
        <w:rPr>
          <w:rFonts w:ascii="Arial" w:eastAsia="Arial" w:hAnsi="Arial" w:cs="MEPS Bookman WTS"/>
        </w:rPr>
        <w:t xml:space="preserve"> ħerġ</w:t>
      </w:r>
      <w:r w:rsidR="007F007B" w:rsidRPr="00914982">
        <w:rPr>
          <w:rFonts w:ascii="Arial" w:eastAsia="Arial" w:hAnsi="Arial" w:cs="MEPS Bookman WTS"/>
        </w:rPr>
        <w:t>in</w:t>
      </w:r>
      <w:r w:rsidRPr="00914982">
        <w:rPr>
          <w:rFonts w:ascii="Arial" w:eastAsia="Arial" w:hAnsi="Arial" w:cs="MEPS Bookman WTS"/>
        </w:rPr>
        <w:t xml:space="preserve"> mi</w:t>
      </w:r>
      <w:r w:rsidR="00C52623" w:rsidRPr="00914982">
        <w:rPr>
          <w:rFonts w:ascii="Arial" w:eastAsia="Arial" w:hAnsi="Arial" w:cs="MEPS Bookman WTS"/>
        </w:rPr>
        <w:t>z-zokk</w:t>
      </w:r>
      <w:r w:rsidR="00125111" w:rsidRPr="00914982">
        <w:rPr>
          <w:rFonts w:ascii="Arial" w:eastAsia="Arial" w:hAnsi="Arial" w:cs="MEPS Bookman WTS"/>
        </w:rPr>
        <w:t>,</w:t>
      </w:r>
      <w:r w:rsidR="00C52623" w:rsidRPr="00914982">
        <w:rPr>
          <w:rFonts w:ascii="Arial" w:eastAsia="Arial" w:hAnsi="Arial" w:cs="MEPS Bookman WTS"/>
        </w:rPr>
        <w:t xml:space="preserve"> boċċa taħt iż-</w:t>
      </w:r>
      <w:r w:rsidRPr="00914982">
        <w:rPr>
          <w:rFonts w:ascii="Arial" w:eastAsia="Arial" w:hAnsi="Arial" w:cs="MEPS Bookman WTS"/>
        </w:rPr>
        <w:t xml:space="preserve">żewġ fergħat </w:t>
      </w:r>
      <w:r w:rsidR="004A6F41" w:rsidRPr="00914982">
        <w:rPr>
          <w:rFonts w:ascii="Arial" w:eastAsia="Arial" w:hAnsi="Arial" w:cs="MEPS Bookman WTS"/>
        </w:rPr>
        <w:t>li jmiss</w:t>
      </w:r>
      <w:r w:rsidR="00125111" w:rsidRPr="00914982">
        <w:rPr>
          <w:rFonts w:ascii="Arial" w:eastAsia="Arial" w:hAnsi="Arial" w:cs="MEPS Bookman WTS"/>
        </w:rPr>
        <w:t>,</w:t>
      </w:r>
      <w:r w:rsidRPr="00914982">
        <w:rPr>
          <w:rFonts w:ascii="Arial" w:eastAsia="Arial" w:hAnsi="Arial" w:cs="MEPS Bookman WTS"/>
        </w:rPr>
        <w:t xml:space="preserve"> u boċċa taħt iż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żewġ fergħat </w:t>
      </w:r>
      <w:r w:rsidR="004A6F41" w:rsidRPr="00914982">
        <w:rPr>
          <w:rFonts w:ascii="Arial" w:eastAsia="Arial" w:hAnsi="Arial" w:cs="MEPS Bookman WTS"/>
        </w:rPr>
        <w:t>taʼ wara</w:t>
      </w:r>
      <w:r w:rsidRPr="00914982">
        <w:rPr>
          <w:rFonts w:ascii="Arial" w:eastAsia="Arial" w:hAnsi="Arial" w:cs="MEPS Bookman WTS"/>
        </w:rPr>
        <w:t>, għas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sitt fergħat li kienu ħerġin mi</w:t>
      </w:r>
      <w:r w:rsidR="007F007B" w:rsidRPr="00914982">
        <w:rPr>
          <w:rFonts w:ascii="Arial" w:eastAsia="Arial" w:hAnsi="Arial" w:cs="MEPS Bookman WTS"/>
        </w:rPr>
        <w:t>z-zokk ta</w:t>
      </w:r>
      <w:r w:rsidRPr="00914982">
        <w:rPr>
          <w:rFonts w:ascii="Arial" w:eastAsia="Arial" w:hAnsi="Arial" w:cs="MEPS Bookman WTS"/>
        </w:rPr>
        <w:t>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gandlier. </w:t>
      </w:r>
      <w:r w:rsidRPr="007759A3">
        <w:rPr>
          <w:rFonts w:ascii="Arial" w:eastAsia="Arial" w:hAnsi="Arial" w:cs="Arial"/>
          <w:b/>
        </w:rPr>
        <w:t>37:22</w:t>
      </w:r>
      <w:r w:rsidR="00A463A3" w:rsidRPr="007759A3">
        <w:rPr>
          <w:rFonts w:ascii="Arial" w:eastAsia="Arial" w:hAnsi="Arial" w:cs="Arial"/>
          <w:b/>
        </w:rPr>
        <w:t xml:space="preserve"> </w:t>
      </w:r>
      <w:r w:rsidR="003C1EA0" w:rsidRPr="007759A3">
        <w:rPr>
          <w:rFonts w:ascii="Arial" w:eastAsia="Arial" w:hAnsi="Arial" w:cs="MEPS Bookman WTS"/>
        </w:rPr>
        <w:t>Il-boċċi, il-friegħi, u l-gandlier kollu kienu minn biċċa deheb pur</w:t>
      </w:r>
      <w:bookmarkStart w:id="0" w:name="_GoBack"/>
      <w:bookmarkEnd w:id="0"/>
      <w:r w:rsidR="003C1EA0" w:rsidRPr="007759A3">
        <w:rPr>
          <w:rFonts w:ascii="Arial" w:eastAsia="Arial" w:hAnsi="Arial" w:cs="MEPS Bookman WTS"/>
        </w:rPr>
        <w:t xml:space="preserve"> waħda maħduma bil-martell.</w:t>
      </w:r>
      <w:r w:rsidRPr="007759A3">
        <w:rPr>
          <w:rFonts w:ascii="Arial" w:eastAsia="Arial" w:hAnsi="Arial" w:cs="MEPS Bookman WTS"/>
        </w:rPr>
        <w:t xml:space="preserve"> </w:t>
      </w:r>
      <w:r w:rsidRPr="00914982">
        <w:rPr>
          <w:rFonts w:ascii="Arial" w:eastAsia="Arial" w:hAnsi="Arial" w:cs="Arial"/>
          <w:b/>
        </w:rPr>
        <w:t>37:23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 xml:space="preserve">Imbagħad għamel </w:t>
      </w:r>
      <w:r w:rsidR="00806F91" w:rsidRPr="00914982">
        <w:rPr>
          <w:rFonts w:ascii="Arial" w:eastAsia="Arial" w:hAnsi="Arial" w:cs="MEPS Bookman WTS"/>
        </w:rPr>
        <w:t xml:space="preserve">mid-deheb pur </w:t>
      </w:r>
      <w:r w:rsidRPr="00914982">
        <w:rPr>
          <w:rFonts w:ascii="Arial" w:eastAsia="Arial" w:hAnsi="Arial" w:cs="MEPS Bookman WTS"/>
        </w:rPr>
        <w:t>is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sebaʼ </w:t>
      </w:r>
      <w:r w:rsidR="00C125C7">
        <w:rPr>
          <w:rFonts w:ascii="Arial" w:eastAsia="Arial" w:hAnsi="Arial" w:cs="MEPS Bookman WTS"/>
        </w:rPr>
        <w:t>lampi</w:t>
      </w:r>
      <w:r w:rsidRPr="00914982">
        <w:rPr>
          <w:rFonts w:ascii="Arial" w:eastAsia="Arial" w:hAnsi="Arial" w:cs="MEPS Bookman WTS"/>
        </w:rPr>
        <w:t xml:space="preserve"> tiegħu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imqassijiet </w:t>
      </w:r>
      <w:r w:rsidR="00696498" w:rsidRPr="00914982">
        <w:rPr>
          <w:rFonts w:ascii="Arial" w:eastAsia="Arial" w:hAnsi="Arial" w:cs="MEPS Bookman WTS"/>
        </w:rPr>
        <w:t xml:space="preserve">u r-reċipjenti </w:t>
      </w:r>
      <w:r w:rsidR="006719BF" w:rsidRPr="00914982">
        <w:rPr>
          <w:rFonts w:ascii="Arial" w:eastAsia="Arial" w:hAnsi="Arial" w:cs="MEPS Bookman WTS"/>
        </w:rPr>
        <w:t xml:space="preserve">tiegħu </w:t>
      </w:r>
      <w:r w:rsidR="00696498" w:rsidRPr="008D3A3E">
        <w:rPr>
          <w:rFonts w:ascii="Arial" w:eastAsia="Arial" w:hAnsi="Arial" w:cs="MEPS Bookman WTS"/>
        </w:rPr>
        <w:t xml:space="preserve">għall-ftejjel </w:t>
      </w:r>
      <w:r w:rsidR="00696498" w:rsidRPr="00914982">
        <w:rPr>
          <w:rFonts w:ascii="Arial" w:eastAsia="Arial" w:hAnsi="Arial" w:cs="MEPS Bookman WTS"/>
        </w:rPr>
        <w:t>maħruqin</w:t>
      </w:r>
      <w:r w:rsidRPr="00914982">
        <w:rPr>
          <w:rFonts w:ascii="Arial" w:eastAsia="Arial" w:hAnsi="Arial" w:cs="MEPS Bookman WTS"/>
        </w:rPr>
        <w:t xml:space="preserve">. </w:t>
      </w:r>
      <w:r w:rsidRPr="00914982">
        <w:rPr>
          <w:rFonts w:ascii="Arial" w:eastAsia="Arial" w:hAnsi="Arial" w:cs="Arial"/>
          <w:b/>
        </w:rPr>
        <w:t>37:24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="00BD23AB" w:rsidRPr="00914982">
        <w:rPr>
          <w:rFonts w:eastAsia="Arial"/>
        </w:rPr>
        <w:t xml:space="preserve">Il-gandlier </w:t>
      </w:r>
      <w:r w:rsidRPr="00914982">
        <w:rPr>
          <w:rFonts w:ascii="Arial" w:eastAsia="Arial" w:hAnsi="Arial" w:cs="MEPS Bookman WTS"/>
        </w:rPr>
        <w:t>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għodod kollha tiegħu</w:t>
      </w:r>
      <w:r w:rsidR="00BD23AB" w:rsidRPr="00914982">
        <w:rPr>
          <w:rFonts w:ascii="Arial" w:eastAsia="Arial" w:hAnsi="Arial" w:cs="MEPS Bookman WTS"/>
        </w:rPr>
        <w:t xml:space="preserve"> għamilhom b’talent</w:t>
      </w:r>
      <w:r w:rsidR="00804A51" w:rsidRPr="00914982">
        <w:rPr>
          <w:rFonts w:ascii="MEPS Bookman WTS" w:eastAsia="Arial" w:hAnsi="MEPS Bookman WTS" w:cs="MEPS Bookman WTS"/>
        </w:rPr>
        <w:t></w:t>
      </w:r>
      <w:r w:rsidR="00BD23AB" w:rsidRPr="00914982">
        <w:rPr>
          <w:rFonts w:ascii="Arial" w:eastAsia="Arial" w:hAnsi="Arial" w:cs="MEPS Bookman WTS"/>
        </w:rPr>
        <w:t xml:space="preserve"> deheb pur</w:t>
      </w:r>
      <w:r w:rsidRPr="00914982">
        <w:rPr>
          <w:rFonts w:ascii="Arial" w:eastAsia="Arial" w:hAnsi="Arial" w:cs="MEPS Bookman WTS"/>
        </w:rPr>
        <w:t>.</w:t>
      </w:r>
    </w:p>
    <w:p w14:paraId="186C3835" w14:textId="77777777" w:rsidR="0034404F" w:rsidRPr="00914982" w:rsidRDefault="0034404F" w:rsidP="0034404F">
      <w:pPr>
        <w:rPr>
          <w:rFonts w:ascii="Arial" w:eastAsia="Arial" w:hAnsi="Arial" w:cs="MEPS Bookman WTS"/>
        </w:rPr>
      </w:pPr>
      <w:r w:rsidRPr="00914982">
        <w:rPr>
          <w:rFonts w:ascii="Arial" w:eastAsia="Arial" w:hAnsi="Arial" w:cs="Arial"/>
          <w:b/>
        </w:rPr>
        <w:t>37:25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Imbagħad għamel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artal </w:t>
      </w:r>
      <w:r w:rsidR="001C79EA"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inċens mill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injam </w:t>
      </w:r>
      <w:r w:rsidR="001C79EA"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akaċja. </w:t>
      </w:r>
      <w:r w:rsidR="00B97255" w:rsidRPr="00914982">
        <w:rPr>
          <w:rFonts w:ascii="Arial" w:eastAsia="Arial" w:hAnsi="Arial" w:cs="MEPS Bookman WTS"/>
        </w:rPr>
        <w:t xml:space="preserve">Dan kien kwadru, twil </w:t>
      </w:r>
      <w:r w:rsidRPr="00914982">
        <w:rPr>
          <w:rFonts w:ascii="Arial" w:eastAsia="Arial" w:hAnsi="Arial" w:cs="MEPS Bookman WTS"/>
        </w:rPr>
        <w:t xml:space="preserve">kubitu, </w:t>
      </w:r>
      <w:r w:rsidR="00B97255" w:rsidRPr="00914982">
        <w:rPr>
          <w:rFonts w:ascii="Arial" w:eastAsia="Arial" w:hAnsi="Arial" w:cs="MEPS Bookman WTS"/>
        </w:rPr>
        <w:t xml:space="preserve">wiesaʼ </w:t>
      </w:r>
      <w:r w:rsidRPr="00914982">
        <w:rPr>
          <w:rFonts w:ascii="Arial" w:eastAsia="Arial" w:hAnsi="Arial" w:cs="MEPS Bookman WTS"/>
        </w:rPr>
        <w:t xml:space="preserve">kubitu, </w:t>
      </w:r>
      <w:r w:rsidR="00E832B4" w:rsidRPr="00914982">
        <w:rPr>
          <w:rFonts w:ascii="Arial" w:eastAsia="Arial" w:hAnsi="Arial" w:cs="MEPS Bookman WTS"/>
        </w:rPr>
        <w:t>u għoli</w:t>
      </w:r>
      <w:r w:rsidRPr="00914982">
        <w:rPr>
          <w:rFonts w:ascii="Arial" w:eastAsia="Arial" w:hAnsi="Arial" w:cs="MEPS Bookman WTS"/>
        </w:rPr>
        <w:t xml:space="preserve"> żewġ kubiti. </w:t>
      </w:r>
      <w:commentRangeStart w:id="1"/>
      <w:r w:rsidRPr="00914982">
        <w:rPr>
          <w:rFonts w:ascii="Arial" w:eastAsia="Arial" w:hAnsi="Arial" w:cs="MEPS Bookman WTS"/>
        </w:rPr>
        <w:t>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qrun tiegħu kienu </w:t>
      </w:r>
      <w:r w:rsidR="00C969B2" w:rsidRPr="00914982">
        <w:rPr>
          <w:rFonts w:ascii="Arial" w:eastAsia="Arial" w:hAnsi="Arial" w:cs="MEPS Bookman WTS"/>
        </w:rPr>
        <w:t>parti minnu</w:t>
      </w:r>
      <w:r w:rsidRPr="00914982">
        <w:rPr>
          <w:rFonts w:ascii="Arial" w:eastAsia="Arial" w:hAnsi="Arial" w:cs="MEPS Bookman WTS"/>
        </w:rPr>
        <w:t>.</w:t>
      </w:r>
      <w:commentRangeEnd w:id="1"/>
      <w:r w:rsidR="003571BA">
        <w:rPr>
          <w:rStyle w:val="CommentReference"/>
        </w:rPr>
        <w:commentReference w:id="1"/>
      </w:r>
      <w:r w:rsidRPr="00914982">
        <w:rPr>
          <w:rFonts w:ascii="Arial" w:eastAsia="Arial" w:hAnsi="Arial" w:cs="MEPS Bookman WTS"/>
        </w:rPr>
        <w:t xml:space="preserve"> </w:t>
      </w:r>
      <w:r w:rsidRPr="00914982">
        <w:rPr>
          <w:rFonts w:ascii="Arial" w:eastAsia="Arial" w:hAnsi="Arial" w:cs="Arial"/>
          <w:b/>
        </w:rPr>
        <w:t>37:26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="00851E90" w:rsidRPr="00914982">
        <w:rPr>
          <w:rFonts w:eastAsia="Arial"/>
        </w:rPr>
        <w:t xml:space="preserve">Hu </w:t>
      </w:r>
      <w:r w:rsidRPr="00914982">
        <w:rPr>
          <w:rFonts w:ascii="Arial" w:eastAsia="Arial" w:hAnsi="Arial" w:cs="MEPS Bookman WTS"/>
        </w:rPr>
        <w:t>k</w:t>
      </w:r>
      <w:r w:rsidR="00E70CCA" w:rsidRPr="00914982">
        <w:rPr>
          <w:rFonts w:ascii="Arial" w:eastAsia="Arial" w:hAnsi="Arial" w:cs="MEPS Bookman WTS"/>
        </w:rPr>
        <w:t>e</w:t>
      </w:r>
      <w:r w:rsidRPr="00914982">
        <w:rPr>
          <w:rFonts w:ascii="Arial" w:eastAsia="Arial" w:hAnsi="Arial" w:cs="MEPS Bookman WTS"/>
        </w:rPr>
        <w:t>s</w:t>
      </w:r>
      <w:r w:rsidR="00E70CCA" w:rsidRPr="00914982">
        <w:rPr>
          <w:rFonts w:ascii="Arial" w:eastAsia="Arial" w:hAnsi="Arial" w:cs="MEPS Bookman WTS"/>
        </w:rPr>
        <w:t>a</w:t>
      </w:r>
      <w:r w:rsidRPr="00914982">
        <w:rPr>
          <w:rFonts w:ascii="Arial" w:eastAsia="Arial" w:hAnsi="Arial" w:cs="MEPS Bookman WTS"/>
        </w:rPr>
        <w:t xml:space="preserve"> bid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deheb pur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wiċċ</w:t>
      </w:r>
      <w:r w:rsidR="00851E90" w:rsidRPr="00914982">
        <w:rPr>
          <w:rFonts w:ascii="Arial" w:eastAsia="Arial" w:hAnsi="Arial" w:cs="MEPS Bookman WTS"/>
        </w:rPr>
        <w:t>,</w:t>
      </w:r>
      <w:r w:rsidRPr="00914982">
        <w:rPr>
          <w:rFonts w:ascii="Arial" w:eastAsia="Arial" w:hAnsi="Arial" w:cs="MEPS Bookman WTS"/>
        </w:rPr>
        <w:t xml:space="preserve"> </w:t>
      </w:r>
      <w:r w:rsidR="00851E90" w:rsidRPr="00914982">
        <w:rPr>
          <w:rFonts w:ascii="Arial" w:eastAsia="Arial" w:hAnsi="Arial" w:cs="MEPS Bookman WTS"/>
        </w:rPr>
        <w:t>i</w:t>
      </w:r>
      <w:r w:rsidRPr="00914982">
        <w:rPr>
          <w:rFonts w:ascii="Arial" w:eastAsia="Arial" w:hAnsi="Arial" w:cs="MEPS Bookman WTS"/>
        </w:rPr>
        <w:t>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ġnub</w:t>
      </w:r>
      <w:r w:rsidR="00851E90" w:rsidRPr="00914982">
        <w:rPr>
          <w:rFonts w:ascii="Arial" w:eastAsia="Arial" w:hAnsi="Arial" w:cs="MEPS Bookman WTS"/>
        </w:rPr>
        <w:t xml:space="preserve"> kollha, u </w:t>
      </w:r>
      <w:commentRangeStart w:id="2"/>
      <w:r w:rsidR="00851E90" w:rsidRPr="00914982">
        <w:rPr>
          <w:rFonts w:ascii="Arial" w:eastAsia="Arial" w:hAnsi="Arial" w:cs="MEPS Bookman WTS"/>
        </w:rPr>
        <w:t>l-qrun tiegħu</w:t>
      </w:r>
      <w:commentRangeEnd w:id="2"/>
      <w:r w:rsidR="005713C7">
        <w:rPr>
          <w:rStyle w:val="CommentReference"/>
        </w:rPr>
        <w:commentReference w:id="2"/>
      </w:r>
      <w:r w:rsidR="00851E90" w:rsidRPr="00914982">
        <w:rPr>
          <w:rFonts w:ascii="Arial" w:eastAsia="Arial" w:hAnsi="Arial" w:cs="MEPS Bookman WTS"/>
        </w:rPr>
        <w:t>, u għamillu bordura tad-deheb mad-dawra kollha</w:t>
      </w:r>
      <w:r w:rsidRPr="00914982">
        <w:rPr>
          <w:rFonts w:ascii="Arial" w:eastAsia="Arial" w:hAnsi="Arial" w:cs="MEPS Bookman WTS"/>
        </w:rPr>
        <w:t xml:space="preserve">. </w:t>
      </w:r>
      <w:r w:rsidRPr="00914982">
        <w:rPr>
          <w:rFonts w:ascii="Arial" w:eastAsia="Arial" w:hAnsi="Arial" w:cs="Arial"/>
          <w:b/>
        </w:rPr>
        <w:t>37:27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 xml:space="preserve">U għamillu </w:t>
      </w:r>
      <w:r w:rsidR="00B126F0" w:rsidRPr="00914982">
        <w:rPr>
          <w:rFonts w:ascii="Arial" w:eastAsia="Arial" w:hAnsi="Arial" w:cs="MEPS Bookman WTS"/>
        </w:rPr>
        <w:t>żewġ ħolqiet tad-deheb ’l isfel mill-bordura tiegħu fuq iż-żewġt iġnub faċċata taʼ xulxin biex jidħlu l-lasti fihom u j</w:t>
      </w:r>
      <w:r w:rsidRPr="00914982">
        <w:rPr>
          <w:rFonts w:ascii="Arial" w:eastAsia="Arial" w:hAnsi="Arial" w:cs="MEPS Bookman WTS"/>
        </w:rPr>
        <w:t xml:space="preserve">ġorruh </w:t>
      </w:r>
      <w:r w:rsidR="00B126F0" w:rsidRPr="00914982">
        <w:rPr>
          <w:rFonts w:ascii="Arial" w:eastAsia="Arial" w:hAnsi="Arial" w:cs="MEPS Bookman WTS"/>
        </w:rPr>
        <w:t>minnhom</w:t>
      </w:r>
      <w:r w:rsidRPr="00914982">
        <w:rPr>
          <w:rFonts w:ascii="Arial" w:eastAsia="Arial" w:hAnsi="Arial" w:cs="MEPS Bookman WTS"/>
        </w:rPr>
        <w:t xml:space="preserve">. </w:t>
      </w:r>
      <w:r w:rsidRPr="00914982">
        <w:rPr>
          <w:rFonts w:ascii="Arial" w:eastAsia="Arial" w:hAnsi="Arial" w:cs="Arial"/>
          <w:b/>
        </w:rPr>
        <w:t>37:28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Wara dan, għamel il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lasti mill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injam </w:t>
      </w:r>
      <w:r w:rsidR="001C79EA" w:rsidRPr="00914982">
        <w:rPr>
          <w:rFonts w:ascii="Arial" w:eastAsia="Arial" w:hAnsi="Arial" w:cs="MEPS Bookman WTS"/>
        </w:rPr>
        <w:t>tal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akaċja u ksiehom bid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deheb. </w:t>
      </w:r>
      <w:r w:rsidRPr="00914982">
        <w:rPr>
          <w:rFonts w:ascii="Arial" w:eastAsia="Arial" w:hAnsi="Arial" w:cs="Arial"/>
          <w:b/>
        </w:rPr>
        <w:t>37:29</w:t>
      </w:r>
      <w:r w:rsidR="00A463A3" w:rsidRPr="00914982">
        <w:rPr>
          <w:rFonts w:ascii="Arial" w:eastAsia="Arial" w:hAnsi="Arial" w:cs="Arial"/>
          <w:b/>
        </w:rPr>
        <w:t xml:space="preserve"> </w:t>
      </w:r>
      <w:r w:rsidRPr="00914982">
        <w:rPr>
          <w:rFonts w:ascii="Arial" w:eastAsia="Arial" w:hAnsi="Arial" w:cs="MEPS Bookman WTS"/>
        </w:rPr>
        <w:t>Għamel ukoll iż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żejt tad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>dlik qaddis u l</w:t>
      </w:r>
      <w:r w:rsidR="00A463A3" w:rsidRPr="00914982">
        <w:rPr>
          <w:rFonts w:ascii="Arial" w:eastAsia="Arial" w:hAnsi="Arial" w:cs="MEPS Bookman WTS"/>
        </w:rPr>
        <w:t>-</w:t>
      </w:r>
      <w:r w:rsidRPr="00914982">
        <w:rPr>
          <w:rFonts w:ascii="Arial" w:eastAsia="Arial" w:hAnsi="Arial" w:cs="MEPS Bookman WTS"/>
        </w:rPr>
        <w:t xml:space="preserve">inċens pur ifuħ, </w:t>
      </w:r>
      <w:r w:rsidR="00B73A34" w:rsidRPr="00914982">
        <w:rPr>
          <w:rFonts w:ascii="Arial" w:eastAsia="Arial" w:hAnsi="Arial" w:cs="MEPS Bookman WTS"/>
        </w:rPr>
        <w:t>i</w:t>
      </w:r>
      <w:r w:rsidR="00B73A34" w:rsidRPr="00914982">
        <w:rPr>
          <w:rFonts w:eastAsia="Arial"/>
        </w:rPr>
        <w:t>mħalltin bis-sengħa</w:t>
      </w:r>
      <w:r w:rsidRPr="00914982">
        <w:rPr>
          <w:rFonts w:ascii="Arial" w:eastAsia="Arial" w:hAnsi="Arial" w:cs="MEPS Bookman WTS"/>
        </w:rPr>
        <w:t>.</w:t>
      </w:r>
      <w:r w:rsidR="00B87818" w:rsidRPr="00914982">
        <w:rPr>
          <w:rFonts w:ascii="MEPS Bookman WTS" w:eastAsia="Arial" w:hAnsi="MEPS Bookman WTS" w:cs="MEPS Bookman WTS"/>
        </w:rPr>
        <w:t></w:t>
      </w:r>
    </w:p>
    <w:p w14:paraId="0AB5189B" w14:textId="77777777" w:rsidR="00762BCB" w:rsidRPr="00914982" w:rsidRDefault="00762BCB" w:rsidP="0034404F"/>
    <w:sectPr w:rsidR="00762BCB" w:rsidRPr="00914982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4-01T08:45:00Z" w:initials="r">
    <w:p w14:paraId="515BEA06" w14:textId="77777777" w:rsidR="003571BA" w:rsidRDefault="003571B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37:25 - Il-qrun tiegħu kienu parti minnu.</w:t>
        </w:r>
      </w:hyperlink>
    </w:p>
  </w:comment>
  <w:comment w:id="2" w:author="nwt Outside Readers Comments" w:date="2020-04-01T08:46:00Z" w:initials="r">
    <w:p w14:paraId="4E2DCEAE" w14:textId="77777777" w:rsidR="005713C7" w:rsidRDefault="005713C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37:26 - l-qrun tiegħu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15BEA06" w15:done="0"/>
  <w15:commentEx w15:paraId="4E2DCEA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15BEA06" w16cid:durableId="248FE78C"/>
  <w16cid:commentId w16cid:paraId="4E2DCEAE" w16cid:durableId="248FE7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AE4EA" w14:textId="77777777" w:rsidR="00863E51" w:rsidRDefault="00863E51">
      <w:r>
        <w:separator/>
      </w:r>
    </w:p>
  </w:endnote>
  <w:endnote w:type="continuationSeparator" w:id="0">
    <w:p w14:paraId="46DD1F4B" w14:textId="77777777" w:rsidR="00863E51" w:rsidRDefault="0086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67B53" w14:textId="77777777" w:rsidR="00863E51" w:rsidRDefault="00863E51">
      <w:r>
        <w:separator/>
      </w:r>
    </w:p>
  </w:footnote>
  <w:footnote w:type="continuationSeparator" w:id="0">
    <w:p w14:paraId="780DE523" w14:textId="77777777" w:rsidR="00863E51" w:rsidRDefault="0086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1374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14982">
      <w:rPr>
        <w:rStyle w:val="PageNumber"/>
        <w:noProof/>
      </w:rPr>
      <w:t>2</w:t>
    </w:r>
    <w:r>
      <w:rPr>
        <w:rStyle w:val="PageNumber"/>
      </w:rPr>
      <w:fldChar w:fldCharType="end"/>
    </w:r>
  </w:p>
  <w:p w14:paraId="51831E9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14982">
        <w:t>Exodus Chapter 37</w:t>
      </w:r>
    </w:fldSimple>
  </w:p>
  <w:p w14:paraId="2E39B21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14982">
      <w:t>02-Exodus</w:t>
    </w:r>
    <w:r>
      <w:fldChar w:fldCharType="end"/>
    </w:r>
  </w:p>
  <w:p w14:paraId="767111E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14982">
      <w:rPr>
        <w:noProof/>
        <w:snapToGrid w:val="0"/>
      </w:rPr>
      <w:t>Exodus 37.docx</w:t>
    </w:r>
    <w:r>
      <w:rPr>
        <w:snapToGrid w:val="0"/>
      </w:rPr>
      <w:fldChar w:fldCharType="end"/>
    </w:r>
    <w:r>
      <w:rPr>
        <w:snapToGrid w:val="0"/>
      </w:rPr>
      <w:tab/>
    </w:r>
  </w:p>
  <w:p w14:paraId="6AC817E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860B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14982">
        <w:t>Exodus Chapter 37</w:t>
      </w:r>
    </w:fldSimple>
  </w:p>
  <w:p w14:paraId="46924FF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14982">
      <w:t>02-Exodus</w:t>
    </w:r>
    <w:r>
      <w:fldChar w:fldCharType="end"/>
    </w:r>
  </w:p>
  <w:p w14:paraId="7611FB7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14982">
      <w:rPr>
        <w:noProof/>
        <w:snapToGrid w:val="0"/>
      </w:rPr>
      <w:t>Exodus 37.docx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14982">
      <w:t>&lt;not set&gt;</w:t>
    </w:r>
    <w:r>
      <w:fldChar w:fldCharType="end"/>
    </w:r>
  </w:p>
  <w:p w14:paraId="2AE8C41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1498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14982">
      <w:t>&lt;not set&gt;</w:t>
    </w:r>
    <w:r>
      <w:fldChar w:fldCharType="end"/>
    </w:r>
  </w:p>
  <w:p w14:paraId="3EB6B71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14982">
      <w:t>&lt;not set&gt;</w:t>
    </w:r>
    <w:r>
      <w:fldChar w:fldCharType="end"/>
    </w:r>
  </w:p>
  <w:p w14:paraId="029AAAF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E51"/>
    <w:rsid w:val="000212E2"/>
    <w:rsid w:val="00041431"/>
    <w:rsid w:val="000532F4"/>
    <w:rsid w:val="00067A61"/>
    <w:rsid w:val="000976EA"/>
    <w:rsid w:val="000A3776"/>
    <w:rsid w:val="000C0D1F"/>
    <w:rsid w:val="00125111"/>
    <w:rsid w:val="0013612C"/>
    <w:rsid w:val="00162335"/>
    <w:rsid w:val="0017178E"/>
    <w:rsid w:val="001A1953"/>
    <w:rsid w:val="001C79EA"/>
    <w:rsid w:val="001D307E"/>
    <w:rsid w:val="001E5897"/>
    <w:rsid w:val="002216E2"/>
    <w:rsid w:val="00245EDD"/>
    <w:rsid w:val="00261BE6"/>
    <w:rsid w:val="0026230D"/>
    <w:rsid w:val="00284227"/>
    <w:rsid w:val="00297B9F"/>
    <w:rsid w:val="002B524D"/>
    <w:rsid w:val="002D067E"/>
    <w:rsid w:val="002D5A7F"/>
    <w:rsid w:val="002F39BB"/>
    <w:rsid w:val="00310508"/>
    <w:rsid w:val="003138B4"/>
    <w:rsid w:val="00314412"/>
    <w:rsid w:val="0034404F"/>
    <w:rsid w:val="003571BA"/>
    <w:rsid w:val="003B4AD0"/>
    <w:rsid w:val="003C1EA0"/>
    <w:rsid w:val="003E4868"/>
    <w:rsid w:val="004030AC"/>
    <w:rsid w:val="0041422D"/>
    <w:rsid w:val="004500A2"/>
    <w:rsid w:val="004A6F41"/>
    <w:rsid w:val="004C5EB7"/>
    <w:rsid w:val="004F48C3"/>
    <w:rsid w:val="00510376"/>
    <w:rsid w:val="005713C7"/>
    <w:rsid w:val="005752F3"/>
    <w:rsid w:val="005D4494"/>
    <w:rsid w:val="005F29B7"/>
    <w:rsid w:val="006634F9"/>
    <w:rsid w:val="006719BF"/>
    <w:rsid w:val="00683A19"/>
    <w:rsid w:val="00696498"/>
    <w:rsid w:val="006B2E68"/>
    <w:rsid w:val="006D0A9F"/>
    <w:rsid w:val="006F67A1"/>
    <w:rsid w:val="0075006C"/>
    <w:rsid w:val="00762BCB"/>
    <w:rsid w:val="00774643"/>
    <w:rsid w:val="007759A3"/>
    <w:rsid w:val="00784C18"/>
    <w:rsid w:val="00796D66"/>
    <w:rsid w:val="007A584B"/>
    <w:rsid w:val="007A62BF"/>
    <w:rsid w:val="007B4DB4"/>
    <w:rsid w:val="007B5050"/>
    <w:rsid w:val="007F007B"/>
    <w:rsid w:val="00804A51"/>
    <w:rsid w:val="00806F91"/>
    <w:rsid w:val="00815DB7"/>
    <w:rsid w:val="00851E90"/>
    <w:rsid w:val="00863830"/>
    <w:rsid w:val="00863E51"/>
    <w:rsid w:val="00875211"/>
    <w:rsid w:val="008D3A3E"/>
    <w:rsid w:val="008F667F"/>
    <w:rsid w:val="00914982"/>
    <w:rsid w:val="00931D08"/>
    <w:rsid w:val="00980020"/>
    <w:rsid w:val="00992979"/>
    <w:rsid w:val="009C7D92"/>
    <w:rsid w:val="00A13B03"/>
    <w:rsid w:val="00A463A3"/>
    <w:rsid w:val="00A5335B"/>
    <w:rsid w:val="00A65CFD"/>
    <w:rsid w:val="00A73FF6"/>
    <w:rsid w:val="00AA09DB"/>
    <w:rsid w:val="00AB48C7"/>
    <w:rsid w:val="00AB66A3"/>
    <w:rsid w:val="00AE53C0"/>
    <w:rsid w:val="00B126F0"/>
    <w:rsid w:val="00B25253"/>
    <w:rsid w:val="00B30BD1"/>
    <w:rsid w:val="00B576AA"/>
    <w:rsid w:val="00B73A34"/>
    <w:rsid w:val="00B87818"/>
    <w:rsid w:val="00B87B77"/>
    <w:rsid w:val="00B97255"/>
    <w:rsid w:val="00BD23AB"/>
    <w:rsid w:val="00BD6AB0"/>
    <w:rsid w:val="00C10199"/>
    <w:rsid w:val="00C125C7"/>
    <w:rsid w:val="00C37E6E"/>
    <w:rsid w:val="00C4526B"/>
    <w:rsid w:val="00C52623"/>
    <w:rsid w:val="00C55184"/>
    <w:rsid w:val="00C778F0"/>
    <w:rsid w:val="00C92D5F"/>
    <w:rsid w:val="00C94FFD"/>
    <w:rsid w:val="00C953C8"/>
    <w:rsid w:val="00C969B2"/>
    <w:rsid w:val="00CA2E7C"/>
    <w:rsid w:val="00CF3C1A"/>
    <w:rsid w:val="00D07142"/>
    <w:rsid w:val="00D41195"/>
    <w:rsid w:val="00D46DA0"/>
    <w:rsid w:val="00D67FE7"/>
    <w:rsid w:val="00D73167"/>
    <w:rsid w:val="00D75449"/>
    <w:rsid w:val="00D8416C"/>
    <w:rsid w:val="00DA0FE2"/>
    <w:rsid w:val="00DC4E26"/>
    <w:rsid w:val="00DC700C"/>
    <w:rsid w:val="00DE253C"/>
    <w:rsid w:val="00DF542F"/>
    <w:rsid w:val="00E70CCA"/>
    <w:rsid w:val="00E832B4"/>
    <w:rsid w:val="00ED4682"/>
    <w:rsid w:val="00EF3BC1"/>
    <w:rsid w:val="00F44D02"/>
    <w:rsid w:val="00F66502"/>
    <w:rsid w:val="00F83EFB"/>
    <w:rsid w:val="00F920D9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AB2CB2"/>
  <w15:docId w15:val="{D10E5904-55FE-4EAF-9E0C-AF411F94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BodyText">
    <w:name w:val="Body Text"/>
    <w:basedOn w:val="Normal"/>
    <w:link w:val="BodyTextChar"/>
    <w:rsid w:val="0077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759A3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odyTextFirstIndent">
    <w:name w:val="Body Text First Indent"/>
    <w:basedOn w:val="BodyText"/>
    <w:link w:val="BodyTextFirstIndentChar"/>
    <w:rsid w:val="007759A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7759A3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styleId="CommentReference">
    <w:name w:val="annotation reference"/>
    <w:basedOn w:val="DefaultParagraphFont"/>
    <w:rsid w:val="003571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3571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571BA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571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571BA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3571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71BA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3571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260&amp;book=2&amp;chapter=37&amp;verse=26" TargetMode="External"/><Relationship Id="rId1" Type="http://schemas.openxmlformats.org/officeDocument/2006/relationships/hyperlink" Target="wtsbiblecomment:refid=45&amp;biblecommentid=3259&amp;book=2&amp;chapter=37&amp;verse=2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513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37</vt:lpstr>
    </vt:vector>
  </TitlesOfParts>
  <Company>Watchtower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37</dc:title>
  <dc:subject/>
  <dc:creator>David Waterson</dc:creator>
  <cp:keywords/>
  <dc:description/>
  <cp:lastModifiedBy>Calleja, Matthew</cp:lastModifiedBy>
  <cp:revision>67</cp:revision>
  <cp:lastPrinted>2019-12-19T10:48:00Z</cp:lastPrinted>
  <dcterms:created xsi:type="dcterms:W3CDTF">2019-08-04T13:53:00Z</dcterms:created>
  <dcterms:modified xsi:type="dcterms:W3CDTF">2021-07-07T06:43:00Z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37.docx</vt:lpwstr>
  </property>
  <property fmtid="{D5CDD505-2E9C-101B-9397-08002B2CF9AE}" pid="9" name="_TranslationDocumentId">
    <vt:i4>19417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