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47F76" w14:textId="77777777" w:rsidR="00460E0D" w:rsidRPr="00243DF3" w:rsidRDefault="00460E0D" w:rsidP="00460E0D">
      <w:pPr>
        <w:rPr>
          <w:rFonts w:ascii="Arial" w:eastAsia="Arial" w:hAnsi="Arial" w:cs="MEPS Bookman WTS"/>
        </w:rPr>
      </w:pPr>
      <w:r w:rsidRPr="00243DF3">
        <w:rPr>
          <w:rFonts w:ascii="Arial" w:eastAsia="Arial" w:hAnsi="Arial" w:cs="Arial"/>
          <w:b/>
        </w:rPr>
        <w:t xml:space="preserve">35:1 </w:t>
      </w:r>
      <w:r w:rsidRPr="00243DF3">
        <w:rPr>
          <w:rFonts w:ascii="Arial" w:eastAsia="Arial" w:hAnsi="Arial" w:cs="Arial"/>
        </w:rPr>
        <w:t>Iktar tard</w:t>
      </w:r>
      <w:r w:rsidR="00243DF3">
        <w:rPr>
          <w:rFonts w:ascii="Arial" w:eastAsia="Arial" w:hAnsi="Arial" w:cs="Arial"/>
          <w:lang w:val="en-US"/>
        </w:rPr>
        <w:t>,</w:t>
      </w:r>
      <w:r w:rsidRPr="00243DF3">
        <w:rPr>
          <w:rFonts w:ascii="Arial" w:eastAsia="Arial" w:hAnsi="Arial" w:cs="Arial"/>
        </w:rPr>
        <w:t xml:space="preserve"> Mosè </w:t>
      </w:r>
      <w:r w:rsidR="003F0B25" w:rsidRPr="00243DF3">
        <w:rPr>
          <w:rFonts w:ascii="Arial" w:eastAsia="Arial" w:hAnsi="Arial" w:cs="Arial"/>
        </w:rPr>
        <w:t>ġ</w:t>
      </w:r>
      <w:proofErr w:type="spellStart"/>
      <w:r w:rsidR="003F0B25" w:rsidRPr="00243DF3">
        <w:rPr>
          <w:rFonts w:ascii="Arial" w:eastAsia="Arial" w:hAnsi="Arial" w:cs="Arial"/>
          <w:lang w:val="en-US"/>
        </w:rPr>
        <w:t>abar</w:t>
      </w:r>
      <w:proofErr w:type="spellEnd"/>
      <w:r w:rsidR="003F0B25" w:rsidRPr="00243DF3">
        <w:rPr>
          <w:rFonts w:ascii="Arial" w:eastAsia="Arial" w:hAnsi="Arial" w:cs="Arial"/>
        </w:rPr>
        <w:t xml:space="preserve"> </w:t>
      </w:r>
      <w:r w:rsidRPr="00243DF3">
        <w:rPr>
          <w:rFonts w:ascii="Arial" w:eastAsia="Arial" w:hAnsi="Arial" w:cs="Arial"/>
        </w:rPr>
        <w:t>lill</w:t>
      </w:r>
      <w:r w:rsidR="003729C1" w:rsidRPr="00243DF3">
        <w:rPr>
          <w:rFonts w:ascii="Arial" w:eastAsia="Arial" w:hAnsi="Arial" w:cs="Arial"/>
        </w:rPr>
        <w:t>-</w:t>
      </w:r>
      <w:r w:rsidRPr="00243DF3">
        <w:rPr>
          <w:rFonts w:ascii="Arial" w:eastAsia="Arial" w:hAnsi="Arial" w:cs="Arial"/>
        </w:rPr>
        <w:t>ġemgħa kollha ta</w:t>
      </w:r>
      <w:r w:rsidR="003F0B25" w:rsidRPr="00243DF3">
        <w:rPr>
          <w:rFonts w:ascii="Arial" w:eastAsia="Arial" w:hAnsi="Arial" w:cs="Arial"/>
        </w:rPr>
        <w:t>l-</w:t>
      </w:r>
      <w:r w:rsidR="00B73310" w:rsidRPr="00243DF3">
        <w:rPr>
          <w:rFonts w:ascii="Arial" w:eastAsia="Arial" w:hAnsi="Arial" w:cs="Arial"/>
        </w:rPr>
        <w:t>Iżrael</w:t>
      </w:r>
      <w:r w:rsidR="003F0B25" w:rsidRPr="00243DF3">
        <w:rPr>
          <w:rFonts w:ascii="Arial" w:eastAsia="Arial" w:hAnsi="Arial" w:cs="Arial"/>
        </w:rPr>
        <w:t>in</w:t>
      </w:r>
      <w:r w:rsidRPr="00243DF3">
        <w:rPr>
          <w:rFonts w:ascii="Arial" w:eastAsia="Arial" w:hAnsi="Arial" w:cs="Arial"/>
        </w:rPr>
        <w:t xml:space="preserve"> flimkien u qalilhom: “Da</w:t>
      </w:r>
      <w:r w:rsidR="003F0B25" w:rsidRPr="00243DF3">
        <w:rPr>
          <w:rFonts w:ascii="Arial" w:eastAsia="Arial" w:hAnsi="Arial" w:cs="Arial"/>
        </w:rPr>
        <w:t>w</w:t>
      </w:r>
      <w:r w:rsidRPr="00243DF3">
        <w:rPr>
          <w:rFonts w:ascii="Arial" w:eastAsia="Arial" w:hAnsi="Arial" w:cs="Arial"/>
        </w:rPr>
        <w:t>n hu</w:t>
      </w:r>
      <w:r w:rsidR="003F0B25" w:rsidRPr="00243DF3">
        <w:rPr>
          <w:rFonts w:ascii="Arial" w:eastAsia="Arial" w:hAnsi="Arial" w:cs="Arial"/>
        </w:rPr>
        <w:t>ma</w:t>
      </w:r>
      <w:r w:rsidRPr="00243DF3">
        <w:rPr>
          <w:rFonts w:ascii="Arial" w:eastAsia="Arial" w:hAnsi="Arial" w:cs="Arial"/>
        </w:rPr>
        <w:t xml:space="preserve"> l</w:t>
      </w:r>
      <w:r w:rsidR="003729C1" w:rsidRPr="00243DF3">
        <w:rPr>
          <w:rFonts w:ascii="Arial" w:eastAsia="Arial" w:hAnsi="Arial" w:cs="Arial"/>
        </w:rPr>
        <w:t>-</w:t>
      </w:r>
      <w:r w:rsidR="003F0B25" w:rsidRPr="00243DF3">
        <w:rPr>
          <w:rFonts w:ascii="Arial" w:eastAsia="Arial" w:hAnsi="Arial" w:cs="Arial"/>
        </w:rPr>
        <w:t>affarijiet</w:t>
      </w:r>
      <w:r w:rsidRPr="00243DF3">
        <w:rPr>
          <w:rFonts w:ascii="Arial" w:eastAsia="Arial" w:hAnsi="Arial" w:cs="Arial"/>
        </w:rPr>
        <w:t xml:space="preserve"> li </w:t>
      </w:r>
      <w:r w:rsidR="006F43D2" w:rsidRPr="00243DF3">
        <w:rPr>
          <w:rFonts w:ascii="Arial" w:eastAsia="Arial" w:hAnsi="Arial" w:cs="Arial"/>
        </w:rPr>
        <w:t xml:space="preserve">Ġeħova </w:t>
      </w:r>
      <w:r w:rsidRPr="00243DF3">
        <w:rPr>
          <w:rFonts w:ascii="Arial" w:eastAsia="Arial" w:hAnsi="Arial" w:cs="Arial"/>
        </w:rPr>
        <w:t>kkmanda</w:t>
      </w:r>
      <w:r w:rsidR="006F43D2" w:rsidRPr="00243DF3">
        <w:rPr>
          <w:rFonts w:ascii="Arial" w:eastAsia="Arial" w:hAnsi="Arial" w:cs="Arial"/>
        </w:rPr>
        <w:t>na</w:t>
      </w:r>
      <w:r w:rsidRPr="00243DF3">
        <w:rPr>
          <w:rFonts w:ascii="Arial" w:eastAsia="Arial" w:hAnsi="Arial" w:cs="Arial"/>
        </w:rPr>
        <w:t xml:space="preserve"> nagħmlu: </w:t>
      </w:r>
      <w:r w:rsidRPr="00243DF3">
        <w:rPr>
          <w:rFonts w:ascii="Arial" w:eastAsia="Arial" w:hAnsi="Arial" w:cs="Arial"/>
          <w:b/>
        </w:rPr>
        <w:t>35:2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>F’sitt ijiem jistaʼ jsir ix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>xogħol, imma s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 xml:space="preserve">sebaʼ jum isir għalikom xi ħaġa qaddisa, </w:t>
      </w:r>
      <w:r w:rsidR="003F0B25" w:rsidRPr="00243DF3">
        <w:rPr>
          <w:rFonts w:ascii="Arial" w:eastAsia="Arial" w:hAnsi="Arial" w:cs="MEPS Bookman WTS"/>
        </w:rPr>
        <w:t xml:space="preserve">sabat </w:t>
      </w:r>
      <w:r w:rsidRPr="00243DF3">
        <w:rPr>
          <w:rFonts w:ascii="Arial" w:eastAsia="Arial" w:hAnsi="Arial" w:cs="MEPS Bookman WTS"/>
        </w:rPr>
        <w:t xml:space="preserve">taʼ mistrieħ </w:t>
      </w:r>
      <w:r w:rsidR="006F43D2" w:rsidRPr="00243DF3">
        <w:rPr>
          <w:rFonts w:ascii="Arial" w:eastAsia="Arial" w:hAnsi="Arial" w:cs="MEPS Bookman WTS"/>
        </w:rPr>
        <w:t>komplet</w:t>
      </w:r>
      <w:r w:rsidRPr="00243DF3">
        <w:rPr>
          <w:rFonts w:ascii="Arial" w:eastAsia="Arial" w:hAnsi="Arial" w:cs="MEPS Bookman WTS"/>
        </w:rPr>
        <w:t xml:space="preserve"> lil Ġeħova. Kul</w:t>
      </w:r>
      <w:r w:rsidR="00653996" w:rsidRPr="00243DF3">
        <w:rPr>
          <w:rFonts w:ascii="Arial" w:eastAsia="Arial" w:hAnsi="Arial" w:cs="MEPS Bookman WTS"/>
        </w:rPr>
        <w:t xml:space="preserve">l </w:t>
      </w:r>
      <w:r w:rsidRPr="00243DF3">
        <w:rPr>
          <w:rFonts w:ascii="Arial" w:eastAsia="Arial" w:hAnsi="Arial" w:cs="MEPS Bookman WTS"/>
        </w:rPr>
        <w:t>min jagħmel xi xogħol fih jin</w:t>
      </w:r>
      <w:r w:rsidR="00653996" w:rsidRPr="00243DF3">
        <w:rPr>
          <w:rFonts w:ascii="Arial" w:eastAsia="Arial" w:hAnsi="Arial" w:cs="MEPS Bookman WTS"/>
        </w:rPr>
        <w:t xml:space="preserve">qatel. </w:t>
      </w:r>
      <w:r w:rsidRPr="00243DF3">
        <w:rPr>
          <w:rFonts w:ascii="Arial" w:eastAsia="Arial" w:hAnsi="Arial" w:cs="Arial"/>
          <w:b/>
        </w:rPr>
        <w:t>35:3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="00653996" w:rsidRPr="00243DF3">
        <w:rPr>
          <w:rFonts w:ascii="Arial" w:eastAsia="Arial" w:hAnsi="Arial" w:cs="Arial"/>
        </w:rPr>
        <w:t xml:space="preserve">M’għandkomx tqabbdu </w:t>
      </w:r>
      <w:r w:rsidR="001677E3" w:rsidRPr="00243DF3">
        <w:rPr>
          <w:rFonts w:ascii="Arial" w:eastAsia="Arial" w:hAnsi="Arial" w:cs="Arial"/>
        </w:rPr>
        <w:t>n-</w:t>
      </w:r>
      <w:r w:rsidR="00653996" w:rsidRPr="00243DF3">
        <w:rPr>
          <w:rFonts w:ascii="Arial" w:eastAsia="Arial" w:hAnsi="Arial" w:cs="MEPS Bookman WTS"/>
        </w:rPr>
        <w:t>nar f’xi</w:t>
      </w:r>
      <w:r w:rsidRPr="00243DF3">
        <w:rPr>
          <w:rFonts w:ascii="Arial" w:eastAsia="Arial" w:hAnsi="Arial" w:cs="MEPS Bookman WTS"/>
        </w:rPr>
        <w:t xml:space="preserve"> post fejn tgħ</w:t>
      </w:r>
      <w:r w:rsidR="00653996" w:rsidRPr="00243DF3">
        <w:rPr>
          <w:rFonts w:ascii="Arial" w:eastAsia="Arial" w:hAnsi="Arial" w:cs="MEPS Bookman WTS"/>
        </w:rPr>
        <w:t>ixu</w:t>
      </w:r>
      <w:r w:rsidRPr="00243DF3">
        <w:rPr>
          <w:rFonts w:ascii="Arial" w:eastAsia="Arial" w:hAnsi="Arial" w:cs="MEPS Bookman WTS"/>
        </w:rPr>
        <w:t xml:space="preserve"> f’jum is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>Sabat.”</w:t>
      </w:r>
    </w:p>
    <w:p w14:paraId="0D3A9D79" w14:textId="56D45A0A" w:rsidR="00460E0D" w:rsidRPr="000A1A87" w:rsidRDefault="00460E0D" w:rsidP="00460E0D">
      <w:pPr>
        <w:rPr>
          <w:rFonts w:ascii="Arial" w:eastAsia="Arial" w:hAnsi="Arial" w:cs="MEPS Bookman WTS"/>
        </w:rPr>
      </w:pPr>
      <w:r w:rsidRPr="00243DF3">
        <w:rPr>
          <w:rFonts w:ascii="Arial" w:eastAsia="Arial" w:hAnsi="Arial" w:cs="Arial"/>
          <w:b/>
        </w:rPr>
        <w:t>35:4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 xml:space="preserve">Mosè </w:t>
      </w:r>
      <w:r w:rsidR="001677E3" w:rsidRPr="00243DF3">
        <w:rPr>
          <w:rFonts w:ascii="Arial" w:eastAsia="Arial" w:hAnsi="Arial" w:cs="MEPS Bookman WTS"/>
        </w:rPr>
        <w:t>mbagħad qal</w:t>
      </w:r>
      <w:r w:rsidRPr="00243DF3">
        <w:rPr>
          <w:rFonts w:ascii="Arial" w:eastAsia="Arial" w:hAnsi="Arial" w:cs="MEPS Bookman WTS"/>
        </w:rPr>
        <w:t xml:space="preserve"> lill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>ġemgħa kollha ta</w:t>
      </w:r>
      <w:r w:rsidR="001677E3" w:rsidRPr="00243DF3">
        <w:rPr>
          <w:rFonts w:ascii="Arial" w:eastAsia="Arial" w:hAnsi="Arial" w:cs="MEPS Bookman WTS"/>
        </w:rPr>
        <w:t>l-</w:t>
      </w:r>
      <w:r w:rsidR="00B73310" w:rsidRPr="00243DF3">
        <w:rPr>
          <w:rFonts w:ascii="Arial" w:eastAsia="Arial" w:hAnsi="Arial" w:cs="MEPS Bookman WTS"/>
        </w:rPr>
        <w:t>Iżrael</w:t>
      </w:r>
      <w:r w:rsidR="001677E3" w:rsidRPr="00243DF3">
        <w:rPr>
          <w:rFonts w:ascii="Arial" w:eastAsia="Arial" w:hAnsi="Arial" w:cs="MEPS Bookman WTS"/>
        </w:rPr>
        <w:t>in</w:t>
      </w:r>
      <w:r w:rsidRPr="00243DF3">
        <w:rPr>
          <w:rFonts w:ascii="Arial" w:eastAsia="Arial" w:hAnsi="Arial" w:cs="MEPS Bookman WTS"/>
        </w:rPr>
        <w:t>: “</w:t>
      </w:r>
      <w:r w:rsidR="001677E3" w:rsidRPr="00243DF3">
        <w:rPr>
          <w:rFonts w:ascii="Arial" w:eastAsia="Arial" w:hAnsi="Arial" w:cs="MEPS Bookman WTS"/>
        </w:rPr>
        <w:t>Hekk i</w:t>
      </w:r>
      <w:r w:rsidRPr="00243DF3">
        <w:rPr>
          <w:rFonts w:ascii="Arial" w:eastAsia="Arial" w:hAnsi="Arial" w:cs="MEPS Bookman WTS"/>
        </w:rPr>
        <w:t xml:space="preserve">kkmanda Ġeħova, </w:t>
      </w:r>
      <w:r w:rsidRPr="00243DF3">
        <w:rPr>
          <w:rFonts w:ascii="Arial" w:eastAsia="Arial" w:hAnsi="Arial" w:cs="Arial"/>
          <w:b/>
        </w:rPr>
        <w:t>35:5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>‘</w:t>
      </w:r>
      <w:r w:rsidR="00FD09D0" w:rsidRPr="00243DF3">
        <w:rPr>
          <w:rFonts w:ascii="Arial" w:eastAsia="Arial" w:hAnsi="Arial" w:cs="MEPS Bookman WTS"/>
        </w:rPr>
        <w:t>Iġbru m</w:t>
      </w:r>
      <w:r w:rsidRPr="00243DF3">
        <w:rPr>
          <w:rFonts w:ascii="Arial" w:eastAsia="Arial" w:hAnsi="Arial" w:cs="MEPS Bookman WTS"/>
        </w:rPr>
        <w:t xml:space="preserve">inn fostkom kontribuzzjoni għal Ġeħova. </w:t>
      </w:r>
      <w:r w:rsidR="00FA2959" w:rsidRPr="00243DF3">
        <w:rPr>
          <w:rFonts w:ascii="Arial" w:eastAsia="Arial" w:hAnsi="Arial" w:cs="MEPS Bookman WTS"/>
        </w:rPr>
        <w:t>K</w:t>
      </w:r>
      <w:r w:rsidR="00B73310" w:rsidRPr="00243DF3">
        <w:rPr>
          <w:rFonts w:ascii="Arial" w:eastAsia="Arial" w:hAnsi="Arial" w:cs="MEPS Bookman WTS"/>
        </w:rPr>
        <w:t>ull min</w:t>
      </w:r>
      <w:r w:rsidRPr="00243DF3">
        <w:rPr>
          <w:rFonts w:ascii="Arial" w:eastAsia="Arial" w:hAnsi="Arial" w:cs="MEPS Bookman WTS"/>
        </w:rPr>
        <w:t xml:space="preserve"> lest li jagħti minn qalbu</w:t>
      </w:r>
      <w:r w:rsidR="00FD09D0" w:rsidRPr="00243DF3">
        <w:rPr>
          <w:rFonts w:ascii="Arial" w:eastAsia="Arial" w:hAnsi="Arial" w:cs="MEPS Bookman WTS"/>
        </w:rPr>
        <w:t>,</w:t>
      </w:r>
      <w:r w:rsidRPr="00243DF3">
        <w:rPr>
          <w:rFonts w:ascii="Arial" w:eastAsia="Arial" w:hAnsi="Arial" w:cs="MEPS Bookman WTS"/>
        </w:rPr>
        <w:t xml:space="preserve"> </w:t>
      </w:r>
      <w:r w:rsidR="00FA2959" w:rsidRPr="00243DF3">
        <w:rPr>
          <w:rFonts w:ascii="Arial" w:eastAsia="Arial" w:hAnsi="Arial" w:cs="MEPS Bookman WTS"/>
        </w:rPr>
        <w:t xml:space="preserve">ħa </w:t>
      </w:r>
      <w:r w:rsidRPr="00243DF3">
        <w:rPr>
          <w:rFonts w:ascii="Arial" w:eastAsia="Arial" w:hAnsi="Arial" w:cs="MEPS Bookman WTS"/>
        </w:rPr>
        <w:t>jġib</w:t>
      </w:r>
      <w:r w:rsidR="00FA2959" w:rsidRPr="00243DF3">
        <w:rPr>
          <w:rFonts w:ascii="Arial" w:eastAsia="Arial" w:hAnsi="Arial" w:cs="MEPS Bookman WTS"/>
        </w:rPr>
        <w:t xml:space="preserve"> </w:t>
      </w:r>
      <w:r w:rsidRPr="00243DF3">
        <w:rPr>
          <w:rFonts w:ascii="Arial" w:eastAsia="Arial" w:hAnsi="Arial" w:cs="MEPS Bookman WTS"/>
        </w:rPr>
        <w:t>kontribuzzjoni</w:t>
      </w:r>
      <w:r w:rsidR="00FA2959" w:rsidRPr="00243DF3">
        <w:rPr>
          <w:rFonts w:ascii="Arial" w:eastAsia="Arial" w:hAnsi="Arial" w:cs="MEPS Bookman WTS"/>
        </w:rPr>
        <w:t xml:space="preserve"> għal Ġeħova:</w:t>
      </w:r>
      <w:r w:rsidRPr="00243DF3">
        <w:rPr>
          <w:rFonts w:ascii="Arial" w:eastAsia="Arial" w:hAnsi="Arial" w:cs="MEPS Bookman WTS"/>
        </w:rPr>
        <w:t xml:space="preserve"> deheb, fidda, ram, </w:t>
      </w:r>
      <w:r w:rsidRPr="00243DF3">
        <w:rPr>
          <w:rFonts w:ascii="Arial" w:eastAsia="Arial" w:hAnsi="Arial" w:cs="Arial"/>
          <w:b/>
        </w:rPr>
        <w:t>35:6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 xml:space="preserve">ħajt blu, suf vjola, </w:t>
      </w:r>
      <w:commentRangeStart w:id="0"/>
      <w:r w:rsidR="000A1A87">
        <w:rPr>
          <w:rFonts w:ascii="Arial" w:eastAsia="Arial" w:hAnsi="Arial" w:cs="MEPS Bookman WTS"/>
        </w:rPr>
        <w:t>ħajt</w:t>
      </w:r>
      <w:r w:rsidR="00D30C28" w:rsidRPr="00243DF3">
        <w:rPr>
          <w:rFonts w:ascii="Arial" w:eastAsia="Arial" w:hAnsi="Arial" w:cs="MEPS Bookman WTS"/>
        </w:rPr>
        <w:t xml:space="preserve"> aħmar jgħajjat</w:t>
      </w:r>
      <w:commentRangeEnd w:id="0"/>
      <w:r w:rsidR="009A594D">
        <w:rPr>
          <w:rStyle w:val="CommentReference"/>
        </w:rPr>
        <w:commentReference w:id="0"/>
      </w:r>
      <w:r w:rsidRPr="00243DF3">
        <w:rPr>
          <w:rFonts w:ascii="Arial" w:eastAsia="Arial" w:hAnsi="Arial" w:cs="MEPS Bookman WTS"/>
        </w:rPr>
        <w:t>, għażel fin, xagħar tal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 xml:space="preserve">mogħoż, </w:t>
      </w:r>
      <w:r w:rsidRPr="00243DF3">
        <w:rPr>
          <w:rFonts w:ascii="Arial" w:eastAsia="Arial" w:hAnsi="Arial" w:cs="Arial"/>
          <w:b/>
        </w:rPr>
        <w:t>35:7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>ġlud tal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 xml:space="preserve">muntun miżbugħin ħomor, </w:t>
      </w:r>
      <w:commentRangeStart w:id="1"/>
      <w:r w:rsidRPr="00243DF3">
        <w:rPr>
          <w:rFonts w:ascii="Arial" w:eastAsia="Arial" w:hAnsi="Arial" w:cs="MEPS Bookman WTS"/>
        </w:rPr>
        <w:t>ġlud tal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>bumerin</w:t>
      </w:r>
      <w:commentRangeEnd w:id="1"/>
      <w:r w:rsidR="007F0F13">
        <w:rPr>
          <w:rStyle w:val="CommentReference"/>
        </w:rPr>
        <w:commentReference w:id="1"/>
      </w:r>
      <w:r w:rsidRPr="00243DF3">
        <w:rPr>
          <w:rFonts w:ascii="Arial" w:eastAsia="Arial" w:hAnsi="Arial" w:cs="MEPS Bookman WTS"/>
        </w:rPr>
        <w:t xml:space="preserve">, injam </w:t>
      </w:r>
      <w:r w:rsidR="00432726" w:rsidRPr="00243DF3">
        <w:rPr>
          <w:rFonts w:ascii="Arial" w:eastAsia="Arial" w:hAnsi="Arial" w:cs="MEPS Bookman WTS"/>
        </w:rPr>
        <w:t>tal</w:t>
      </w:r>
      <w:r w:rsidR="003729C1" w:rsidRPr="00243DF3">
        <w:rPr>
          <w:rFonts w:ascii="Arial" w:eastAsia="Arial" w:hAnsi="Arial" w:cs="MEPS Bookman WTS"/>
        </w:rPr>
        <w:t>-</w:t>
      </w:r>
      <w:r w:rsidRPr="00243DF3">
        <w:rPr>
          <w:rFonts w:ascii="Arial" w:eastAsia="Arial" w:hAnsi="Arial" w:cs="MEPS Bookman WTS"/>
        </w:rPr>
        <w:t xml:space="preserve">akaċja, </w:t>
      </w:r>
      <w:r w:rsidRPr="00243DF3">
        <w:rPr>
          <w:rFonts w:ascii="Arial" w:eastAsia="Arial" w:hAnsi="Arial" w:cs="Arial"/>
          <w:b/>
        </w:rPr>
        <w:t>35:8</w:t>
      </w:r>
      <w:r w:rsidR="003729C1" w:rsidRPr="00243DF3">
        <w:rPr>
          <w:rFonts w:ascii="Arial" w:eastAsia="Arial" w:hAnsi="Arial" w:cs="Arial"/>
          <w:b/>
        </w:rPr>
        <w:t xml:space="preserve"> </w:t>
      </w:r>
      <w:r w:rsidRPr="00243DF3">
        <w:rPr>
          <w:rFonts w:ascii="Arial" w:eastAsia="Arial" w:hAnsi="Arial" w:cs="MEPS Bookman WTS"/>
        </w:rPr>
        <w:t>żejt għa</w:t>
      </w:r>
      <w:r w:rsidR="00EF403D" w:rsidRPr="00243DF3">
        <w:rPr>
          <w:rFonts w:ascii="Arial" w:eastAsia="Arial" w:hAnsi="Arial" w:cs="MEPS Bookman WTS"/>
        </w:rPr>
        <w:t>l-</w:t>
      </w:r>
      <w:r w:rsidR="001C7B5C">
        <w:rPr>
          <w:rFonts w:ascii="Arial" w:eastAsia="Arial" w:hAnsi="Arial" w:cs="MEPS Bookman WTS"/>
        </w:rPr>
        <w:t>lampi</w:t>
      </w:r>
      <w:r w:rsidRPr="00243DF3">
        <w:rPr>
          <w:rFonts w:ascii="Arial" w:eastAsia="Arial" w:hAnsi="Arial" w:cs="MEPS Bookman WTS"/>
        </w:rPr>
        <w:t xml:space="preserve">, </w:t>
      </w:r>
      <w:r w:rsidR="00EF403D" w:rsidRPr="00243DF3">
        <w:rPr>
          <w:rFonts w:ascii="Arial" w:eastAsia="Arial" w:hAnsi="Arial" w:cs="MEPS Bookman WTS"/>
        </w:rPr>
        <w:t>balzmu għaż-żejt tad-dlik u għall-inċens ifuħ</w:t>
      </w:r>
      <w:r w:rsidRPr="00243DF3">
        <w:rPr>
          <w:rFonts w:ascii="Arial" w:eastAsia="Arial" w:hAnsi="Arial" w:cs="MEPS Bookman WTS"/>
        </w:rPr>
        <w:t xml:space="preserve">, </w:t>
      </w:r>
      <w:r w:rsidRPr="000A1A87">
        <w:rPr>
          <w:rFonts w:ascii="Arial" w:eastAsia="Arial" w:hAnsi="Arial" w:cs="Arial"/>
          <w:b/>
        </w:rPr>
        <w:t>35:9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ħaġar </w:t>
      </w:r>
      <w:r w:rsidR="00432726" w:rsidRPr="000A1A87">
        <w:rPr>
          <w:rFonts w:ascii="Arial" w:eastAsia="Arial" w:hAnsi="Arial" w:cs="MEPS Bookman WTS"/>
        </w:rPr>
        <w:t>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oniċi</w:t>
      </w:r>
      <w:r w:rsidR="00EF403D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u ħaġar</w:t>
      </w:r>
      <w:r w:rsidR="00EF403D" w:rsidRPr="000A1A87">
        <w:rPr>
          <w:rFonts w:ascii="Arial" w:eastAsia="Arial" w:hAnsi="Arial" w:cs="MEPS Bookman WTS"/>
        </w:rPr>
        <w:t xml:space="preserve"> prezzjuż ieħor</w:t>
      </w:r>
      <w:r w:rsidRPr="000A1A87">
        <w:rPr>
          <w:rFonts w:ascii="Arial" w:eastAsia="Arial" w:hAnsi="Arial" w:cs="MEPS Bookman WTS"/>
        </w:rPr>
        <w:t xml:space="preserve"> </w:t>
      </w:r>
      <w:r w:rsidR="00EF75D6" w:rsidRPr="000A1A87">
        <w:rPr>
          <w:rFonts w:ascii="Arial" w:eastAsia="Arial" w:hAnsi="Arial" w:cs="MEPS Bookman WTS"/>
        </w:rPr>
        <w:t>biex jitqiegħe</w:t>
      </w:r>
      <w:r w:rsidR="00EF403D" w:rsidRPr="000A1A87">
        <w:rPr>
          <w:rFonts w:ascii="Arial" w:eastAsia="Arial" w:hAnsi="Arial" w:cs="MEPS Bookman WTS"/>
        </w:rPr>
        <w:t>d m</w:t>
      </w:r>
      <w:r w:rsidRPr="000A1A87">
        <w:rPr>
          <w:rFonts w:ascii="Arial" w:eastAsia="Arial" w:hAnsi="Arial" w:cs="MEPS Bookman WTS"/>
        </w:rPr>
        <w:t>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efod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pettoral.</w:t>
      </w:r>
      <w:r w:rsidR="00243DF3" w:rsidRPr="000A1A87">
        <w:rPr>
          <w:rFonts w:ascii="MEPS Bookman WTS" w:eastAsia="Arial" w:hAnsi="MEPS Bookman WTS" w:cs="MEPS Bookman WTS"/>
        </w:rPr>
        <w:t></w:t>
      </w:r>
    </w:p>
    <w:p w14:paraId="1CB7E900" w14:textId="7CD7311C" w:rsidR="00460E0D" w:rsidRPr="000A1A87" w:rsidRDefault="00460E0D" w:rsidP="00460E0D">
      <w:pPr>
        <w:rPr>
          <w:rFonts w:ascii="Arial" w:eastAsia="Arial" w:hAnsi="Arial" w:cs="MEPS Bookman WTS"/>
        </w:rPr>
      </w:pPr>
      <w:r w:rsidRPr="000A1A87">
        <w:rPr>
          <w:rFonts w:ascii="Arial" w:eastAsia="Arial" w:hAnsi="Arial" w:cs="Arial"/>
          <w:b/>
        </w:rPr>
        <w:t>35:10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“‘</w:t>
      </w:r>
      <w:r w:rsidR="00D737BB" w:rsidRPr="000A1A87">
        <w:rPr>
          <w:rFonts w:ascii="Arial" w:eastAsia="Arial" w:hAnsi="Arial" w:cs="MEPS Bookman WTS"/>
        </w:rPr>
        <w:t>K</w:t>
      </w:r>
      <w:r w:rsidR="00B73310" w:rsidRPr="000A1A87">
        <w:rPr>
          <w:rFonts w:ascii="Arial" w:eastAsia="Arial" w:hAnsi="Arial" w:cs="MEPS Bookman WTS"/>
        </w:rPr>
        <w:t>ull min</w:t>
      </w:r>
      <w:r w:rsidRPr="000A1A87">
        <w:rPr>
          <w:rFonts w:ascii="Arial" w:eastAsia="Arial" w:hAnsi="Arial" w:cs="MEPS Bookman WTS"/>
        </w:rPr>
        <w:t xml:space="preserve"> hu tas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sengħa</w:t>
      </w:r>
      <w:r w:rsidR="009E7942" w:rsidRPr="000A1A87">
        <w:rPr>
          <w:rFonts w:ascii="MEPS Bookman WTS" w:eastAsia="Arial" w:hAnsi="MEPS Bookman WTS" w:cs="MEPS Bookman WTS"/>
        </w:rPr>
        <w:t></w:t>
      </w:r>
      <w:r w:rsidRPr="000A1A87">
        <w:rPr>
          <w:rFonts w:ascii="Arial" w:eastAsia="Arial" w:hAnsi="Arial" w:cs="MEPS Bookman WTS"/>
        </w:rPr>
        <w:t xml:space="preserve"> fostkom </w:t>
      </w:r>
      <w:r w:rsidR="00D737BB" w:rsidRPr="000A1A87">
        <w:rPr>
          <w:rFonts w:ascii="Arial" w:eastAsia="Arial" w:hAnsi="Arial" w:cs="MEPS Bookman WTS"/>
        </w:rPr>
        <w:t xml:space="preserve">ħa </w:t>
      </w:r>
      <w:r w:rsidRPr="000A1A87">
        <w:rPr>
          <w:rFonts w:ascii="Arial" w:eastAsia="Arial" w:hAnsi="Arial" w:cs="MEPS Bookman WTS"/>
        </w:rPr>
        <w:t xml:space="preserve">jiġi u jagħmel kulma kkmanda Ġeħova, </w:t>
      </w:r>
      <w:r w:rsidRPr="000A1A87">
        <w:rPr>
          <w:rFonts w:ascii="Arial" w:eastAsia="Arial" w:hAnsi="Arial" w:cs="Arial"/>
          <w:b/>
        </w:rPr>
        <w:t>35:11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jiġifieri t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tabernaklu bit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tinda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għata tiegħu,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ganċijiet</w:t>
      </w:r>
      <w:r w:rsidR="00452886" w:rsidRPr="000A1A87">
        <w:rPr>
          <w:rFonts w:ascii="Arial" w:eastAsia="Arial" w:hAnsi="Arial" w:cs="MEPS Bookman WTS"/>
        </w:rPr>
        <w:t xml:space="preserve"> u l-</w:t>
      </w:r>
      <w:commentRangeStart w:id="2"/>
      <w:r w:rsidR="00452886" w:rsidRPr="000A1A87">
        <w:rPr>
          <w:rFonts w:ascii="Arial" w:eastAsia="Arial" w:hAnsi="Arial" w:cs="Arial"/>
          <w:lang w:bidi="ar-SA"/>
        </w:rPr>
        <w:t>frejms</w:t>
      </w:r>
      <w:commentRangeEnd w:id="2"/>
      <w:r w:rsidR="005A19F8">
        <w:rPr>
          <w:rStyle w:val="CommentReference"/>
        </w:rPr>
        <w:commentReference w:id="2"/>
      </w:r>
      <w:r w:rsidR="00452886" w:rsidRPr="000A1A87">
        <w:rPr>
          <w:rFonts w:ascii="Arial" w:eastAsia="Arial" w:hAnsi="Arial" w:cs="Arial"/>
          <w:lang w:bidi="ar-SA"/>
        </w:rPr>
        <w:t xml:space="preserve"> magħmulin mi</w:t>
      </w:r>
      <w:r w:rsidR="00AF29CC" w:rsidRPr="000A1A87">
        <w:rPr>
          <w:rFonts w:ascii="Arial" w:eastAsia="Arial" w:hAnsi="Arial" w:cs="Arial"/>
          <w:lang w:bidi="ar-SA"/>
        </w:rPr>
        <w:t>t-</w:t>
      </w:r>
      <w:r w:rsidR="00452886" w:rsidRPr="000A1A87">
        <w:rPr>
          <w:rFonts w:ascii="Arial" w:eastAsia="Arial" w:hAnsi="Arial" w:cs="Arial"/>
          <w:lang w:bidi="ar-SA"/>
        </w:rPr>
        <w:t>twavel</w:t>
      </w:r>
      <w:r w:rsidRPr="000A1A87">
        <w:rPr>
          <w:rFonts w:ascii="Arial" w:eastAsia="Arial" w:hAnsi="Arial" w:cs="MEPS Bookman WTS"/>
        </w:rPr>
        <w:t>, i</w:t>
      </w:r>
      <w:r w:rsidR="00452886" w:rsidRPr="000A1A87">
        <w:rPr>
          <w:rFonts w:ascii="Arial" w:eastAsia="Arial" w:hAnsi="Arial" w:cs="MEPS Bookman WTS"/>
        </w:rPr>
        <w:t>l-lasti</w:t>
      </w:r>
      <w:r w:rsidRPr="000A1A87">
        <w:rPr>
          <w:rFonts w:ascii="Arial" w:eastAsia="Arial" w:hAnsi="Arial" w:cs="MEPS Bookman WTS"/>
        </w:rPr>
        <w:t>,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kolonni,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pedestalli </w:t>
      </w:r>
      <w:r w:rsidR="00AF29CC" w:rsidRPr="000A1A87">
        <w:rPr>
          <w:rFonts w:ascii="Arial" w:eastAsia="Arial" w:hAnsi="Arial" w:cs="MEPS Bookman WTS"/>
        </w:rPr>
        <w:t xml:space="preserve">tiegħu </w:t>
      </w:r>
      <w:r w:rsidRPr="000A1A87">
        <w:rPr>
          <w:rFonts w:ascii="Arial" w:eastAsia="Arial" w:hAnsi="Arial" w:cs="MEPS Bookman WTS"/>
        </w:rPr>
        <w:t>b</w:t>
      </w:r>
      <w:r w:rsidR="00452886" w:rsidRPr="000A1A87">
        <w:rPr>
          <w:rFonts w:ascii="Arial" w:eastAsia="Arial" w:hAnsi="Arial" w:cs="MEPS Bookman WTS"/>
        </w:rPr>
        <w:t>’toqba fihom</w:t>
      </w:r>
      <w:r w:rsidRPr="000A1A87">
        <w:rPr>
          <w:rFonts w:ascii="Arial" w:eastAsia="Arial" w:hAnsi="Arial" w:cs="MEPS Bookman WTS"/>
        </w:rPr>
        <w:t>;</w:t>
      </w:r>
      <w:r w:rsidR="003729C1" w:rsidRPr="000A1A87">
        <w:rPr>
          <w:rFonts w:ascii="MEPS Bookman WTS" w:eastAsia="Arial" w:hAnsi="MEPS Bookman WTS" w:cs="MEPS Bookman WTS"/>
        </w:rPr>
        <w:t xml:space="preserve"> </w:t>
      </w:r>
      <w:r w:rsidRPr="000A1A87">
        <w:rPr>
          <w:rFonts w:ascii="Arial" w:eastAsia="Arial" w:hAnsi="Arial" w:cs="Arial"/>
          <w:b/>
        </w:rPr>
        <w:t>35:12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l-Arka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lasti tagħha,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għatu</w:t>
      </w:r>
      <w:r w:rsidR="00452886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purtiera li tifred; </w:t>
      </w:r>
      <w:r w:rsidRPr="000A1A87">
        <w:rPr>
          <w:rFonts w:ascii="Arial" w:eastAsia="Arial" w:hAnsi="Arial" w:cs="Arial"/>
          <w:b/>
        </w:rPr>
        <w:t>35:13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il-mejda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lasti tagħha</w:t>
      </w:r>
      <w:r w:rsidR="008E04AB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għodod kollha tagħha</w:t>
      </w:r>
      <w:r w:rsidR="008E04AB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ħobż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preżenza; </w:t>
      </w:r>
      <w:r w:rsidRPr="000A1A87">
        <w:rPr>
          <w:rFonts w:ascii="Arial" w:eastAsia="Arial" w:hAnsi="Arial" w:cs="Arial"/>
          <w:b/>
        </w:rPr>
        <w:t>35:14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il-gandlier </w:t>
      </w:r>
      <w:r w:rsidR="00452886" w:rsidRPr="000A1A87">
        <w:rPr>
          <w:rFonts w:ascii="Arial" w:eastAsia="Arial" w:hAnsi="Arial" w:cs="MEPS Bookman WTS"/>
        </w:rPr>
        <w:t>għad-dawl</w:t>
      </w:r>
      <w:r w:rsidRPr="000A1A87">
        <w:rPr>
          <w:rFonts w:ascii="Arial" w:eastAsia="Arial" w:hAnsi="Arial" w:cs="MEPS Bookman WTS"/>
        </w:rPr>
        <w:t xml:space="preserve">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għodod tiegħu</w:t>
      </w:r>
      <w:r w:rsidR="008E04AB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</w:t>
      </w:r>
      <w:r w:rsidR="001C7B5C" w:rsidRPr="001C7B5C">
        <w:rPr>
          <w:rFonts w:ascii="Arial" w:eastAsia="Arial" w:hAnsi="Arial" w:cs="MEPS Bookman WTS"/>
        </w:rPr>
        <w:t>i</w:t>
      </w:r>
      <w:bookmarkStart w:id="3" w:name="_GoBack"/>
      <w:bookmarkEnd w:id="3"/>
      <w:r w:rsidRPr="000A1A87">
        <w:rPr>
          <w:rFonts w:ascii="Arial" w:eastAsia="Arial" w:hAnsi="Arial" w:cs="MEPS Bookman WTS"/>
        </w:rPr>
        <w:t>l</w:t>
      </w:r>
      <w:r w:rsidR="003729C1" w:rsidRPr="000A1A87">
        <w:rPr>
          <w:rFonts w:ascii="Arial" w:eastAsia="Arial" w:hAnsi="Arial" w:cs="MEPS Bookman WTS"/>
        </w:rPr>
        <w:t>-</w:t>
      </w:r>
      <w:r w:rsidR="001C7B5C">
        <w:rPr>
          <w:rFonts w:ascii="Arial" w:eastAsia="Arial" w:hAnsi="Arial" w:cs="MEPS Bookman WTS"/>
        </w:rPr>
        <w:t>lampi</w:t>
      </w:r>
      <w:r w:rsidRPr="000A1A87">
        <w:rPr>
          <w:rFonts w:ascii="Arial" w:eastAsia="Arial" w:hAnsi="Arial" w:cs="MEPS Bookman WTS"/>
        </w:rPr>
        <w:t xml:space="preserve"> tiegħu</w:t>
      </w:r>
      <w:r w:rsidR="008E04AB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u ż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żejt għad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dawl; </w:t>
      </w:r>
      <w:r w:rsidRPr="000A1A87">
        <w:rPr>
          <w:rFonts w:ascii="Arial" w:eastAsia="Arial" w:hAnsi="Arial" w:cs="Arial"/>
          <w:b/>
        </w:rPr>
        <w:t>35:15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l-artal </w:t>
      </w:r>
      <w:r w:rsidR="00432726" w:rsidRPr="000A1A87">
        <w:rPr>
          <w:rFonts w:ascii="Arial" w:eastAsia="Arial" w:hAnsi="Arial" w:cs="MEPS Bookman WTS"/>
        </w:rPr>
        <w:t>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inċens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lasti tiegħu; </w:t>
      </w:r>
      <w:r w:rsidR="00EF4849" w:rsidRPr="000A1A87">
        <w:rPr>
          <w:rFonts w:ascii="Arial" w:eastAsia="Arial" w:hAnsi="Arial" w:cs="MEPS Bookman WTS"/>
        </w:rPr>
        <w:t>i</w:t>
      </w:r>
      <w:r w:rsidRPr="000A1A87">
        <w:rPr>
          <w:rFonts w:ascii="Arial" w:eastAsia="Arial" w:hAnsi="Arial" w:cs="MEPS Bookman WTS"/>
        </w:rPr>
        <w:t>ż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żejt tad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dlik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inċens ifuħ;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purtiera għad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daħla tat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tabernaklu; </w:t>
      </w:r>
      <w:r w:rsidRPr="000A1A87">
        <w:rPr>
          <w:rFonts w:ascii="Arial" w:eastAsia="Arial" w:hAnsi="Arial" w:cs="Arial"/>
          <w:b/>
        </w:rPr>
        <w:t>35:16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l-artal </w:t>
      </w:r>
      <w:r w:rsidR="00432726" w:rsidRPr="000A1A87">
        <w:rPr>
          <w:rFonts w:ascii="Arial" w:eastAsia="Arial" w:hAnsi="Arial" w:cs="MEPS Bookman WTS"/>
        </w:rPr>
        <w:t>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offerta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ħruq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gradilja tar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ram </w:t>
      </w:r>
      <w:r w:rsidR="00EF4849" w:rsidRPr="000A1A87">
        <w:rPr>
          <w:rFonts w:ascii="Arial" w:eastAsia="Arial" w:hAnsi="Arial" w:cs="MEPS Bookman WTS"/>
        </w:rPr>
        <w:t>tiegħu</w:t>
      </w:r>
      <w:r w:rsidRPr="000A1A87">
        <w:rPr>
          <w:rFonts w:ascii="Arial" w:eastAsia="Arial" w:hAnsi="Arial" w:cs="MEPS Bookman WTS"/>
        </w:rPr>
        <w:t>,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lasti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għodod kollha tiegħu;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vaska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bażi tagħha; </w:t>
      </w:r>
      <w:r w:rsidRPr="000A1A87">
        <w:rPr>
          <w:rFonts w:ascii="Arial" w:eastAsia="Arial" w:hAnsi="Arial" w:cs="Arial"/>
          <w:b/>
        </w:rPr>
        <w:t>35:17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il-purtieri </w:t>
      </w:r>
      <w:r w:rsidR="00EF4849" w:rsidRPr="000A1A87">
        <w:rPr>
          <w:rFonts w:ascii="Arial" w:eastAsia="Arial" w:hAnsi="Arial" w:cs="MEPS Bookman WTS"/>
        </w:rPr>
        <w:t xml:space="preserve">mdendlin </w:t>
      </w:r>
      <w:r w:rsidRPr="000A1A87">
        <w:rPr>
          <w:rFonts w:ascii="Arial" w:eastAsia="Arial" w:hAnsi="Arial" w:cs="MEPS Bookman WTS"/>
        </w:rPr>
        <w:t>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bitħa,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pilastri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pedestalli </w:t>
      </w:r>
      <w:r w:rsidR="008E04AB" w:rsidRPr="000A1A87">
        <w:rPr>
          <w:rFonts w:ascii="Arial" w:eastAsia="Arial" w:hAnsi="Arial" w:cs="MEPS Bookman WTS"/>
        </w:rPr>
        <w:t xml:space="preserve">tagħha </w:t>
      </w:r>
      <w:r w:rsidRPr="000A1A87">
        <w:rPr>
          <w:rFonts w:ascii="Arial" w:eastAsia="Arial" w:hAnsi="Arial" w:cs="MEPS Bookman WTS"/>
        </w:rPr>
        <w:t>b</w:t>
      </w:r>
      <w:r w:rsidR="00EF4849" w:rsidRPr="000A1A87">
        <w:rPr>
          <w:rFonts w:ascii="Arial" w:eastAsia="Arial" w:hAnsi="Arial" w:cs="MEPS Bookman WTS"/>
        </w:rPr>
        <w:t>’toqba fihom</w:t>
      </w:r>
      <w:r w:rsidRPr="000A1A87">
        <w:rPr>
          <w:rFonts w:ascii="Arial" w:eastAsia="Arial" w:hAnsi="Arial" w:cs="MEPS Bookman WTS"/>
        </w:rPr>
        <w:t xml:space="preserve">; </w:t>
      </w:r>
      <w:r w:rsidR="00EF4849" w:rsidRPr="000A1A87">
        <w:rPr>
          <w:rFonts w:ascii="Arial" w:eastAsia="Arial" w:hAnsi="Arial" w:cs="MEPS Bookman WTS"/>
        </w:rPr>
        <w:t>i</w:t>
      </w:r>
      <w:r w:rsidRPr="000A1A87">
        <w:rPr>
          <w:rFonts w:ascii="Arial" w:eastAsia="Arial" w:hAnsi="Arial" w:cs="MEPS Bookman WTS"/>
        </w:rPr>
        <w:t>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purtiera tad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daħla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bitħa; </w:t>
      </w:r>
      <w:r w:rsidRPr="000A1A87">
        <w:rPr>
          <w:rFonts w:ascii="Arial" w:eastAsia="Arial" w:hAnsi="Arial" w:cs="Arial"/>
          <w:b/>
        </w:rPr>
        <w:t>35:18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l-imsiemer tat</w:t>
      </w:r>
      <w:r w:rsidR="003729C1" w:rsidRPr="000A1A87">
        <w:rPr>
          <w:rFonts w:ascii="Arial" w:eastAsia="Arial" w:hAnsi="Arial" w:cs="MEPS Bookman WTS"/>
        </w:rPr>
        <w:t>-</w:t>
      </w:r>
      <w:r w:rsidR="008E04AB" w:rsidRPr="000A1A87">
        <w:rPr>
          <w:rFonts w:ascii="Arial" w:eastAsia="Arial" w:hAnsi="Arial" w:cs="MEPS Bookman WTS"/>
        </w:rPr>
        <w:t>tin</w:t>
      </w:r>
      <w:r w:rsidRPr="000A1A87">
        <w:rPr>
          <w:rFonts w:ascii="Arial" w:eastAsia="Arial" w:hAnsi="Arial" w:cs="MEPS Bookman WTS"/>
        </w:rPr>
        <w:t>d</w:t>
      </w:r>
      <w:r w:rsidR="008E04AB" w:rsidRPr="000A1A87">
        <w:rPr>
          <w:rFonts w:ascii="Arial" w:eastAsia="Arial" w:hAnsi="Arial" w:cs="MEPS Bookman WTS"/>
        </w:rPr>
        <w:t>a</w:t>
      </w:r>
      <w:r w:rsidRPr="000A1A87">
        <w:rPr>
          <w:rFonts w:ascii="Arial" w:eastAsia="Arial" w:hAnsi="Arial" w:cs="MEPS Bookman WTS"/>
        </w:rPr>
        <w:t xml:space="preserve"> tat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tabernaklu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imsiemer tat</w:t>
      </w:r>
      <w:r w:rsidR="003729C1" w:rsidRPr="000A1A87">
        <w:rPr>
          <w:rFonts w:ascii="Arial" w:eastAsia="Arial" w:hAnsi="Arial" w:cs="MEPS Bookman WTS"/>
        </w:rPr>
        <w:t>-</w:t>
      </w:r>
      <w:r w:rsidR="008E04AB" w:rsidRPr="000A1A87">
        <w:rPr>
          <w:rFonts w:ascii="Arial" w:eastAsia="Arial" w:hAnsi="Arial" w:cs="MEPS Bookman WTS"/>
        </w:rPr>
        <w:t>tin</w:t>
      </w:r>
      <w:r w:rsidRPr="000A1A87">
        <w:rPr>
          <w:rFonts w:ascii="Arial" w:eastAsia="Arial" w:hAnsi="Arial" w:cs="MEPS Bookman WTS"/>
        </w:rPr>
        <w:t>d</w:t>
      </w:r>
      <w:r w:rsidR="008E04AB" w:rsidRPr="000A1A87">
        <w:rPr>
          <w:rFonts w:ascii="Arial" w:eastAsia="Arial" w:hAnsi="Arial" w:cs="MEPS Bookman WTS"/>
        </w:rPr>
        <w:t>a</w:t>
      </w:r>
      <w:r w:rsidRPr="000A1A87">
        <w:rPr>
          <w:rFonts w:ascii="Arial" w:eastAsia="Arial" w:hAnsi="Arial" w:cs="MEPS Bookman WTS"/>
        </w:rPr>
        <w:t xml:space="preserve">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bitħa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ħbula tagħhom; </w:t>
      </w:r>
      <w:r w:rsidRPr="000A1A87">
        <w:rPr>
          <w:rFonts w:ascii="Arial" w:eastAsia="Arial" w:hAnsi="Arial" w:cs="Arial"/>
          <w:b/>
        </w:rPr>
        <w:t>35:19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ilbies </w:t>
      </w:r>
      <w:r w:rsidR="00B00561" w:rsidRPr="000A1A87">
        <w:rPr>
          <w:rFonts w:ascii="Arial" w:eastAsia="Arial" w:hAnsi="Arial" w:cs="MEPS Bookman WTS"/>
        </w:rPr>
        <w:t>minsuġ bl-aqwa mod</w:t>
      </w:r>
      <w:r w:rsidRPr="000A1A87">
        <w:rPr>
          <w:rFonts w:ascii="Arial" w:eastAsia="Arial" w:hAnsi="Arial" w:cs="MEPS Bookman WTS"/>
        </w:rPr>
        <w:t xml:space="preserve"> biex jaqdu bih fis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santwarju,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ilbies qaddis għal Aron il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qassis, u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ilbies ta</w:t>
      </w:r>
      <w:r w:rsidR="00192607" w:rsidRPr="00192607">
        <w:rPr>
          <w:rFonts w:ascii="Arial" w:eastAsia="Arial" w:hAnsi="Arial" w:cs="MEPS Bookman WTS"/>
        </w:rPr>
        <w:t>t-</w:t>
      </w:r>
      <w:r w:rsidR="00192607">
        <w:rPr>
          <w:rFonts w:ascii="Arial" w:eastAsia="Arial" w:hAnsi="Arial" w:cs="MEPS Bookman WTS"/>
        </w:rPr>
        <w:t xml:space="preserve">tfal tiegħu </w:t>
      </w:r>
      <w:r w:rsidRPr="000A1A87">
        <w:rPr>
          <w:rFonts w:ascii="Arial" w:eastAsia="Arial" w:hAnsi="Arial" w:cs="MEPS Bookman WTS"/>
        </w:rPr>
        <w:t>biex jaqdu bħala qassisin.’”</w:t>
      </w:r>
    </w:p>
    <w:p w14:paraId="567267C3" w14:textId="77777777" w:rsidR="00460E0D" w:rsidRPr="000A1A87" w:rsidRDefault="00460E0D" w:rsidP="00460E0D">
      <w:pPr>
        <w:rPr>
          <w:rFonts w:ascii="Arial" w:eastAsia="Arial" w:hAnsi="Arial" w:cs="MEPS Bookman WTS"/>
        </w:rPr>
      </w:pPr>
      <w:r w:rsidRPr="000A1A87">
        <w:rPr>
          <w:rFonts w:ascii="Arial" w:eastAsia="Arial" w:hAnsi="Arial" w:cs="Arial"/>
          <w:b/>
        </w:rPr>
        <w:t>35:20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="009D3810" w:rsidRPr="000A1A87">
        <w:rPr>
          <w:rFonts w:ascii="Arial" w:eastAsia="Arial" w:hAnsi="Arial" w:cs="Arial"/>
        </w:rPr>
        <w:t xml:space="preserve">Għalhekk, </w:t>
      </w:r>
      <w:r w:rsidR="009D3810" w:rsidRPr="000A1A87">
        <w:rPr>
          <w:rFonts w:ascii="Arial" w:eastAsia="Arial" w:hAnsi="Arial" w:cs="MEPS Bookman WTS"/>
        </w:rPr>
        <w:t>i</w:t>
      </w:r>
      <w:r w:rsidRPr="000A1A87">
        <w:rPr>
          <w:rFonts w:ascii="Arial" w:eastAsia="Arial" w:hAnsi="Arial" w:cs="MEPS Bookman WTS"/>
        </w:rPr>
        <w:t>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ġemgħa kollha ta</w:t>
      </w:r>
      <w:r w:rsidR="00EF4849" w:rsidRPr="000A1A87">
        <w:rPr>
          <w:rFonts w:ascii="Arial" w:eastAsia="Arial" w:hAnsi="Arial" w:cs="MEPS Bookman WTS"/>
        </w:rPr>
        <w:t>l-</w:t>
      </w:r>
      <w:r w:rsidR="00B73310" w:rsidRPr="000A1A87">
        <w:rPr>
          <w:rFonts w:ascii="Arial" w:eastAsia="Arial" w:hAnsi="Arial" w:cs="MEPS Bookman WTS"/>
        </w:rPr>
        <w:t>Iżrael</w:t>
      </w:r>
      <w:r w:rsidR="00EF4849" w:rsidRPr="000A1A87">
        <w:rPr>
          <w:rFonts w:ascii="Arial" w:eastAsia="Arial" w:hAnsi="Arial" w:cs="MEPS Bookman WTS"/>
        </w:rPr>
        <w:t>in</w:t>
      </w:r>
      <w:r w:rsidRPr="000A1A87">
        <w:rPr>
          <w:rFonts w:ascii="Arial" w:eastAsia="Arial" w:hAnsi="Arial" w:cs="MEPS Bookman WTS"/>
        </w:rPr>
        <w:t xml:space="preserve"> ħarġet minn quddiem Mosè. </w:t>
      </w:r>
      <w:r w:rsidRPr="000A1A87">
        <w:rPr>
          <w:rFonts w:ascii="Arial" w:eastAsia="Arial" w:hAnsi="Arial" w:cs="Arial"/>
          <w:b/>
        </w:rPr>
        <w:t>35:21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Imbagħad</w:t>
      </w:r>
      <w:r w:rsidR="00EF4849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dawk kollha li qalbhom qanql</w:t>
      </w:r>
      <w:r w:rsidR="00F177D4" w:rsidRPr="000A1A87">
        <w:rPr>
          <w:rFonts w:ascii="Arial" w:eastAsia="Arial" w:hAnsi="Arial" w:cs="MEPS Bookman WTS"/>
        </w:rPr>
        <w:t>it</w:t>
      </w:r>
      <w:r w:rsidRPr="000A1A87">
        <w:rPr>
          <w:rFonts w:ascii="Arial" w:eastAsia="Arial" w:hAnsi="Arial" w:cs="MEPS Bookman WTS"/>
        </w:rPr>
        <w:t xml:space="preserve">hom </w:t>
      </w:r>
      <w:r w:rsidR="00F177D4" w:rsidRPr="000A1A87">
        <w:rPr>
          <w:rFonts w:ascii="Arial" w:eastAsia="Arial" w:hAnsi="Arial" w:cs="MEPS Bookman WTS"/>
        </w:rPr>
        <w:t>marru</w:t>
      </w:r>
      <w:r w:rsidR="00EF4849" w:rsidRPr="000A1A87">
        <w:rPr>
          <w:rFonts w:ascii="Arial" w:eastAsia="Arial" w:hAnsi="Arial" w:cs="MEPS Bookman WTS"/>
        </w:rPr>
        <w:t xml:space="preserve"> </w:t>
      </w:r>
      <w:r w:rsidR="00F177D4" w:rsidRPr="000A1A87">
        <w:rPr>
          <w:rFonts w:ascii="Arial" w:eastAsia="Arial" w:hAnsi="Arial" w:cs="MEPS Bookman WTS"/>
        </w:rPr>
        <w:t>u ħadu</w:t>
      </w:r>
      <w:r w:rsidRPr="000A1A87">
        <w:rPr>
          <w:rFonts w:ascii="Arial" w:eastAsia="Arial" w:hAnsi="Arial" w:cs="MEPS Bookman WTS"/>
        </w:rPr>
        <w:t xml:space="preserve">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kontribuzzjoni ta</w:t>
      </w:r>
      <w:r w:rsidR="00EF4849" w:rsidRPr="000A1A87">
        <w:rPr>
          <w:rFonts w:ascii="Arial" w:eastAsia="Arial" w:hAnsi="Arial" w:cs="MEPS Bookman WTS"/>
        </w:rPr>
        <w:t>għhom għal</w:t>
      </w:r>
      <w:r w:rsidRPr="000A1A87">
        <w:rPr>
          <w:rFonts w:ascii="Arial" w:eastAsia="Arial" w:hAnsi="Arial" w:cs="MEPS Bookman WTS"/>
        </w:rPr>
        <w:t xml:space="preserve"> Ġeħova </w:t>
      </w:r>
      <w:r w:rsidR="00EF4849" w:rsidRPr="000A1A87">
        <w:rPr>
          <w:rFonts w:ascii="Arial" w:eastAsia="Arial" w:hAnsi="Arial" w:cs="MEPS Bookman WTS"/>
        </w:rPr>
        <w:t xml:space="preserve">biex tintuża </w:t>
      </w:r>
      <w:r w:rsidRPr="000A1A87">
        <w:rPr>
          <w:rFonts w:ascii="Arial" w:eastAsia="Arial" w:hAnsi="Arial" w:cs="MEPS Bookman WTS"/>
        </w:rPr>
        <w:t>għat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tinda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laqgħa</w:t>
      </w:r>
      <w:r w:rsidR="00EF4849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għas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servizz kollu tagħha</w:t>
      </w:r>
      <w:r w:rsidR="00EF4849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u għall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ilbies qaddis. </w:t>
      </w:r>
      <w:r w:rsidRPr="000A1A87">
        <w:rPr>
          <w:rFonts w:ascii="Arial" w:eastAsia="Arial" w:hAnsi="Arial" w:cs="Arial"/>
          <w:b/>
        </w:rPr>
        <w:t>35:22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="005E2033" w:rsidRPr="000A1A87">
        <w:rPr>
          <w:rFonts w:ascii="Arial" w:eastAsia="Arial" w:hAnsi="Arial" w:cs="MEPS Bookman WTS"/>
        </w:rPr>
        <w:t>L-irġiel flimkien man-nisa,</w:t>
      </w:r>
      <w:r w:rsidRPr="000A1A87">
        <w:rPr>
          <w:rFonts w:ascii="Arial" w:eastAsia="Arial" w:hAnsi="Arial" w:cs="MEPS Bookman WTS"/>
        </w:rPr>
        <w:t xml:space="preserve"> </w:t>
      </w:r>
      <w:r w:rsidR="005E2033" w:rsidRPr="000A1A87">
        <w:rPr>
          <w:rFonts w:ascii="Arial" w:eastAsia="Arial" w:hAnsi="Arial" w:cs="MEPS Bookman WTS"/>
        </w:rPr>
        <w:t xml:space="preserve">kull min kien lest li jagħti minn qalbu </w:t>
      </w:r>
      <w:r w:rsidRPr="000A1A87">
        <w:rPr>
          <w:rFonts w:eastAsia="Arial"/>
        </w:rPr>
        <w:t>baq</w:t>
      </w:r>
      <w:r w:rsidR="005E2033" w:rsidRPr="000A1A87">
        <w:rPr>
          <w:rFonts w:eastAsia="Arial"/>
        </w:rPr>
        <w:t>aʼ</w:t>
      </w:r>
      <w:r w:rsidRPr="000A1A87">
        <w:rPr>
          <w:rFonts w:eastAsia="Arial"/>
        </w:rPr>
        <w:t xml:space="preserve"> </w:t>
      </w:r>
      <w:r w:rsidR="00B44B7A" w:rsidRPr="000A1A87">
        <w:rPr>
          <w:rFonts w:ascii="Arial" w:eastAsia="Arial" w:hAnsi="Arial" w:cs="MEPS Bookman WTS"/>
        </w:rPr>
        <w:t>jm</w:t>
      </w:r>
      <w:r w:rsidR="005E2033" w:rsidRPr="000A1A87">
        <w:rPr>
          <w:rFonts w:ascii="Arial" w:eastAsia="Arial" w:hAnsi="Arial" w:cs="MEPS Bookman WTS"/>
        </w:rPr>
        <w:t>u</w:t>
      </w:r>
      <w:r w:rsidR="00B44B7A" w:rsidRPr="000A1A87">
        <w:rPr>
          <w:rFonts w:ascii="Arial" w:eastAsia="Arial" w:hAnsi="Arial" w:cs="MEPS Bookman WTS"/>
        </w:rPr>
        <w:t>r</w:t>
      </w:r>
      <w:r w:rsidR="005E2033" w:rsidRPr="000A1A87">
        <w:rPr>
          <w:rFonts w:ascii="Arial" w:eastAsia="Arial" w:hAnsi="Arial" w:cs="MEPS Bookman WTS"/>
        </w:rPr>
        <w:t xml:space="preserve"> u jieħu</w:t>
      </w:r>
      <w:r w:rsidRPr="000A1A87">
        <w:rPr>
          <w:rFonts w:ascii="Arial" w:eastAsia="Arial" w:hAnsi="Arial" w:cs="MEPS Bookman WTS"/>
        </w:rPr>
        <w:t xml:space="preserve"> labar</w:t>
      </w:r>
      <w:r w:rsidR="00644FE2" w:rsidRPr="000A1A87">
        <w:rPr>
          <w:rFonts w:ascii="Arial" w:eastAsia="Arial" w:hAnsi="Arial" w:cs="MEPS Bookman WTS"/>
        </w:rPr>
        <w:t xml:space="preserve"> tal-ilbies</w:t>
      </w:r>
      <w:r w:rsidRPr="000A1A87">
        <w:rPr>
          <w:rFonts w:ascii="Arial" w:eastAsia="Arial" w:hAnsi="Arial" w:cs="MEPS Bookman WTS"/>
        </w:rPr>
        <w:t xml:space="preserve">, imsielet, ċrieket, u </w:t>
      </w:r>
      <w:r w:rsidR="00FB6862" w:rsidRPr="000A1A87">
        <w:rPr>
          <w:rFonts w:ascii="Arial" w:eastAsia="Arial" w:hAnsi="Arial" w:cs="MEPS Bookman WTS"/>
        </w:rPr>
        <w:t>ġojjelli oħra</w:t>
      </w:r>
      <w:r w:rsidRPr="000A1A87">
        <w:rPr>
          <w:rFonts w:ascii="Arial" w:eastAsia="Arial" w:hAnsi="Arial" w:cs="MEPS Bookman WTS"/>
        </w:rPr>
        <w:t xml:space="preserve">, </w:t>
      </w:r>
      <w:r w:rsidR="00FB6862" w:rsidRPr="000A1A87">
        <w:rPr>
          <w:rFonts w:ascii="Arial" w:eastAsia="Arial" w:hAnsi="Arial" w:cs="MEPS Bookman WTS"/>
        </w:rPr>
        <w:t xml:space="preserve">kif ukoll </w:t>
      </w:r>
      <w:r w:rsidRPr="000A1A87">
        <w:rPr>
          <w:rFonts w:ascii="Arial" w:eastAsia="Arial" w:hAnsi="Arial" w:cs="MEPS Bookman WTS"/>
        </w:rPr>
        <w:t>kull xorta t’oġġetti tad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deheb</w:t>
      </w:r>
      <w:r w:rsidR="00FB6862" w:rsidRPr="000A1A87">
        <w:rPr>
          <w:rFonts w:ascii="Arial" w:eastAsia="Arial" w:hAnsi="Arial" w:cs="MEPS Bookman WTS"/>
        </w:rPr>
        <w:t>.</w:t>
      </w:r>
      <w:r w:rsidRPr="000A1A87">
        <w:rPr>
          <w:rFonts w:ascii="Arial" w:eastAsia="Arial" w:hAnsi="Arial" w:cs="MEPS Bookman WTS"/>
        </w:rPr>
        <w:t xml:space="preserve"> </w:t>
      </w:r>
      <w:r w:rsidR="00FB6862" w:rsidRPr="000A1A87">
        <w:rPr>
          <w:rFonts w:ascii="Arial" w:eastAsia="Arial" w:hAnsi="Arial" w:cs="MEPS Bookman WTS"/>
        </w:rPr>
        <w:t>Ilkoll</w:t>
      </w:r>
      <w:r w:rsidRPr="000A1A87">
        <w:rPr>
          <w:rFonts w:ascii="Arial" w:eastAsia="Arial" w:hAnsi="Arial" w:cs="MEPS Bookman WTS"/>
        </w:rPr>
        <w:t xml:space="preserve"> ippreżenta</w:t>
      </w:r>
      <w:r w:rsidR="00FB6862" w:rsidRPr="000A1A87">
        <w:rPr>
          <w:rFonts w:ascii="Arial" w:eastAsia="Arial" w:hAnsi="Arial" w:cs="MEPS Bookman WTS"/>
        </w:rPr>
        <w:t>w</w:t>
      </w:r>
      <w:r w:rsidRPr="000A1A87">
        <w:rPr>
          <w:rFonts w:ascii="Arial" w:eastAsia="Arial" w:hAnsi="Arial" w:cs="MEPS Bookman WTS"/>
        </w:rPr>
        <w:t xml:space="preserve"> l</w:t>
      </w:r>
      <w:r w:rsidR="003729C1" w:rsidRPr="000A1A87">
        <w:rPr>
          <w:rFonts w:ascii="Arial" w:eastAsia="Arial" w:hAnsi="Arial" w:cs="MEPS Bookman WTS"/>
        </w:rPr>
        <w:t>-</w:t>
      </w:r>
      <w:r w:rsidR="00FB6862" w:rsidRPr="000A1A87">
        <w:rPr>
          <w:rFonts w:ascii="Arial" w:eastAsia="Arial" w:hAnsi="Arial" w:cs="MEPS Bookman WTS"/>
        </w:rPr>
        <w:t>offerti</w:t>
      </w:r>
      <w:r w:rsidR="006C72B8" w:rsidRPr="000A1A87">
        <w:rPr>
          <w:rFonts w:ascii="MEPS Bookman WTS" w:eastAsia="Arial" w:hAnsi="MEPS Bookman WTS" w:cs="MEPS Bookman WTS"/>
        </w:rPr>
        <w:t></w:t>
      </w:r>
      <w:r w:rsidR="00FB6862" w:rsidRPr="000A1A87">
        <w:rPr>
          <w:rFonts w:ascii="Arial" w:eastAsia="Arial" w:hAnsi="Arial" w:cs="MEPS Bookman WTS"/>
        </w:rPr>
        <w:t xml:space="preserve"> </w:t>
      </w:r>
      <w:r w:rsidRPr="000A1A87">
        <w:rPr>
          <w:rFonts w:ascii="Arial" w:eastAsia="Arial" w:hAnsi="Arial" w:cs="MEPS Bookman WTS"/>
        </w:rPr>
        <w:t>tad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deheb</w:t>
      </w:r>
      <w:r w:rsidR="00FB6862" w:rsidRPr="000A1A87">
        <w:rPr>
          <w:rFonts w:ascii="Arial" w:eastAsia="Arial" w:hAnsi="Arial" w:cs="MEPS Bookman WTS"/>
        </w:rPr>
        <w:t xml:space="preserve"> tagħhom</w:t>
      </w:r>
      <w:r w:rsidRPr="000A1A87">
        <w:rPr>
          <w:rFonts w:ascii="Arial" w:eastAsia="Arial" w:hAnsi="Arial" w:cs="MEPS Bookman WTS"/>
        </w:rPr>
        <w:t xml:space="preserve"> lil Ġeħova. </w:t>
      </w:r>
      <w:r w:rsidRPr="000A1A87">
        <w:rPr>
          <w:rFonts w:ascii="Arial" w:eastAsia="Arial" w:hAnsi="Arial" w:cs="Arial"/>
          <w:b/>
        </w:rPr>
        <w:t>35:23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 xml:space="preserve">U </w:t>
      </w:r>
      <w:r w:rsidR="00B73310" w:rsidRPr="000A1A87">
        <w:rPr>
          <w:rFonts w:ascii="Arial" w:eastAsia="Arial" w:hAnsi="Arial" w:cs="MEPS Bookman WTS"/>
        </w:rPr>
        <w:t>kull min</w:t>
      </w:r>
      <w:r w:rsidRPr="000A1A87">
        <w:rPr>
          <w:rFonts w:ascii="Arial" w:eastAsia="Arial" w:hAnsi="Arial" w:cs="MEPS Bookman WTS"/>
        </w:rPr>
        <w:t xml:space="preserve"> </w:t>
      </w:r>
      <w:r w:rsidR="00FB6862" w:rsidRPr="000A1A87">
        <w:rPr>
          <w:rFonts w:ascii="Arial" w:eastAsia="Arial" w:hAnsi="Arial" w:cs="MEPS Bookman WTS"/>
        </w:rPr>
        <w:t>kellu</w:t>
      </w:r>
      <w:r w:rsidRPr="000A1A87">
        <w:rPr>
          <w:rFonts w:ascii="Arial" w:eastAsia="Arial" w:hAnsi="Arial" w:cs="MEPS Bookman WTS"/>
        </w:rPr>
        <w:t xml:space="preserve"> ħajt blu, suf vjola, </w:t>
      </w:r>
      <w:r w:rsidR="000A1A87">
        <w:rPr>
          <w:rFonts w:ascii="Arial" w:eastAsia="Arial" w:hAnsi="Arial" w:cs="MEPS Bookman WTS"/>
        </w:rPr>
        <w:t>ħajt</w:t>
      </w:r>
      <w:r w:rsidR="00FB6862" w:rsidRPr="000A1A87">
        <w:rPr>
          <w:rFonts w:ascii="Arial" w:eastAsia="Arial" w:hAnsi="Arial" w:cs="MEPS Bookman WTS"/>
        </w:rPr>
        <w:t xml:space="preserve"> aħmar jgħajjat</w:t>
      </w:r>
      <w:r w:rsidRPr="000A1A87">
        <w:rPr>
          <w:rFonts w:ascii="Arial" w:eastAsia="Arial" w:hAnsi="Arial" w:cs="MEPS Bookman WTS"/>
        </w:rPr>
        <w:t>, għażel fin, xagħar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mogħoż, ġlud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muntun miżbugħin ħomor, u </w:t>
      </w:r>
      <w:commentRangeStart w:id="4"/>
      <w:r w:rsidRPr="000A1A87">
        <w:rPr>
          <w:rFonts w:ascii="Arial" w:eastAsia="Arial" w:hAnsi="Arial" w:cs="MEPS Bookman WTS"/>
        </w:rPr>
        <w:t>ġlud 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bumerin</w:t>
      </w:r>
      <w:commentRangeEnd w:id="4"/>
      <w:r w:rsidR="001404B4">
        <w:rPr>
          <w:rStyle w:val="CommentReference"/>
        </w:rPr>
        <w:commentReference w:id="4"/>
      </w:r>
      <w:r w:rsidR="00644FE2" w:rsidRPr="000A1A87">
        <w:rPr>
          <w:rFonts w:ascii="Arial" w:eastAsia="Arial" w:hAnsi="Arial" w:cs="MEPS Bookman WTS"/>
        </w:rPr>
        <w:t>,</w:t>
      </w:r>
      <w:r w:rsidRPr="000A1A87">
        <w:rPr>
          <w:rFonts w:ascii="Arial" w:eastAsia="Arial" w:hAnsi="Arial" w:cs="MEPS Bookman WTS"/>
        </w:rPr>
        <w:t xml:space="preserve"> </w:t>
      </w:r>
      <w:r w:rsidR="00644FE2" w:rsidRPr="000A1A87">
        <w:rPr>
          <w:rFonts w:ascii="Arial" w:eastAsia="Arial" w:hAnsi="Arial" w:cs="MEPS Bookman WTS"/>
        </w:rPr>
        <w:t>ħad</w:t>
      </w:r>
      <w:r w:rsidRPr="000A1A87">
        <w:rPr>
          <w:rFonts w:ascii="Arial" w:eastAsia="Arial" w:hAnsi="Arial" w:cs="MEPS Bookman WTS"/>
        </w:rPr>
        <w:t>hom</w:t>
      </w:r>
      <w:r w:rsidR="00644FE2" w:rsidRPr="000A1A87">
        <w:rPr>
          <w:rFonts w:ascii="Arial" w:eastAsia="Arial" w:hAnsi="Arial" w:cs="MEPS Bookman WTS"/>
        </w:rPr>
        <w:t xml:space="preserve"> bħala kontribuzzjoni</w:t>
      </w:r>
      <w:r w:rsidRPr="000A1A87">
        <w:rPr>
          <w:rFonts w:ascii="Arial" w:eastAsia="Arial" w:hAnsi="Arial" w:cs="MEPS Bookman WTS"/>
        </w:rPr>
        <w:t xml:space="preserve">. </w:t>
      </w:r>
      <w:r w:rsidRPr="000A1A87">
        <w:rPr>
          <w:rFonts w:ascii="Arial" w:eastAsia="Arial" w:hAnsi="Arial" w:cs="Arial"/>
          <w:b/>
        </w:rPr>
        <w:t>35:24</w:t>
      </w:r>
      <w:r w:rsidR="003729C1" w:rsidRPr="000A1A87">
        <w:rPr>
          <w:rFonts w:ascii="Arial" w:eastAsia="Arial" w:hAnsi="Arial" w:cs="Arial"/>
          <w:b/>
        </w:rPr>
        <w:t xml:space="preserve"> </w:t>
      </w:r>
      <w:r w:rsidRPr="000A1A87">
        <w:rPr>
          <w:rFonts w:ascii="Arial" w:eastAsia="Arial" w:hAnsi="Arial" w:cs="MEPS Bookman WTS"/>
        </w:rPr>
        <w:t>Kul</w:t>
      </w:r>
      <w:r w:rsidR="00FB6862" w:rsidRPr="000A1A87">
        <w:rPr>
          <w:rFonts w:ascii="Arial" w:eastAsia="Arial" w:hAnsi="Arial" w:cs="MEPS Bookman WTS"/>
        </w:rPr>
        <w:t xml:space="preserve">l </w:t>
      </w:r>
      <w:r w:rsidRPr="000A1A87">
        <w:rPr>
          <w:rFonts w:ascii="Arial" w:eastAsia="Arial" w:hAnsi="Arial" w:cs="MEPS Bookman WTS"/>
        </w:rPr>
        <w:t xml:space="preserve">min </w:t>
      </w:r>
      <w:r w:rsidR="00596E15" w:rsidRPr="000A1A87">
        <w:rPr>
          <w:rFonts w:ascii="Arial" w:eastAsia="Arial" w:hAnsi="Arial" w:cs="MEPS Bookman WTS"/>
        </w:rPr>
        <w:t xml:space="preserve">kien lest li jagħti </w:t>
      </w:r>
      <w:r w:rsidRPr="000A1A87">
        <w:rPr>
          <w:rFonts w:ascii="Arial" w:eastAsia="Arial" w:hAnsi="Arial" w:cs="MEPS Bookman WTS"/>
        </w:rPr>
        <w:t xml:space="preserve">fidda u ram </w:t>
      </w:r>
      <w:r w:rsidR="0000140E" w:rsidRPr="000A1A87">
        <w:rPr>
          <w:rFonts w:ascii="Arial" w:eastAsia="Arial" w:hAnsi="Arial" w:cs="MEPS Bookman WTS"/>
        </w:rPr>
        <w:t>ħadhom bħala</w:t>
      </w:r>
      <w:r w:rsidRPr="000A1A87">
        <w:rPr>
          <w:rFonts w:ascii="Arial" w:eastAsia="Arial" w:hAnsi="Arial" w:cs="MEPS Bookman WTS"/>
        </w:rPr>
        <w:t xml:space="preserve"> kontribuzzjoni </w:t>
      </w:r>
      <w:r w:rsidR="0000140E" w:rsidRPr="000A1A87">
        <w:rPr>
          <w:rFonts w:ascii="Arial" w:eastAsia="Arial" w:hAnsi="Arial" w:cs="MEPS Bookman WTS"/>
        </w:rPr>
        <w:t xml:space="preserve">lil </w:t>
      </w:r>
      <w:r w:rsidRPr="000A1A87">
        <w:rPr>
          <w:rFonts w:ascii="Arial" w:eastAsia="Arial" w:hAnsi="Arial" w:cs="MEPS Bookman WTS"/>
        </w:rPr>
        <w:t xml:space="preserve">Ġeħova, u </w:t>
      </w:r>
      <w:r w:rsidR="00B73310" w:rsidRPr="000A1A87">
        <w:rPr>
          <w:rFonts w:ascii="Arial" w:eastAsia="Arial" w:hAnsi="Arial" w:cs="MEPS Bookman WTS"/>
        </w:rPr>
        <w:t>kull min</w:t>
      </w:r>
      <w:r w:rsidRPr="000A1A87">
        <w:rPr>
          <w:rFonts w:ascii="Arial" w:eastAsia="Arial" w:hAnsi="Arial" w:cs="MEPS Bookman WTS"/>
        </w:rPr>
        <w:t xml:space="preserve"> </w:t>
      </w:r>
      <w:r w:rsidR="00FB6862" w:rsidRPr="000A1A87">
        <w:rPr>
          <w:rFonts w:ascii="Arial" w:eastAsia="Arial" w:hAnsi="Arial" w:cs="MEPS Bookman WTS"/>
        </w:rPr>
        <w:t>kellu</w:t>
      </w:r>
      <w:r w:rsidRPr="000A1A87">
        <w:rPr>
          <w:rFonts w:ascii="Arial" w:eastAsia="Arial" w:hAnsi="Arial" w:cs="MEPS Bookman WTS"/>
        </w:rPr>
        <w:t xml:space="preserve"> 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injam </w:t>
      </w:r>
      <w:r w:rsidR="00432726" w:rsidRPr="000A1A87">
        <w:rPr>
          <w:rFonts w:ascii="Arial" w:eastAsia="Arial" w:hAnsi="Arial" w:cs="MEPS Bookman WTS"/>
        </w:rPr>
        <w:t>tal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 xml:space="preserve">akaċja </w:t>
      </w:r>
      <w:r w:rsidR="00D33E35" w:rsidRPr="000A1A87">
        <w:rPr>
          <w:rFonts w:ascii="Arial" w:eastAsia="Arial" w:hAnsi="Arial" w:cs="MEPS Bookman WTS"/>
        </w:rPr>
        <w:t xml:space="preserve">ħadu biex jintuża </w:t>
      </w:r>
      <w:r w:rsidRPr="000A1A87">
        <w:rPr>
          <w:rFonts w:ascii="Arial" w:eastAsia="Arial" w:hAnsi="Arial" w:cs="MEPS Bookman WTS"/>
        </w:rPr>
        <w:t>għax</w:t>
      </w:r>
      <w:r w:rsidR="003729C1" w:rsidRPr="000A1A87">
        <w:rPr>
          <w:rFonts w:ascii="Arial" w:eastAsia="Arial" w:hAnsi="Arial" w:cs="MEPS Bookman WTS"/>
        </w:rPr>
        <w:t>-</w:t>
      </w:r>
      <w:r w:rsidRPr="000A1A87">
        <w:rPr>
          <w:rFonts w:ascii="Arial" w:eastAsia="Arial" w:hAnsi="Arial" w:cs="MEPS Bookman WTS"/>
        </w:rPr>
        <w:t>xogħol.</w:t>
      </w:r>
    </w:p>
    <w:p w14:paraId="7E03779B" w14:textId="77777777" w:rsidR="00460E0D" w:rsidRPr="008D060B" w:rsidRDefault="00460E0D" w:rsidP="00460E0D">
      <w:pPr>
        <w:rPr>
          <w:rFonts w:ascii="Arial" w:eastAsia="Arial" w:hAnsi="Arial" w:cs="MEPS Bookman WTS"/>
        </w:rPr>
      </w:pPr>
      <w:r w:rsidRPr="008D060B">
        <w:rPr>
          <w:rFonts w:ascii="Arial" w:eastAsia="Arial" w:hAnsi="Arial" w:cs="Arial"/>
          <w:b/>
        </w:rPr>
        <w:t>35:25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EB4BC1" w:rsidRPr="008D060B">
        <w:rPr>
          <w:rFonts w:ascii="Arial" w:eastAsia="Arial" w:hAnsi="Arial" w:cs="MEPS Bookman WTS"/>
        </w:rPr>
        <w:t>I</w:t>
      </w:r>
      <w:r w:rsidRPr="008D060B">
        <w:rPr>
          <w:rFonts w:ascii="Arial" w:eastAsia="Arial" w:hAnsi="Arial" w:cs="MEPS Bookman WTS"/>
        </w:rPr>
        <w:t>n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nisa kollha li kienu tas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sengħa </w:t>
      </w:r>
      <w:r w:rsidR="00185974" w:rsidRPr="008D060B">
        <w:rPr>
          <w:rFonts w:ascii="Arial" w:eastAsia="Arial" w:hAnsi="Arial" w:cs="MEPS Bookman WTS"/>
        </w:rPr>
        <w:t>f’li jagħmlu l-ħajt, ħadu dak li ħadmu b’idejhom</w:t>
      </w:r>
      <w:r w:rsidR="00F8012A" w:rsidRPr="008D060B">
        <w:rPr>
          <w:rFonts w:ascii="Arial" w:eastAsia="Arial" w:hAnsi="Arial" w:cs="MEPS Bookman WTS"/>
        </w:rPr>
        <w:t xml:space="preserve">: </w:t>
      </w:r>
      <w:r w:rsidRPr="008D060B">
        <w:rPr>
          <w:rFonts w:ascii="Arial" w:eastAsia="Arial" w:hAnsi="Arial" w:cs="MEPS Bookman WTS"/>
        </w:rPr>
        <w:t xml:space="preserve">ħajt blu, suf vjola, </w:t>
      </w:r>
      <w:r w:rsidR="000A1A87" w:rsidRPr="008D060B">
        <w:rPr>
          <w:rFonts w:ascii="Arial" w:eastAsia="Arial" w:hAnsi="Arial" w:cs="MEPS Bookman WTS"/>
        </w:rPr>
        <w:t>ħajt</w:t>
      </w:r>
      <w:r w:rsidR="00F8012A" w:rsidRPr="008D060B">
        <w:rPr>
          <w:rFonts w:ascii="Arial" w:eastAsia="Arial" w:hAnsi="Arial" w:cs="MEPS Bookman WTS"/>
        </w:rPr>
        <w:t xml:space="preserve"> aħmar jgħajjat</w:t>
      </w:r>
      <w:r w:rsidRPr="008D060B">
        <w:rPr>
          <w:rFonts w:ascii="Arial" w:eastAsia="Arial" w:hAnsi="Arial" w:cs="MEPS Bookman WTS"/>
        </w:rPr>
        <w:t xml:space="preserve">, u għażel fin. </w:t>
      </w:r>
      <w:r w:rsidRPr="008D060B">
        <w:rPr>
          <w:rFonts w:ascii="Arial" w:eastAsia="Arial" w:hAnsi="Arial" w:cs="Arial"/>
          <w:b/>
        </w:rPr>
        <w:t>35:26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Pr="008D060B">
        <w:rPr>
          <w:rFonts w:ascii="Arial" w:eastAsia="Arial" w:hAnsi="Arial" w:cs="MEPS Bookman WTS"/>
        </w:rPr>
        <w:t>U n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nisa kollha tas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sengħa li q</w:t>
      </w:r>
      <w:r w:rsidR="00F8012A" w:rsidRPr="008D060B">
        <w:rPr>
          <w:rFonts w:ascii="Arial" w:eastAsia="Arial" w:hAnsi="Arial" w:cs="MEPS Bookman WTS"/>
        </w:rPr>
        <w:t>alb</w:t>
      </w:r>
      <w:r w:rsidRPr="008D060B">
        <w:rPr>
          <w:rFonts w:ascii="Arial" w:eastAsia="Arial" w:hAnsi="Arial" w:cs="MEPS Bookman WTS"/>
        </w:rPr>
        <w:t>hom qanql</w:t>
      </w:r>
      <w:r w:rsidR="00730833" w:rsidRPr="008D060B">
        <w:rPr>
          <w:rFonts w:ascii="Arial" w:eastAsia="Arial" w:hAnsi="Arial" w:cs="MEPS Bookman WTS"/>
        </w:rPr>
        <w:t>it</w:t>
      </w:r>
      <w:r w:rsidRPr="008D060B">
        <w:rPr>
          <w:rFonts w:ascii="Arial" w:eastAsia="Arial" w:hAnsi="Arial" w:cs="MEPS Bookman WTS"/>
        </w:rPr>
        <w:t xml:space="preserve">hom </w:t>
      </w:r>
      <w:r w:rsidR="00A2536B" w:rsidRPr="008D060B">
        <w:rPr>
          <w:rFonts w:ascii="Arial" w:eastAsia="Arial" w:hAnsi="Arial" w:cs="MEPS Bookman WTS"/>
        </w:rPr>
        <w:t>għamlu ħajt mix-</w:t>
      </w:r>
      <w:r w:rsidRPr="008D060B">
        <w:rPr>
          <w:rFonts w:ascii="Arial" w:eastAsia="Arial" w:hAnsi="Arial" w:cs="MEPS Bookman WTS"/>
        </w:rPr>
        <w:t xml:space="preserve">xagħar </w:t>
      </w:r>
      <w:r w:rsidR="00A2536B" w:rsidRPr="008D060B">
        <w:rPr>
          <w:rFonts w:ascii="Arial" w:eastAsia="Arial" w:hAnsi="Arial" w:cs="MEPS Bookman WTS"/>
        </w:rPr>
        <w:t>ta</w:t>
      </w:r>
      <w:r w:rsidRPr="008D060B">
        <w:rPr>
          <w:rFonts w:ascii="Arial" w:eastAsia="Arial" w:hAnsi="Arial" w:cs="MEPS Bookman WTS"/>
        </w:rPr>
        <w:t>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mogħoż.</w:t>
      </w:r>
    </w:p>
    <w:p w14:paraId="6610785B" w14:textId="77777777" w:rsidR="00460E0D" w:rsidRPr="008D060B" w:rsidRDefault="00460E0D" w:rsidP="00460E0D">
      <w:pPr>
        <w:rPr>
          <w:rFonts w:ascii="Arial" w:eastAsia="Arial" w:hAnsi="Arial" w:cs="MEPS Bookman WTS"/>
        </w:rPr>
      </w:pPr>
      <w:r w:rsidRPr="008D060B">
        <w:rPr>
          <w:rFonts w:ascii="Arial" w:eastAsia="Arial" w:hAnsi="Arial" w:cs="Arial"/>
          <w:b/>
        </w:rPr>
        <w:t>35:27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Pr="008D060B">
        <w:rPr>
          <w:rFonts w:ascii="Arial" w:eastAsia="Arial" w:hAnsi="Arial" w:cs="MEPS Bookman WTS"/>
        </w:rPr>
        <w:t>U 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kapijiet </w:t>
      </w:r>
      <w:r w:rsidR="002140F7" w:rsidRPr="008D060B">
        <w:rPr>
          <w:rFonts w:ascii="Arial" w:eastAsia="Arial" w:hAnsi="Arial" w:cs="MEPS Bookman WTS"/>
        </w:rPr>
        <w:t>ħad</w:t>
      </w:r>
      <w:r w:rsidRPr="008D060B">
        <w:rPr>
          <w:rFonts w:ascii="Arial" w:eastAsia="Arial" w:hAnsi="Arial" w:cs="MEPS Bookman WTS"/>
        </w:rPr>
        <w:t>u 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ħaġar </w:t>
      </w:r>
      <w:r w:rsidR="00432726" w:rsidRPr="008D060B">
        <w:rPr>
          <w:rFonts w:ascii="Arial" w:eastAsia="Arial" w:hAnsi="Arial" w:cs="MEPS Bookman WTS"/>
        </w:rPr>
        <w:t>tal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oniċi u </w:t>
      </w:r>
      <w:r w:rsidR="00AA7E2C" w:rsidRPr="008D060B">
        <w:rPr>
          <w:rFonts w:ascii="Arial" w:eastAsia="Arial" w:hAnsi="Arial" w:cs="MEPS Bookman WTS"/>
        </w:rPr>
        <w:t>ħaġar prezzjuż ieħor biex jitqiegħd</w:t>
      </w:r>
      <w:r w:rsidR="00EF75D6" w:rsidRPr="008D060B">
        <w:rPr>
          <w:rFonts w:ascii="Arial" w:eastAsia="Arial" w:hAnsi="Arial" w:cs="MEPS Bookman WTS"/>
        </w:rPr>
        <w:t>u</w:t>
      </w:r>
      <w:r w:rsidR="00AA7E2C" w:rsidRPr="008D060B">
        <w:rPr>
          <w:rFonts w:ascii="Arial" w:eastAsia="Arial" w:hAnsi="Arial" w:cs="MEPS Bookman WTS"/>
        </w:rPr>
        <w:t xml:space="preserve"> </w:t>
      </w:r>
      <w:r w:rsidR="00CD1515" w:rsidRPr="008D060B">
        <w:rPr>
          <w:rFonts w:ascii="Arial" w:eastAsia="Arial" w:hAnsi="Arial" w:cs="MEPS Bookman WTS"/>
        </w:rPr>
        <w:t>ma</w:t>
      </w:r>
      <w:r w:rsidRPr="008D060B">
        <w:rPr>
          <w:rFonts w:ascii="Arial" w:eastAsia="Arial" w:hAnsi="Arial" w:cs="MEPS Bookman WTS"/>
        </w:rPr>
        <w:t>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efod u 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pettoral, </w:t>
      </w:r>
      <w:r w:rsidRPr="008D060B">
        <w:rPr>
          <w:rFonts w:ascii="Arial" w:eastAsia="Arial" w:hAnsi="Arial" w:cs="Arial"/>
          <w:b/>
        </w:rPr>
        <w:t>35:28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Pr="008D060B">
        <w:rPr>
          <w:rFonts w:ascii="Arial" w:eastAsia="Arial" w:hAnsi="Arial" w:cs="MEPS Bookman WTS"/>
        </w:rPr>
        <w:t>u 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balzmu u ż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żejt </w:t>
      </w:r>
      <w:r w:rsidR="00AF154D" w:rsidRPr="008D060B">
        <w:rPr>
          <w:rFonts w:ascii="Arial" w:eastAsia="Arial" w:hAnsi="Arial" w:cs="MEPS Bookman WTS"/>
        </w:rPr>
        <w:t xml:space="preserve">biex jintużaw </w:t>
      </w:r>
      <w:r w:rsidRPr="008D060B">
        <w:rPr>
          <w:rFonts w:ascii="Arial" w:eastAsia="Arial" w:hAnsi="Arial" w:cs="MEPS Bookman WTS"/>
        </w:rPr>
        <w:t>għad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dawl</w:t>
      </w:r>
      <w:r w:rsidR="00AF154D" w:rsidRPr="008D060B">
        <w:rPr>
          <w:rFonts w:ascii="Arial" w:eastAsia="Arial" w:hAnsi="Arial" w:cs="MEPS Bookman WTS"/>
        </w:rPr>
        <w:t>,</w:t>
      </w:r>
      <w:r w:rsidRPr="008D060B">
        <w:rPr>
          <w:rFonts w:ascii="Arial" w:eastAsia="Arial" w:hAnsi="Arial" w:cs="MEPS Bookman WTS"/>
        </w:rPr>
        <w:t xml:space="preserve"> għaż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żejt tad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dlik</w:t>
      </w:r>
      <w:r w:rsidR="00AF154D" w:rsidRPr="008D060B">
        <w:rPr>
          <w:rFonts w:ascii="Arial" w:eastAsia="Arial" w:hAnsi="Arial" w:cs="MEPS Bookman WTS"/>
        </w:rPr>
        <w:t>,</w:t>
      </w:r>
      <w:r w:rsidRPr="008D060B">
        <w:rPr>
          <w:rFonts w:ascii="Arial" w:eastAsia="Arial" w:hAnsi="Arial" w:cs="MEPS Bookman WTS"/>
        </w:rPr>
        <w:t xml:space="preserve"> u għall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inċens ifuħ. </w:t>
      </w:r>
      <w:r w:rsidRPr="008D060B">
        <w:rPr>
          <w:rFonts w:ascii="Arial" w:eastAsia="Arial" w:hAnsi="Arial" w:cs="Arial"/>
          <w:b/>
        </w:rPr>
        <w:t>35:29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4D5502" w:rsidRPr="008D060B">
        <w:rPr>
          <w:rFonts w:ascii="Arial" w:eastAsia="Arial" w:hAnsi="Arial" w:cs="MEPS Bookman WTS"/>
        </w:rPr>
        <w:t>L-i</w:t>
      </w:r>
      <w:r w:rsidRPr="008D060B">
        <w:rPr>
          <w:rFonts w:ascii="Arial" w:eastAsia="Arial" w:hAnsi="Arial" w:cs="MEPS Bookman WTS"/>
        </w:rPr>
        <w:t>rġ</w:t>
      </w:r>
      <w:r w:rsidR="004D5502" w:rsidRPr="008D060B">
        <w:rPr>
          <w:rFonts w:ascii="Arial" w:eastAsia="Arial" w:hAnsi="Arial" w:cs="MEPS Bookman WTS"/>
        </w:rPr>
        <w:t>i</w:t>
      </w:r>
      <w:r w:rsidRPr="008D060B">
        <w:rPr>
          <w:rFonts w:ascii="Arial" w:eastAsia="Arial" w:hAnsi="Arial" w:cs="MEPS Bookman WTS"/>
        </w:rPr>
        <w:t xml:space="preserve">el u </w:t>
      </w:r>
      <w:r w:rsidR="004D5502" w:rsidRPr="008D060B">
        <w:rPr>
          <w:rFonts w:ascii="Arial" w:eastAsia="Arial" w:hAnsi="Arial" w:cs="MEPS Bookman WTS"/>
        </w:rPr>
        <w:t>n-nisa</w:t>
      </w:r>
      <w:r w:rsidRPr="008D060B">
        <w:rPr>
          <w:rFonts w:ascii="Arial" w:eastAsia="Arial" w:hAnsi="Arial" w:cs="MEPS Bookman WTS"/>
        </w:rPr>
        <w:t xml:space="preserve"> </w:t>
      </w:r>
      <w:r w:rsidR="004D5502" w:rsidRPr="008D060B">
        <w:rPr>
          <w:rFonts w:ascii="Arial" w:eastAsia="Arial" w:hAnsi="Arial" w:cs="MEPS Bookman WTS"/>
        </w:rPr>
        <w:t xml:space="preserve">kollha </w:t>
      </w:r>
      <w:r w:rsidRPr="008D060B">
        <w:rPr>
          <w:rFonts w:ascii="Arial" w:eastAsia="Arial" w:hAnsi="Arial" w:cs="MEPS Bookman WTS"/>
        </w:rPr>
        <w:t>li q</w:t>
      </w:r>
      <w:r w:rsidR="004D5502" w:rsidRPr="008D060B">
        <w:rPr>
          <w:rFonts w:ascii="Arial" w:eastAsia="Arial" w:hAnsi="Arial" w:cs="MEPS Bookman WTS"/>
        </w:rPr>
        <w:t>a</w:t>
      </w:r>
      <w:r w:rsidRPr="008D060B">
        <w:rPr>
          <w:rFonts w:ascii="Arial" w:eastAsia="Arial" w:hAnsi="Arial" w:cs="MEPS Bookman WTS"/>
        </w:rPr>
        <w:t>lbhom qanql</w:t>
      </w:r>
      <w:r w:rsidR="004D5502" w:rsidRPr="008D060B">
        <w:rPr>
          <w:rFonts w:ascii="Arial" w:eastAsia="Arial" w:hAnsi="Arial" w:cs="MEPS Bookman WTS"/>
        </w:rPr>
        <w:t>it</w:t>
      </w:r>
      <w:r w:rsidRPr="008D060B">
        <w:rPr>
          <w:rFonts w:ascii="Arial" w:eastAsia="Arial" w:hAnsi="Arial" w:cs="MEPS Bookman WTS"/>
        </w:rPr>
        <w:t>hom</w:t>
      </w:r>
      <w:r w:rsidR="007523D2" w:rsidRPr="008D060B">
        <w:rPr>
          <w:rFonts w:ascii="Arial" w:eastAsia="Arial" w:hAnsi="Arial" w:cs="MEPS Bookman WTS"/>
        </w:rPr>
        <w:t>,</w:t>
      </w:r>
      <w:r w:rsidRPr="008D060B">
        <w:rPr>
          <w:rFonts w:ascii="Arial" w:eastAsia="Arial" w:hAnsi="Arial" w:cs="MEPS Bookman WTS"/>
        </w:rPr>
        <w:t xml:space="preserve"> </w:t>
      </w:r>
      <w:r w:rsidR="004D5502" w:rsidRPr="008D060B">
        <w:rPr>
          <w:rFonts w:ascii="Arial" w:eastAsia="Arial" w:hAnsi="Arial" w:cs="MEPS Bookman WTS"/>
        </w:rPr>
        <w:t>ħ</w:t>
      </w:r>
      <w:r w:rsidR="007523D2" w:rsidRPr="008D060B">
        <w:rPr>
          <w:rFonts w:ascii="Arial" w:eastAsia="Arial" w:hAnsi="Arial" w:cs="MEPS Bookman WTS"/>
        </w:rPr>
        <w:t>a</w:t>
      </w:r>
      <w:r w:rsidR="004D5502" w:rsidRPr="008D060B">
        <w:rPr>
          <w:rFonts w:ascii="Arial" w:eastAsia="Arial" w:hAnsi="Arial" w:cs="MEPS Bookman WTS"/>
        </w:rPr>
        <w:t>du</w:t>
      </w:r>
      <w:r w:rsidRPr="008D060B">
        <w:rPr>
          <w:rFonts w:ascii="Arial" w:eastAsia="Arial" w:hAnsi="Arial" w:cs="MEPS Bookman WTS"/>
        </w:rPr>
        <w:t xml:space="preserve"> xi ħaġa għax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xogħol li Ġeħova kien ikkmandahom jagħmlu permezz taʼ Mosè</w:t>
      </w:r>
      <w:r w:rsidR="004D5502" w:rsidRPr="008D060B">
        <w:rPr>
          <w:rFonts w:ascii="Arial" w:eastAsia="Arial" w:hAnsi="Arial" w:cs="MEPS Bookman WTS"/>
        </w:rPr>
        <w:t>. L-</w:t>
      </w:r>
      <w:r w:rsidR="00B73310" w:rsidRPr="008D060B">
        <w:rPr>
          <w:rFonts w:ascii="Arial" w:eastAsia="Arial" w:hAnsi="Arial" w:cs="MEPS Bookman WTS"/>
        </w:rPr>
        <w:t>Iżrael</w:t>
      </w:r>
      <w:r w:rsidR="004D5502" w:rsidRPr="008D060B">
        <w:rPr>
          <w:rFonts w:ascii="Arial" w:eastAsia="Arial" w:hAnsi="Arial" w:cs="MEPS Bookman WTS"/>
        </w:rPr>
        <w:t>in</w:t>
      </w:r>
      <w:r w:rsidRPr="008D060B">
        <w:rPr>
          <w:rFonts w:ascii="Arial" w:eastAsia="Arial" w:hAnsi="Arial" w:cs="MEPS Bookman WTS"/>
        </w:rPr>
        <w:t xml:space="preserve"> </w:t>
      </w:r>
      <w:r w:rsidR="004D5502" w:rsidRPr="008D060B">
        <w:rPr>
          <w:rFonts w:ascii="Arial" w:eastAsia="Arial" w:hAnsi="Arial" w:cs="MEPS Bookman WTS"/>
        </w:rPr>
        <w:t>ħaduha</w:t>
      </w:r>
      <w:r w:rsidRPr="008D060B">
        <w:rPr>
          <w:rFonts w:ascii="Arial" w:eastAsia="Arial" w:hAnsi="Arial" w:cs="MEPS Bookman WTS"/>
        </w:rPr>
        <w:t xml:space="preserve"> </w:t>
      </w:r>
      <w:r w:rsidR="004D5502" w:rsidRPr="008D060B">
        <w:rPr>
          <w:rFonts w:ascii="Arial" w:eastAsia="Arial" w:hAnsi="Arial" w:cs="MEPS Bookman WTS"/>
        </w:rPr>
        <w:t xml:space="preserve">bħala </w:t>
      </w:r>
      <w:r w:rsidRPr="008D060B">
        <w:rPr>
          <w:rFonts w:ascii="Arial" w:eastAsia="Arial" w:hAnsi="Arial" w:cs="MEPS Bookman WTS"/>
        </w:rPr>
        <w:t>offerta volontarja lil Ġeħova.</w:t>
      </w:r>
    </w:p>
    <w:p w14:paraId="20E62F6D" w14:textId="77777777" w:rsidR="00460E0D" w:rsidRPr="008D060B" w:rsidRDefault="00460E0D" w:rsidP="00460E0D">
      <w:pPr>
        <w:rPr>
          <w:rFonts w:ascii="Arial" w:eastAsia="Arial" w:hAnsi="Arial" w:cs="MEPS Bookman WTS"/>
        </w:rPr>
      </w:pPr>
      <w:r w:rsidRPr="008D060B">
        <w:rPr>
          <w:rFonts w:ascii="Arial" w:eastAsia="Arial" w:hAnsi="Arial" w:cs="Arial"/>
          <w:b/>
        </w:rPr>
        <w:t>35:30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Pr="008D060B">
        <w:rPr>
          <w:rFonts w:ascii="Arial" w:eastAsia="Arial" w:hAnsi="Arial" w:cs="MEPS Bookman WTS"/>
        </w:rPr>
        <w:t>Imbagħad Mosè qal lil</w:t>
      </w:r>
      <w:r w:rsidR="00B5611C" w:rsidRPr="008D060B">
        <w:rPr>
          <w:rFonts w:ascii="Arial" w:eastAsia="Arial" w:hAnsi="Arial" w:cs="MEPS Bookman WTS"/>
        </w:rPr>
        <w:t>l-</w:t>
      </w:r>
      <w:r w:rsidR="00B73310" w:rsidRPr="008D060B">
        <w:rPr>
          <w:rFonts w:ascii="Arial" w:eastAsia="Arial" w:hAnsi="Arial" w:cs="MEPS Bookman WTS"/>
        </w:rPr>
        <w:t>Iżrael</w:t>
      </w:r>
      <w:r w:rsidR="00B5611C" w:rsidRPr="008D060B">
        <w:rPr>
          <w:rFonts w:ascii="Arial" w:eastAsia="Arial" w:hAnsi="Arial" w:cs="MEPS Bookman WTS"/>
        </w:rPr>
        <w:t>in</w:t>
      </w:r>
      <w:r w:rsidRPr="008D060B">
        <w:rPr>
          <w:rFonts w:ascii="Arial" w:eastAsia="Arial" w:hAnsi="Arial" w:cs="MEPS Bookman WTS"/>
        </w:rPr>
        <w:t xml:space="preserve">: “Ara, Ġeħova </w:t>
      </w:r>
      <w:r w:rsidR="003A4277" w:rsidRPr="008D060B">
        <w:rPr>
          <w:rFonts w:ascii="Arial" w:eastAsia="Arial" w:hAnsi="Arial" w:cs="MEPS Bookman WTS"/>
        </w:rPr>
        <w:t>għażel</w:t>
      </w:r>
      <w:r w:rsidRPr="008D060B">
        <w:rPr>
          <w:rFonts w:ascii="Arial" w:eastAsia="Arial" w:hAnsi="Arial" w:cs="MEPS Bookman WTS"/>
        </w:rPr>
        <w:t xml:space="preserve"> lil Besalel</w:t>
      </w:r>
      <w:r w:rsidR="003A4277" w:rsidRPr="008D060B">
        <w:rPr>
          <w:rFonts w:ascii="Arial" w:eastAsia="Arial" w:hAnsi="Arial" w:cs="MEPS Bookman WTS"/>
        </w:rPr>
        <w:t xml:space="preserve"> mit-tribù taʼ Ġuda.</w:t>
      </w:r>
      <w:r w:rsidRPr="008D060B">
        <w:rPr>
          <w:rFonts w:ascii="Arial" w:eastAsia="Arial" w:hAnsi="Arial" w:cs="MEPS Bookman WTS"/>
        </w:rPr>
        <w:t xml:space="preserve"> </w:t>
      </w:r>
      <w:r w:rsidR="003A4277" w:rsidRPr="008D060B">
        <w:rPr>
          <w:rFonts w:ascii="Arial" w:eastAsia="Arial" w:hAnsi="Arial" w:cs="MEPS Bookman WTS"/>
        </w:rPr>
        <w:t xml:space="preserve">Hu t-tifel taʼ </w:t>
      </w:r>
      <w:r w:rsidRPr="008D060B">
        <w:rPr>
          <w:rFonts w:ascii="Arial" w:eastAsia="Arial" w:hAnsi="Arial" w:cs="MEPS Bookman WTS"/>
        </w:rPr>
        <w:t>Uri</w:t>
      </w:r>
      <w:r w:rsidR="003A4277" w:rsidRPr="008D060B">
        <w:rPr>
          <w:rFonts w:ascii="Arial" w:eastAsia="Arial" w:hAnsi="Arial" w:cs="MEPS Bookman WTS"/>
        </w:rPr>
        <w:t xml:space="preserve"> u n-neputi taʼ</w:t>
      </w:r>
      <w:r w:rsidRPr="008D060B">
        <w:rPr>
          <w:rFonts w:ascii="Arial" w:eastAsia="Arial" w:hAnsi="Arial" w:cs="MEPS Bookman WTS"/>
        </w:rPr>
        <w:t xml:space="preserve"> Ħur. </w:t>
      </w:r>
      <w:r w:rsidRPr="008D060B">
        <w:rPr>
          <w:rFonts w:ascii="Arial" w:eastAsia="Arial" w:hAnsi="Arial" w:cs="Arial"/>
          <w:b/>
        </w:rPr>
        <w:t>35:31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D101EC" w:rsidRPr="008D060B">
        <w:rPr>
          <w:rFonts w:ascii="Arial" w:eastAsia="Arial" w:hAnsi="Arial" w:cs="Arial"/>
        </w:rPr>
        <w:t>U Alla</w:t>
      </w:r>
      <w:r w:rsidR="009129ED" w:rsidRPr="008D060B">
        <w:rPr>
          <w:rFonts w:ascii="Arial" w:eastAsia="Arial" w:hAnsi="Arial" w:cs="MEPS Bookman WTS"/>
        </w:rPr>
        <w:t xml:space="preserve"> tah l-ispirtu </w:t>
      </w:r>
      <w:r w:rsidR="00D101EC" w:rsidRPr="008D060B">
        <w:rPr>
          <w:rFonts w:ascii="Arial" w:eastAsia="Arial" w:hAnsi="Arial" w:cs="MEPS Bookman WTS"/>
        </w:rPr>
        <w:t>tiegħu</w:t>
      </w:r>
      <w:r w:rsidR="009129ED" w:rsidRPr="008D060B">
        <w:rPr>
          <w:rFonts w:ascii="Arial" w:eastAsia="Arial" w:hAnsi="Arial" w:cs="MEPS Bookman WTS"/>
        </w:rPr>
        <w:t xml:space="preserve"> sabiex ikollu l-għerf, l-abbiltà li jifhem, u l-għarfien, u biex ikun tas-sengħa f’kull tip taʼ xogħol</w:t>
      </w:r>
      <w:r w:rsidR="00C84A99" w:rsidRPr="008D060B">
        <w:rPr>
          <w:rFonts w:ascii="Arial" w:eastAsia="Arial" w:hAnsi="Arial" w:cs="MEPS Bookman WTS"/>
        </w:rPr>
        <w:t>:</w:t>
      </w:r>
      <w:r w:rsidRPr="008D060B">
        <w:rPr>
          <w:rFonts w:ascii="Arial" w:eastAsia="Arial" w:hAnsi="Arial" w:cs="MEPS Bookman WTS"/>
        </w:rPr>
        <w:t xml:space="preserve"> </w:t>
      </w:r>
      <w:r w:rsidRPr="008D060B">
        <w:rPr>
          <w:rFonts w:ascii="Arial" w:eastAsia="Arial" w:hAnsi="Arial" w:cs="Arial"/>
          <w:b/>
        </w:rPr>
        <w:t>35:32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A3458D" w:rsidRPr="008D060B">
        <w:rPr>
          <w:rFonts w:ascii="Arial" w:eastAsia="Arial" w:hAnsi="Arial" w:cs="MEPS Bookman WTS"/>
        </w:rPr>
        <w:t>biex jagħmel disinji artistiċi, biex jaħdem bid-deheb, il-fidda, u r-ram</w:t>
      </w:r>
      <w:r w:rsidRPr="008D060B">
        <w:rPr>
          <w:rFonts w:ascii="Arial" w:eastAsia="Arial" w:hAnsi="Arial" w:cs="MEPS Bookman WTS"/>
        </w:rPr>
        <w:t xml:space="preserve">, </w:t>
      </w:r>
      <w:r w:rsidRPr="008D060B">
        <w:rPr>
          <w:rFonts w:ascii="Arial" w:eastAsia="Arial" w:hAnsi="Arial" w:cs="Arial"/>
          <w:b/>
        </w:rPr>
        <w:t>35:33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280DA6" w:rsidRPr="008D060B">
        <w:rPr>
          <w:rFonts w:ascii="Arial" w:eastAsia="Arial" w:hAnsi="Arial" w:cs="MEPS Bookman WTS"/>
        </w:rPr>
        <w:t>biex jaqtaʼ u jqiegħed il-ħaġar prezzjuż, u biex jagħmel kull tip t’oġġett artistiku bl-injam</w:t>
      </w:r>
      <w:r w:rsidRPr="008D060B">
        <w:rPr>
          <w:rFonts w:ascii="Arial" w:eastAsia="Arial" w:hAnsi="Arial" w:cs="MEPS Bookman WTS"/>
        </w:rPr>
        <w:t xml:space="preserve">. </w:t>
      </w:r>
      <w:r w:rsidRPr="008D060B">
        <w:rPr>
          <w:rFonts w:ascii="Arial" w:eastAsia="Arial" w:hAnsi="Arial" w:cs="Arial"/>
          <w:b/>
        </w:rPr>
        <w:t>35:34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Pr="008D060B">
        <w:rPr>
          <w:rFonts w:ascii="Arial" w:eastAsia="Arial" w:hAnsi="Arial" w:cs="MEPS Bookman WTS"/>
        </w:rPr>
        <w:t xml:space="preserve">U </w:t>
      </w:r>
      <w:r w:rsidR="007E2DE7" w:rsidRPr="008D060B">
        <w:rPr>
          <w:rFonts w:ascii="Arial" w:eastAsia="Arial" w:hAnsi="Arial" w:cs="MEPS Bookman WTS"/>
        </w:rPr>
        <w:t xml:space="preserve">Alla </w:t>
      </w:r>
      <w:proofErr w:type="spellStart"/>
      <w:r w:rsidR="007E2DE7" w:rsidRPr="008D060B">
        <w:rPr>
          <w:rFonts w:ascii="Arial" w:eastAsia="Arial" w:hAnsi="Arial" w:cs="MEPS Bookman WTS"/>
        </w:rPr>
        <w:t>ta</w:t>
      </w:r>
      <w:proofErr w:type="spellEnd"/>
      <w:r w:rsidR="007E2DE7" w:rsidRPr="008D060B">
        <w:rPr>
          <w:rFonts w:ascii="Arial" w:eastAsia="Arial" w:hAnsi="Arial" w:cs="MEPS Bookman WTS"/>
        </w:rPr>
        <w:t xml:space="preserve"> lilu u lil </w:t>
      </w:r>
      <w:r w:rsidRPr="008D060B">
        <w:rPr>
          <w:rFonts w:ascii="Arial" w:eastAsia="Arial" w:hAnsi="Arial" w:cs="MEPS Bookman WTS"/>
        </w:rPr>
        <w:t>Oħolijab, bin Aħisamak mit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tribù taʼ Dan</w:t>
      </w:r>
      <w:r w:rsidR="007E2DE7" w:rsidRPr="008D060B">
        <w:rPr>
          <w:rFonts w:ascii="Arial" w:eastAsia="Arial" w:hAnsi="Arial" w:cs="MEPS Bookman WTS"/>
        </w:rPr>
        <w:t>, l-abbiltà li jgħallmu lil oħrajn</w:t>
      </w:r>
      <w:r w:rsidRPr="008D060B">
        <w:rPr>
          <w:rFonts w:ascii="Arial" w:eastAsia="Arial" w:hAnsi="Arial" w:cs="MEPS Bookman WTS"/>
        </w:rPr>
        <w:t xml:space="preserve">. </w:t>
      </w:r>
      <w:r w:rsidRPr="008D060B">
        <w:rPr>
          <w:rFonts w:ascii="Arial" w:eastAsia="Arial" w:hAnsi="Arial" w:cs="Arial"/>
          <w:b/>
        </w:rPr>
        <w:t>35:35</w:t>
      </w:r>
      <w:r w:rsidR="003729C1" w:rsidRPr="008D060B">
        <w:rPr>
          <w:rFonts w:ascii="Arial" w:eastAsia="Arial" w:hAnsi="Arial" w:cs="Arial"/>
          <w:b/>
        </w:rPr>
        <w:t xml:space="preserve"> </w:t>
      </w:r>
      <w:r w:rsidR="007E2DE7" w:rsidRPr="008D060B">
        <w:rPr>
          <w:rFonts w:ascii="Arial" w:eastAsia="Arial" w:hAnsi="Arial" w:cs="Arial"/>
        </w:rPr>
        <w:t>Hu tahom is-sengħa</w:t>
      </w:r>
      <w:r w:rsidR="001C35BE" w:rsidRPr="008D060B">
        <w:rPr>
          <w:rFonts w:ascii="MEPS Bookman WTS" w:eastAsia="Arial" w:hAnsi="MEPS Bookman WTS" w:cs="MEPS Bookman WTS"/>
        </w:rPr>
        <w:t></w:t>
      </w:r>
      <w:r w:rsidR="007E2DE7" w:rsidRPr="008D060B">
        <w:rPr>
          <w:rFonts w:ascii="Arial" w:eastAsia="Arial" w:hAnsi="Arial" w:cs="Arial"/>
        </w:rPr>
        <w:t xml:space="preserve"> biex jagħmlu </w:t>
      </w:r>
      <w:r w:rsidRPr="008D060B">
        <w:rPr>
          <w:rFonts w:ascii="Arial" w:eastAsia="Arial" w:hAnsi="Arial" w:cs="MEPS Bookman WTS"/>
        </w:rPr>
        <w:t>x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xogħol kollu taʼ min jirrakkma</w:t>
      </w:r>
      <w:r w:rsidR="007E2DE7" w:rsidRPr="008D060B">
        <w:rPr>
          <w:rFonts w:ascii="Arial" w:eastAsia="Arial" w:hAnsi="Arial" w:cs="MEPS Bookman WTS"/>
        </w:rPr>
        <w:t>,</w:t>
      </w:r>
      <w:r w:rsidRPr="008D060B">
        <w:rPr>
          <w:rFonts w:ascii="Arial" w:eastAsia="Arial" w:hAnsi="Arial" w:cs="MEPS Bookman WTS"/>
        </w:rPr>
        <w:t xml:space="preserve"> taʼ min jinseġ bil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ħajt blu, bis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 xml:space="preserve">suf </w:t>
      </w:r>
      <w:r w:rsidR="007E2DE7" w:rsidRPr="008D060B">
        <w:rPr>
          <w:rFonts w:ascii="Arial" w:eastAsia="Arial" w:hAnsi="Arial" w:cs="MEPS Bookman WTS"/>
        </w:rPr>
        <w:t>vjola</w:t>
      </w:r>
      <w:r w:rsidRPr="008D060B">
        <w:rPr>
          <w:rFonts w:ascii="Arial" w:eastAsia="Arial" w:hAnsi="Arial" w:cs="MEPS Bookman WTS"/>
        </w:rPr>
        <w:t xml:space="preserve">, </w:t>
      </w:r>
      <w:r w:rsidR="00D20B27" w:rsidRPr="008D060B">
        <w:rPr>
          <w:rFonts w:ascii="Arial" w:eastAsia="Arial" w:hAnsi="Arial" w:cs="MEPS Bookman WTS"/>
        </w:rPr>
        <w:t>bi</w:t>
      </w:r>
      <w:r w:rsidR="000A1A87" w:rsidRPr="008D060B">
        <w:rPr>
          <w:rFonts w:ascii="Arial" w:eastAsia="Arial" w:hAnsi="Arial" w:cs="MEPS Bookman WTS"/>
        </w:rPr>
        <w:t>l-ħajt</w:t>
      </w:r>
      <w:r w:rsidR="007E2DE7" w:rsidRPr="008D060B">
        <w:rPr>
          <w:rFonts w:ascii="Arial" w:eastAsia="Arial" w:hAnsi="Arial" w:cs="MEPS Bookman WTS"/>
        </w:rPr>
        <w:t xml:space="preserve"> aħmar jgħajjat</w:t>
      </w:r>
      <w:r w:rsidRPr="008D060B">
        <w:rPr>
          <w:rFonts w:ascii="Arial" w:eastAsia="Arial" w:hAnsi="Arial" w:cs="MEPS Bookman WTS"/>
        </w:rPr>
        <w:t>, u bl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għażel fin, taʼ min jinseġ bin</w:t>
      </w:r>
      <w:r w:rsidR="003729C1" w:rsidRPr="008D060B">
        <w:rPr>
          <w:rFonts w:ascii="Arial" w:eastAsia="Arial" w:hAnsi="Arial" w:cs="MEPS Bookman WTS"/>
        </w:rPr>
        <w:t>-</w:t>
      </w:r>
      <w:r w:rsidRPr="008D060B">
        <w:rPr>
          <w:rFonts w:ascii="Arial" w:eastAsia="Arial" w:hAnsi="Arial" w:cs="MEPS Bookman WTS"/>
        </w:rPr>
        <w:t>newl,</w:t>
      </w:r>
      <w:r w:rsidR="007E2DE7" w:rsidRPr="008D060B">
        <w:rPr>
          <w:rFonts w:ascii="Arial" w:eastAsia="Arial" w:hAnsi="Arial" w:cs="MEPS Bookman WTS"/>
        </w:rPr>
        <w:t xml:space="preserve"> u kull tip taʼ xogħol.</w:t>
      </w:r>
      <w:r w:rsidRPr="008D060B">
        <w:rPr>
          <w:rFonts w:ascii="Arial" w:eastAsia="Arial" w:hAnsi="Arial" w:cs="MEPS Bookman WTS"/>
        </w:rPr>
        <w:t xml:space="preserve"> </w:t>
      </w:r>
      <w:r w:rsidR="007E2DE7" w:rsidRPr="008D060B">
        <w:rPr>
          <w:rFonts w:ascii="Arial" w:eastAsia="Arial" w:hAnsi="Arial" w:cs="MEPS Bookman WTS"/>
        </w:rPr>
        <w:t>Dawn l-</w:t>
      </w:r>
      <w:r w:rsidRPr="008D060B">
        <w:rPr>
          <w:rFonts w:ascii="Arial" w:eastAsia="Arial" w:hAnsi="Arial" w:cs="MEPS Bookman WTS"/>
        </w:rPr>
        <w:t xml:space="preserve">irġiel </w:t>
      </w:r>
      <w:r w:rsidR="007E2DE7" w:rsidRPr="008D060B">
        <w:rPr>
          <w:rFonts w:ascii="Arial" w:eastAsia="Arial" w:hAnsi="Arial" w:cs="MEPS Bookman WTS"/>
        </w:rPr>
        <w:t xml:space="preserve">se </w:t>
      </w:r>
      <w:r w:rsidRPr="008D060B">
        <w:rPr>
          <w:rFonts w:ascii="Arial" w:eastAsia="Arial" w:hAnsi="Arial" w:cs="MEPS Bookman WTS"/>
        </w:rPr>
        <w:t xml:space="preserve">jagħmlu kull tip taʼ xogħol u </w:t>
      </w:r>
      <w:r w:rsidR="007E2DE7" w:rsidRPr="008D060B">
        <w:rPr>
          <w:rFonts w:ascii="Arial" w:eastAsia="Arial" w:hAnsi="Arial" w:cs="MEPS Bookman WTS"/>
        </w:rPr>
        <w:t>jippreparaw kull tip taʼ disinn</w:t>
      </w:r>
      <w:r w:rsidRPr="008D060B">
        <w:rPr>
          <w:rFonts w:ascii="Arial" w:eastAsia="Arial" w:hAnsi="Arial" w:cs="MEPS Bookman WTS"/>
        </w:rPr>
        <w:t>.</w:t>
      </w:r>
    </w:p>
    <w:p w14:paraId="39B61F72" w14:textId="77777777" w:rsidR="00762BCB" w:rsidRPr="008D060B" w:rsidRDefault="00762BCB" w:rsidP="00460E0D"/>
    <w:sectPr w:rsidR="00762BCB" w:rsidRPr="008D060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27T15:30:00Z" w:initials="r">
    <w:p w14:paraId="4C183BDF" w14:textId="77777777" w:rsidR="009A594D" w:rsidRDefault="009A59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35:6 - ħajt aħmar jgħajjat</w:t>
        </w:r>
      </w:hyperlink>
    </w:p>
  </w:comment>
  <w:comment w:id="1" w:author="nwt Outside Readers Comments" w:date="2020-03-27T15:34:00Z" w:initials="r">
    <w:p w14:paraId="58BDB918" w14:textId="77777777" w:rsidR="007F0F13" w:rsidRDefault="007F0F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35:7 - ġlud tal-bumerin</w:t>
        </w:r>
      </w:hyperlink>
    </w:p>
  </w:comment>
  <w:comment w:id="2" w:author="nwt Outside Readers Comments" w:date="2020-03-12T16:43:00Z" w:initials="r">
    <w:p w14:paraId="0172BAD2" w14:textId="77777777" w:rsidR="005A19F8" w:rsidRDefault="005A19F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35:11 - frejms</w:t>
        </w:r>
      </w:hyperlink>
    </w:p>
  </w:comment>
  <w:comment w:id="4" w:author="nwt Outside Readers Comments" w:date="2020-03-27T15:33:00Z" w:initials="r">
    <w:p w14:paraId="2975A963" w14:textId="77777777" w:rsidR="001404B4" w:rsidRDefault="001404B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35:23 - ġlud tal-bumerin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C183BDF" w15:done="0"/>
  <w15:commentEx w15:paraId="58BDB918" w15:done="0"/>
  <w15:commentEx w15:paraId="0172BAD2" w15:done="0"/>
  <w15:commentEx w15:paraId="2975A9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C183BDF" w16cid:durableId="2385E7BB"/>
  <w16cid:commentId w16cid:paraId="58BDB918" w16cid:durableId="2385E7BC"/>
  <w16cid:commentId w16cid:paraId="0172BAD2" w16cid:durableId="2385E7BD"/>
  <w16cid:commentId w16cid:paraId="2975A963" w16cid:durableId="2385E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C3973" w14:textId="77777777" w:rsidR="00814889" w:rsidRDefault="00814889">
      <w:r>
        <w:separator/>
      </w:r>
    </w:p>
  </w:endnote>
  <w:endnote w:type="continuationSeparator" w:id="0">
    <w:p w14:paraId="3A3BB37E" w14:textId="77777777" w:rsidR="00814889" w:rsidRDefault="0081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CBC902" w14:textId="77777777" w:rsidR="00814889" w:rsidRDefault="00814889">
      <w:r>
        <w:separator/>
      </w:r>
    </w:p>
  </w:footnote>
  <w:footnote w:type="continuationSeparator" w:id="0">
    <w:p w14:paraId="67A1C190" w14:textId="77777777" w:rsidR="00814889" w:rsidRDefault="00814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C785F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F0F13">
      <w:rPr>
        <w:rStyle w:val="PageNumber"/>
        <w:noProof/>
      </w:rPr>
      <w:t>2</w:t>
    </w:r>
    <w:r>
      <w:rPr>
        <w:rStyle w:val="PageNumber"/>
      </w:rPr>
      <w:fldChar w:fldCharType="end"/>
    </w:r>
  </w:p>
  <w:p w14:paraId="3B6BA16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C7B5C">
      <w:fldChar w:fldCharType="begin"/>
    </w:r>
    <w:r w:rsidR="001C7B5C">
      <w:instrText xml:space="preserve"> TITLE  \* MERGEFORMAT </w:instrText>
    </w:r>
    <w:r w:rsidR="001C7B5C">
      <w:fldChar w:fldCharType="separate"/>
    </w:r>
    <w:r w:rsidR="00F85C22">
      <w:t>Exodus Chapter 35</w:t>
    </w:r>
    <w:r w:rsidR="001C7B5C">
      <w:fldChar w:fldCharType="end"/>
    </w:r>
  </w:p>
  <w:p w14:paraId="2B1D027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85C22">
      <w:t>02-Exodus</w:t>
    </w:r>
    <w:r>
      <w:fldChar w:fldCharType="end"/>
    </w:r>
  </w:p>
  <w:p w14:paraId="12F418E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85C22">
      <w:rPr>
        <w:noProof/>
        <w:snapToGrid w:val="0"/>
      </w:rPr>
      <w:t>Exodus 35.docx</w:t>
    </w:r>
    <w:r>
      <w:rPr>
        <w:snapToGrid w:val="0"/>
      </w:rPr>
      <w:fldChar w:fldCharType="end"/>
    </w:r>
    <w:r>
      <w:rPr>
        <w:snapToGrid w:val="0"/>
      </w:rPr>
      <w:tab/>
    </w:r>
  </w:p>
  <w:p w14:paraId="396BF397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1FF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C7B5C">
      <w:fldChar w:fldCharType="begin"/>
    </w:r>
    <w:r w:rsidR="001C7B5C">
      <w:instrText xml:space="preserve"> TITLE  \* MERGEFORMAT </w:instrText>
    </w:r>
    <w:r w:rsidR="001C7B5C">
      <w:fldChar w:fldCharType="separate"/>
    </w:r>
    <w:r w:rsidR="00F85C22">
      <w:t>Exodus Chapter 35</w:t>
    </w:r>
    <w:r w:rsidR="001C7B5C">
      <w:fldChar w:fldCharType="end"/>
    </w:r>
  </w:p>
  <w:p w14:paraId="172027B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85C22">
      <w:t>02-Exodus</w:t>
    </w:r>
    <w:r>
      <w:fldChar w:fldCharType="end"/>
    </w:r>
  </w:p>
  <w:p w14:paraId="47A08C8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85C22">
      <w:rPr>
        <w:noProof/>
        <w:snapToGrid w:val="0"/>
      </w:rPr>
      <w:t>Exodus 35.docx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85C22">
      <w:t>&lt;not set&gt;</w:t>
    </w:r>
    <w:r>
      <w:fldChar w:fldCharType="end"/>
    </w:r>
  </w:p>
  <w:p w14:paraId="753B998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85C2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85C22">
      <w:t>&lt;not set&gt;</w:t>
    </w:r>
    <w:r>
      <w:fldChar w:fldCharType="end"/>
    </w:r>
  </w:p>
  <w:p w14:paraId="0A7D369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85C22">
      <w:t>&lt;not set&gt;</w:t>
    </w:r>
    <w:r>
      <w:fldChar w:fldCharType="end"/>
    </w:r>
  </w:p>
  <w:p w14:paraId="00A33BCF" w14:textId="77777777"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F6586"/>
    <w:multiLevelType w:val="multilevel"/>
    <w:tmpl w:val="043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889"/>
    <w:rsid w:val="0000140E"/>
    <w:rsid w:val="000212E2"/>
    <w:rsid w:val="000448C0"/>
    <w:rsid w:val="000A1A87"/>
    <w:rsid w:val="000F385A"/>
    <w:rsid w:val="000F7764"/>
    <w:rsid w:val="00112BE1"/>
    <w:rsid w:val="001404B4"/>
    <w:rsid w:val="001677E3"/>
    <w:rsid w:val="00185974"/>
    <w:rsid w:val="00192607"/>
    <w:rsid w:val="001A1953"/>
    <w:rsid w:val="001C35BE"/>
    <w:rsid w:val="001C3A84"/>
    <w:rsid w:val="001C7B5C"/>
    <w:rsid w:val="001D307E"/>
    <w:rsid w:val="002140F7"/>
    <w:rsid w:val="00243DF3"/>
    <w:rsid w:val="00245EDD"/>
    <w:rsid w:val="00250F0E"/>
    <w:rsid w:val="0026230D"/>
    <w:rsid w:val="00280DA6"/>
    <w:rsid w:val="002B524D"/>
    <w:rsid w:val="002D5A7F"/>
    <w:rsid w:val="00310508"/>
    <w:rsid w:val="003729C1"/>
    <w:rsid w:val="003A4277"/>
    <w:rsid w:val="003B4AD0"/>
    <w:rsid w:val="003F0B25"/>
    <w:rsid w:val="004030AC"/>
    <w:rsid w:val="0041422D"/>
    <w:rsid w:val="00417A2A"/>
    <w:rsid w:val="00425E60"/>
    <w:rsid w:val="00432726"/>
    <w:rsid w:val="004500A2"/>
    <w:rsid w:val="00452886"/>
    <w:rsid w:val="00460E0D"/>
    <w:rsid w:val="004C5EB7"/>
    <w:rsid w:val="004D5502"/>
    <w:rsid w:val="00592D30"/>
    <w:rsid w:val="00596E15"/>
    <w:rsid w:val="005A19F8"/>
    <w:rsid w:val="005D4494"/>
    <w:rsid w:val="005D692D"/>
    <w:rsid w:val="005E2033"/>
    <w:rsid w:val="005F29B7"/>
    <w:rsid w:val="006017F9"/>
    <w:rsid w:val="0060193F"/>
    <w:rsid w:val="006349C4"/>
    <w:rsid w:val="00644FE2"/>
    <w:rsid w:val="00653996"/>
    <w:rsid w:val="006634F9"/>
    <w:rsid w:val="0066751B"/>
    <w:rsid w:val="00683A19"/>
    <w:rsid w:val="006A21BB"/>
    <w:rsid w:val="006B2E68"/>
    <w:rsid w:val="006C72B8"/>
    <w:rsid w:val="006D0A9F"/>
    <w:rsid w:val="006D19BF"/>
    <w:rsid w:val="006F43D2"/>
    <w:rsid w:val="00730833"/>
    <w:rsid w:val="0075006C"/>
    <w:rsid w:val="007523D2"/>
    <w:rsid w:val="00762BCB"/>
    <w:rsid w:val="007821A5"/>
    <w:rsid w:val="00784C18"/>
    <w:rsid w:val="00796D66"/>
    <w:rsid w:val="007A584B"/>
    <w:rsid w:val="007E2DE7"/>
    <w:rsid w:val="007F0F13"/>
    <w:rsid w:val="00814889"/>
    <w:rsid w:val="00843C8B"/>
    <w:rsid w:val="00863830"/>
    <w:rsid w:val="00875211"/>
    <w:rsid w:val="008B7DC3"/>
    <w:rsid w:val="008D060B"/>
    <w:rsid w:val="008E04AB"/>
    <w:rsid w:val="008F04D1"/>
    <w:rsid w:val="008F667F"/>
    <w:rsid w:val="009129ED"/>
    <w:rsid w:val="0096193E"/>
    <w:rsid w:val="00980020"/>
    <w:rsid w:val="009A594D"/>
    <w:rsid w:val="009C1A59"/>
    <w:rsid w:val="009C7D92"/>
    <w:rsid w:val="009D3810"/>
    <w:rsid w:val="009E7942"/>
    <w:rsid w:val="00A13B03"/>
    <w:rsid w:val="00A2536B"/>
    <w:rsid w:val="00A3458D"/>
    <w:rsid w:val="00A5335B"/>
    <w:rsid w:val="00A73FF6"/>
    <w:rsid w:val="00AA09DB"/>
    <w:rsid w:val="00AA7E2C"/>
    <w:rsid w:val="00AB66A3"/>
    <w:rsid w:val="00AE53C0"/>
    <w:rsid w:val="00AF154D"/>
    <w:rsid w:val="00AF29CC"/>
    <w:rsid w:val="00B00561"/>
    <w:rsid w:val="00B21257"/>
    <w:rsid w:val="00B30BD1"/>
    <w:rsid w:val="00B44B7A"/>
    <w:rsid w:val="00B5611C"/>
    <w:rsid w:val="00B73310"/>
    <w:rsid w:val="00B87B77"/>
    <w:rsid w:val="00BC11E3"/>
    <w:rsid w:val="00BD6AB0"/>
    <w:rsid w:val="00C06F45"/>
    <w:rsid w:val="00C22177"/>
    <w:rsid w:val="00C37E6E"/>
    <w:rsid w:val="00C4526B"/>
    <w:rsid w:val="00C84A99"/>
    <w:rsid w:val="00C92D5F"/>
    <w:rsid w:val="00CA2E7C"/>
    <w:rsid w:val="00CD1515"/>
    <w:rsid w:val="00D07142"/>
    <w:rsid w:val="00D101EC"/>
    <w:rsid w:val="00D20B27"/>
    <w:rsid w:val="00D30C28"/>
    <w:rsid w:val="00D33E35"/>
    <w:rsid w:val="00D41195"/>
    <w:rsid w:val="00D46DA0"/>
    <w:rsid w:val="00D67FE7"/>
    <w:rsid w:val="00D73167"/>
    <w:rsid w:val="00D737BB"/>
    <w:rsid w:val="00D75449"/>
    <w:rsid w:val="00DA0FE2"/>
    <w:rsid w:val="00DC700C"/>
    <w:rsid w:val="00DE253C"/>
    <w:rsid w:val="00DF318B"/>
    <w:rsid w:val="00E05145"/>
    <w:rsid w:val="00E20317"/>
    <w:rsid w:val="00E33F82"/>
    <w:rsid w:val="00EB4BC1"/>
    <w:rsid w:val="00EC66FD"/>
    <w:rsid w:val="00EF3BC1"/>
    <w:rsid w:val="00EF403D"/>
    <w:rsid w:val="00EF4849"/>
    <w:rsid w:val="00EF75D6"/>
    <w:rsid w:val="00F177D4"/>
    <w:rsid w:val="00F66502"/>
    <w:rsid w:val="00F8012A"/>
    <w:rsid w:val="00F85C22"/>
    <w:rsid w:val="00F935DB"/>
    <w:rsid w:val="00FA2959"/>
    <w:rsid w:val="00FB3864"/>
    <w:rsid w:val="00FB6530"/>
    <w:rsid w:val="00FB6862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905365E"/>
  <w15:docId w15:val="{1CCD8E1A-74E8-4626-BD03-744C1120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A7E2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A7E2C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AA7E2C"/>
    <w:rPr>
      <w:vertAlign w:val="superscript"/>
    </w:rPr>
  </w:style>
  <w:style w:type="character" w:styleId="CommentReference">
    <w:name w:val="annotation reference"/>
    <w:basedOn w:val="DefaultParagraphFont"/>
    <w:rsid w:val="005A19F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A19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A19F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A19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A19F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A19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9A59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A594D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1404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41&amp;book=2&amp;chapter=35&amp;verse=11" TargetMode="External"/><Relationship Id="rId2" Type="http://schemas.openxmlformats.org/officeDocument/2006/relationships/hyperlink" Target="wtsbiblecomment:refid=45&amp;biblecommentid=3236&amp;book=2&amp;chapter=35&amp;verse=7" TargetMode="External"/><Relationship Id="rId1" Type="http://schemas.openxmlformats.org/officeDocument/2006/relationships/hyperlink" Target="wtsbiblecomment:refid=45&amp;biblecommentid=3234&amp;book=2&amp;chapter=35&amp;verse=6" TargetMode="External"/><Relationship Id="rId4" Type="http://schemas.openxmlformats.org/officeDocument/2006/relationships/hyperlink" Target="wtsbiblecomment:refid=45&amp;biblecommentid=3235&amp;book=2&amp;chapter=35&amp;verse=2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615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35</vt:lpstr>
    </vt:vector>
  </TitlesOfParts>
  <Company>Watchtower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35</dc:title>
  <dc:subject/>
  <dc:creator>David Waterson</dc:creator>
  <cp:keywords/>
  <dc:description/>
  <cp:lastModifiedBy>Calleja, Matthew</cp:lastModifiedBy>
  <cp:revision>81</cp:revision>
  <cp:lastPrinted>2019-12-17T10:43:00Z</cp:lastPrinted>
  <dcterms:created xsi:type="dcterms:W3CDTF">2019-08-04T13:53:00Z</dcterms:created>
  <dcterms:modified xsi:type="dcterms:W3CDTF">2021-07-07T06:42:00Z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35.docx</vt:lpwstr>
  </property>
  <property fmtid="{D5CDD505-2E9C-101B-9397-08002B2CF9AE}" pid="9" name="_TranslationDocumentId">
    <vt:i4>19415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