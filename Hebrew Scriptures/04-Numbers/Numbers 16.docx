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2373C" w14:textId="6C1B024F" w:rsidR="007176C6" w:rsidRPr="0082127D" w:rsidRDefault="007176C6" w:rsidP="007176C6">
      <w:pPr>
        <w:rPr>
          <w:rFonts w:ascii="Arial" w:eastAsia="Arial" w:hAnsi="Arial" w:cs="MEPS Bookman WTS"/>
        </w:rPr>
      </w:pPr>
      <w:r w:rsidRPr="0082127D">
        <w:rPr>
          <w:rFonts w:ascii="Arial" w:eastAsia="Arial" w:hAnsi="Arial" w:cs="Arial"/>
          <w:b/>
        </w:rPr>
        <w:t xml:space="preserve">16:1 </w:t>
      </w:r>
      <w:r w:rsidR="000A36B7" w:rsidRPr="0082127D">
        <w:rPr>
          <w:rFonts w:ascii="Arial" w:eastAsia="Arial" w:hAnsi="Arial" w:cs="Arial"/>
        </w:rPr>
        <w:t>Imbagħad</w:t>
      </w:r>
      <w:r w:rsidRPr="0082127D">
        <w:rPr>
          <w:rFonts w:ascii="Arial" w:eastAsia="Arial" w:hAnsi="Arial" w:cs="Arial"/>
        </w:rPr>
        <w:t xml:space="preserve"> Koraħ, bin Isħar, bin Keħat, bin Levi, qam flimkien maʼ Datan u Abiram, </w:t>
      </w:r>
      <w:r w:rsidR="00056B72">
        <w:rPr>
          <w:rFonts w:ascii="Arial" w:eastAsia="Arial" w:hAnsi="Arial" w:cs="Arial"/>
        </w:rPr>
        <w:t>it-tfal t’</w:t>
      </w:r>
      <w:r w:rsidRPr="0082127D">
        <w:rPr>
          <w:rFonts w:ascii="Arial" w:eastAsia="Arial" w:hAnsi="Arial" w:cs="Arial"/>
        </w:rPr>
        <w:t xml:space="preserve">Eljab, u </w:t>
      </w:r>
      <w:r w:rsidR="000A36B7" w:rsidRPr="0082127D">
        <w:rPr>
          <w:rFonts w:ascii="Arial" w:eastAsia="Arial" w:hAnsi="Arial" w:cs="Arial"/>
        </w:rPr>
        <w:t xml:space="preserve">maʼ </w:t>
      </w:r>
      <w:proofErr w:type="spellStart"/>
      <w:r w:rsidRPr="0082127D">
        <w:rPr>
          <w:rFonts w:ascii="Arial" w:eastAsia="Arial" w:hAnsi="Arial" w:cs="Arial"/>
        </w:rPr>
        <w:t>On</w:t>
      </w:r>
      <w:proofErr w:type="spellEnd"/>
      <w:r w:rsidRPr="0082127D">
        <w:rPr>
          <w:rFonts w:ascii="Arial" w:eastAsia="Arial" w:hAnsi="Arial" w:cs="Arial"/>
        </w:rPr>
        <w:t xml:space="preserve"> bin Felet, mi</w:t>
      </w:r>
      <w:r w:rsidR="00056B72">
        <w:rPr>
          <w:rFonts w:ascii="Arial" w:eastAsia="Arial" w:hAnsi="Arial" w:cs="Arial"/>
        </w:rPr>
        <w:t xml:space="preserve">t-tfal taʼ </w:t>
      </w:r>
      <w:r w:rsidRPr="0082127D">
        <w:rPr>
          <w:rFonts w:ascii="Arial" w:eastAsia="Arial" w:hAnsi="Arial" w:cs="Arial"/>
        </w:rPr>
        <w:t xml:space="preserve">Ruben. </w:t>
      </w:r>
      <w:r w:rsidRPr="0082127D">
        <w:rPr>
          <w:rFonts w:ascii="Arial" w:eastAsia="Arial" w:hAnsi="Arial" w:cs="Arial"/>
          <w:b/>
        </w:rPr>
        <w:t>16:2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="000A36B7" w:rsidRPr="0082127D">
        <w:rPr>
          <w:rFonts w:ascii="Arial" w:eastAsia="Arial" w:hAnsi="Arial" w:cs="MEPS Bookman WTS"/>
        </w:rPr>
        <w:t>Huma</w:t>
      </w:r>
      <w:r w:rsidRPr="0082127D">
        <w:rPr>
          <w:rFonts w:ascii="Arial" w:eastAsia="Arial" w:hAnsi="Arial" w:cs="MEPS Bookman WTS"/>
        </w:rPr>
        <w:t xml:space="preserve"> </w:t>
      </w:r>
      <w:r w:rsidR="00DB5DC2" w:rsidRPr="0082127D">
        <w:rPr>
          <w:rFonts w:ascii="Arial" w:eastAsia="Arial" w:hAnsi="Arial" w:cs="MEPS Bookman WTS"/>
        </w:rPr>
        <w:t>ħaduha</w:t>
      </w:r>
      <w:r w:rsidR="00456D79" w:rsidRPr="0082127D">
        <w:rPr>
          <w:rFonts w:ascii="Arial" w:eastAsia="Arial" w:hAnsi="Arial" w:cs="MEPS Bookman WTS"/>
        </w:rPr>
        <w:t xml:space="preserve"> kontra </w:t>
      </w:r>
      <w:r w:rsidRPr="0082127D">
        <w:rPr>
          <w:rFonts w:ascii="Arial" w:eastAsia="Arial" w:hAnsi="Arial" w:cs="MEPS Bookman WTS"/>
        </w:rPr>
        <w:t>Mosè</w:t>
      </w:r>
      <w:r w:rsidR="00DB5DC2" w:rsidRPr="0082127D">
        <w:rPr>
          <w:rFonts w:ascii="Arial" w:eastAsia="Arial" w:hAnsi="Arial" w:cs="MEPS Bookman WTS"/>
        </w:rPr>
        <w:t>, u magħhom ingħaqdu</w:t>
      </w:r>
      <w:r w:rsidR="00456D79" w:rsidRPr="0082127D">
        <w:rPr>
          <w:rFonts w:ascii="Arial" w:eastAsia="Arial" w:hAnsi="Arial" w:cs="MEPS Bookman WTS"/>
        </w:rPr>
        <w:t xml:space="preserve"> 250</w:t>
      </w:r>
      <w:r w:rsidRPr="0082127D">
        <w:rPr>
          <w:rFonts w:ascii="Arial" w:eastAsia="Arial" w:hAnsi="Arial" w:cs="MEPS Bookman WTS"/>
        </w:rPr>
        <w:t xml:space="preserve"> raġel </w:t>
      </w:r>
      <w:r w:rsidR="00CD75F7" w:rsidRPr="0082127D">
        <w:rPr>
          <w:rFonts w:ascii="Arial" w:eastAsia="Arial" w:hAnsi="Arial" w:cs="MEPS Bookman WTS"/>
        </w:rPr>
        <w:t>Iżrael</w:t>
      </w:r>
      <w:r w:rsidR="00456D79" w:rsidRPr="0082127D">
        <w:rPr>
          <w:rFonts w:ascii="Arial" w:eastAsia="Arial" w:hAnsi="Arial" w:cs="MEPS Bookman WTS"/>
        </w:rPr>
        <w:t>i li kienu</w:t>
      </w:r>
      <w:r w:rsidRPr="0082127D">
        <w:rPr>
          <w:rFonts w:ascii="Arial" w:eastAsia="Arial" w:hAnsi="Arial" w:cs="MEPS Bookman WTS"/>
        </w:rPr>
        <w:t xml:space="preserve"> kapijiet tal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ġemgħa, </w:t>
      </w:r>
      <w:r w:rsidR="004145A1" w:rsidRPr="0082127D">
        <w:rPr>
          <w:rFonts w:ascii="Arial" w:eastAsia="Arial" w:hAnsi="Arial" w:cs="MEPS Bookman WTS"/>
        </w:rPr>
        <w:t xml:space="preserve">irġiel </w:t>
      </w:r>
      <w:r w:rsidR="00456D79" w:rsidRPr="0082127D">
        <w:rPr>
          <w:rFonts w:ascii="Arial" w:eastAsia="Arial" w:hAnsi="Arial" w:cs="MEPS Bookman WTS"/>
        </w:rPr>
        <w:t>magħżulin tal-kongregazzjoni</w:t>
      </w:r>
      <w:r w:rsidRPr="0082127D">
        <w:rPr>
          <w:rFonts w:ascii="Arial" w:eastAsia="Arial" w:hAnsi="Arial" w:cs="MEPS Bookman WTS"/>
        </w:rPr>
        <w:t xml:space="preserve"> </w:t>
      </w:r>
      <w:r w:rsidR="00456D79" w:rsidRPr="0082127D">
        <w:rPr>
          <w:rFonts w:ascii="Arial" w:eastAsia="Arial" w:hAnsi="Arial" w:cs="MEPS Bookman WTS"/>
        </w:rPr>
        <w:t xml:space="preserve">u </w:t>
      </w:r>
      <w:r w:rsidR="00FC3998">
        <w:rPr>
          <w:rFonts w:ascii="Arial" w:eastAsia="Arial" w:hAnsi="Arial" w:cs="MEPS Bookman WTS"/>
        </w:rPr>
        <w:t>importanti</w:t>
      </w:r>
      <w:r w:rsidRPr="0082127D">
        <w:rPr>
          <w:rFonts w:ascii="Arial" w:eastAsia="Arial" w:hAnsi="Arial" w:cs="MEPS Bookman WTS"/>
        </w:rPr>
        <w:t xml:space="preserve">. </w:t>
      </w:r>
      <w:r w:rsidRPr="0082127D">
        <w:rPr>
          <w:rFonts w:ascii="Arial" w:eastAsia="Arial" w:hAnsi="Arial" w:cs="Arial"/>
          <w:b/>
        </w:rPr>
        <w:t>16:3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>Għalhekk, inġ</w:t>
      </w:r>
      <w:r w:rsidR="00766D02" w:rsidRPr="0082127D">
        <w:rPr>
          <w:rFonts w:ascii="Arial" w:eastAsia="Arial" w:hAnsi="Arial" w:cs="MEPS Bookman WTS"/>
        </w:rPr>
        <w:t>abru</w:t>
      </w:r>
      <w:r w:rsidRPr="0082127D">
        <w:rPr>
          <w:rFonts w:ascii="Arial" w:eastAsia="Arial" w:hAnsi="Arial" w:cs="MEPS Bookman WTS"/>
        </w:rPr>
        <w:t xml:space="preserve"> kontra Mosè u Aron u qalulhom: “</w:t>
      </w:r>
      <w:r w:rsidR="00766D02" w:rsidRPr="0082127D">
        <w:rPr>
          <w:rFonts w:ascii="Arial" w:eastAsia="Arial" w:hAnsi="Arial" w:cs="MEPS Bookman WTS"/>
        </w:rPr>
        <w:t>Dejjaqtuna! I</w:t>
      </w:r>
      <w:r w:rsidRPr="0082127D">
        <w:rPr>
          <w:rFonts w:ascii="Arial" w:eastAsia="Arial" w:hAnsi="Arial" w:cs="MEPS Bookman WTS"/>
        </w:rPr>
        <w:t>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ġemgħa kollha </w:t>
      </w:r>
      <w:r w:rsidR="00766D02" w:rsidRPr="0082127D">
        <w:rPr>
          <w:rFonts w:ascii="Arial" w:eastAsia="Arial" w:hAnsi="Arial" w:cs="MEPS Bookman WTS"/>
        </w:rPr>
        <w:t xml:space="preserve">hi </w:t>
      </w:r>
      <w:r w:rsidRPr="0082127D">
        <w:rPr>
          <w:rFonts w:ascii="Arial" w:eastAsia="Arial" w:hAnsi="Arial" w:cs="MEPS Bookman WTS"/>
        </w:rPr>
        <w:t>qaddis</w:t>
      </w:r>
      <w:r w:rsidR="00766D02" w:rsidRPr="0082127D">
        <w:rPr>
          <w:rFonts w:ascii="Arial" w:eastAsia="Arial" w:hAnsi="Arial" w:cs="MEPS Bookman WTS"/>
        </w:rPr>
        <w:t>a</w:t>
      </w:r>
      <w:r w:rsidRPr="0082127D">
        <w:rPr>
          <w:rFonts w:ascii="Arial" w:eastAsia="Arial" w:hAnsi="Arial" w:cs="MEPS Bookman WTS"/>
        </w:rPr>
        <w:t xml:space="preserve"> u Ġeħova qiegħed f’nofs</w:t>
      </w:r>
      <w:r w:rsidR="00766D02" w:rsidRPr="0082127D">
        <w:rPr>
          <w:rFonts w:ascii="Arial" w:eastAsia="Arial" w:hAnsi="Arial" w:cs="MEPS Bookman WTS"/>
        </w:rPr>
        <w:t>ha</w:t>
      </w:r>
      <w:r w:rsidRPr="0082127D">
        <w:rPr>
          <w:rFonts w:ascii="Arial" w:eastAsia="Arial" w:hAnsi="Arial" w:cs="MEPS Bookman WTS"/>
        </w:rPr>
        <w:t>. Allura, għala għandkom togħlew fuq il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kongregazzjoni taʼ Ġeħova?”</w:t>
      </w:r>
    </w:p>
    <w:p w14:paraId="409DD75B" w14:textId="20AF5BBA" w:rsidR="007176C6" w:rsidRPr="0082127D" w:rsidRDefault="007176C6" w:rsidP="007176C6">
      <w:pPr>
        <w:rPr>
          <w:rFonts w:ascii="Arial" w:eastAsia="Arial" w:hAnsi="Arial" w:cs="MEPS Bookman WTS"/>
        </w:rPr>
      </w:pPr>
      <w:r w:rsidRPr="0082127D">
        <w:rPr>
          <w:rFonts w:ascii="Arial" w:eastAsia="Arial" w:hAnsi="Arial" w:cs="Arial"/>
          <w:b/>
        </w:rPr>
        <w:t>16:4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>Meta semaʼ dan, Mosè minnufih inxteħet wiċċu fl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art. </w:t>
      </w:r>
      <w:r w:rsidRPr="0082127D">
        <w:rPr>
          <w:rFonts w:ascii="Arial" w:eastAsia="Arial" w:hAnsi="Arial" w:cs="Arial"/>
          <w:b/>
        </w:rPr>
        <w:t>16:5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 xml:space="preserve">Imbagħad </w:t>
      </w:r>
      <w:r w:rsidR="00543083" w:rsidRPr="0082127D">
        <w:rPr>
          <w:rFonts w:ascii="Arial" w:eastAsia="Arial" w:hAnsi="Arial" w:cs="MEPS Bookman WTS"/>
        </w:rPr>
        <w:t>qal</w:t>
      </w:r>
      <w:r w:rsidRPr="0082127D">
        <w:rPr>
          <w:rFonts w:ascii="Arial" w:eastAsia="Arial" w:hAnsi="Arial" w:cs="MEPS Bookman WTS"/>
        </w:rPr>
        <w:t xml:space="preserve"> lil Koraħ u li</w:t>
      </w:r>
      <w:r w:rsidR="002A649E" w:rsidRPr="0082127D">
        <w:rPr>
          <w:rFonts w:ascii="Arial" w:eastAsia="Arial" w:hAnsi="Arial" w:cs="MEPS Bookman WTS"/>
        </w:rPr>
        <w:t>l dawk kollha li kienu qed jappoġġawh</w:t>
      </w:r>
      <w:r w:rsidRPr="0082127D">
        <w:rPr>
          <w:rFonts w:ascii="Arial" w:eastAsia="Arial" w:hAnsi="Arial" w:cs="MEPS Bookman WTS"/>
        </w:rPr>
        <w:t>: “Filgħodu Ġeħova se j</w:t>
      </w:r>
      <w:r w:rsidR="00543083" w:rsidRPr="0082127D">
        <w:rPr>
          <w:rFonts w:ascii="Arial" w:eastAsia="Arial" w:hAnsi="Arial" w:cs="MEPS Bookman WTS"/>
        </w:rPr>
        <w:t>uri</w:t>
      </w:r>
      <w:r w:rsidRPr="0082127D">
        <w:rPr>
          <w:rFonts w:ascii="Arial" w:eastAsia="Arial" w:hAnsi="Arial" w:cs="MEPS Bookman WTS"/>
        </w:rPr>
        <w:t xml:space="preserve"> min hu tiegħu u min hu qaddis u min għandu jersaq qribu</w:t>
      </w:r>
      <w:r w:rsidR="00543083" w:rsidRPr="0082127D">
        <w:rPr>
          <w:rFonts w:ascii="Arial" w:eastAsia="Arial" w:hAnsi="Arial" w:cs="MEPS Bookman WTS"/>
        </w:rPr>
        <w:t>.</w:t>
      </w:r>
      <w:r w:rsidRPr="0082127D">
        <w:rPr>
          <w:rFonts w:ascii="Arial" w:eastAsia="Arial" w:hAnsi="Arial" w:cs="MEPS Bookman WTS"/>
        </w:rPr>
        <w:t xml:space="preserve"> </w:t>
      </w:r>
      <w:r w:rsidR="00543083" w:rsidRPr="0082127D">
        <w:rPr>
          <w:rFonts w:ascii="Arial" w:eastAsia="Arial" w:hAnsi="Arial" w:cs="MEPS Bookman WTS"/>
        </w:rPr>
        <w:t>U</w:t>
      </w:r>
      <w:r w:rsidRPr="0082127D">
        <w:rPr>
          <w:rFonts w:ascii="Arial" w:eastAsia="Arial" w:hAnsi="Arial" w:cs="MEPS Bookman WTS"/>
        </w:rPr>
        <w:t xml:space="preserve"> lil </w:t>
      </w:r>
      <w:r w:rsidR="00CD75F7" w:rsidRPr="0082127D">
        <w:rPr>
          <w:rFonts w:ascii="Arial" w:eastAsia="Arial" w:hAnsi="Arial" w:cs="MEPS Bookman WTS"/>
        </w:rPr>
        <w:t>kull min</w:t>
      </w:r>
      <w:r w:rsidRPr="0082127D">
        <w:rPr>
          <w:rFonts w:ascii="Arial" w:eastAsia="Arial" w:hAnsi="Arial" w:cs="MEPS Bookman WTS"/>
        </w:rPr>
        <w:t xml:space="preserve"> jagħżel</w:t>
      </w:r>
      <w:r w:rsidR="00705548" w:rsidRPr="0082127D">
        <w:rPr>
          <w:rFonts w:ascii="Arial" w:eastAsia="Arial" w:hAnsi="Arial" w:cs="MEPS Bookman WTS"/>
        </w:rPr>
        <w:t>,</w:t>
      </w:r>
      <w:r w:rsidRPr="0082127D">
        <w:rPr>
          <w:rFonts w:ascii="Arial" w:eastAsia="Arial" w:hAnsi="Arial" w:cs="MEPS Bookman WTS"/>
        </w:rPr>
        <w:t xml:space="preserve"> jersaq qribu. </w:t>
      </w:r>
      <w:r w:rsidRPr="0082127D">
        <w:rPr>
          <w:rFonts w:ascii="Arial" w:eastAsia="Arial" w:hAnsi="Arial" w:cs="Arial"/>
          <w:b/>
        </w:rPr>
        <w:t>16:6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="00CF74D5" w:rsidRPr="0082127D">
        <w:rPr>
          <w:rFonts w:ascii="Arial" w:eastAsia="Arial" w:hAnsi="Arial" w:cs="MEPS Bookman WTS"/>
        </w:rPr>
        <w:t>Koraħ, int u</w:t>
      </w:r>
      <w:r w:rsidR="002A649E" w:rsidRPr="0082127D">
        <w:rPr>
          <w:rFonts w:ascii="Arial" w:eastAsia="Arial" w:hAnsi="Arial" w:cs="MEPS Bookman WTS"/>
        </w:rPr>
        <w:t xml:space="preserve"> dawk kollha li qed jappoġġawk</w:t>
      </w:r>
      <w:r w:rsidR="00CF74D5" w:rsidRPr="0082127D">
        <w:rPr>
          <w:rFonts w:ascii="Arial" w:eastAsia="Arial" w:hAnsi="Arial" w:cs="MEPS Bookman WTS"/>
        </w:rPr>
        <w:t xml:space="preserve"> a</w:t>
      </w:r>
      <w:r w:rsidRPr="0082127D">
        <w:rPr>
          <w:rFonts w:ascii="Arial" w:eastAsia="Arial" w:hAnsi="Arial" w:cs="MEPS Bookman WTS"/>
        </w:rPr>
        <w:t>għmlu hekk: Ħudu reċipjenti għall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inċens </w:t>
      </w:r>
      <w:r w:rsidRPr="0082127D">
        <w:rPr>
          <w:rFonts w:ascii="Arial" w:eastAsia="Arial" w:hAnsi="Arial" w:cs="Arial"/>
          <w:b/>
        </w:rPr>
        <w:t>16:7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>u għada poġġu n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nar fihom u qiegħdu 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i</w:t>
      </w:r>
      <w:r w:rsidR="00C5149D" w:rsidRPr="0082127D">
        <w:rPr>
          <w:rFonts w:ascii="Arial" w:eastAsia="Arial" w:hAnsi="Arial" w:cs="MEPS Bookman WTS"/>
        </w:rPr>
        <w:t>nċens fuqhom quddiem Ġeħova, u</w:t>
      </w:r>
      <w:r w:rsidRPr="0082127D">
        <w:rPr>
          <w:rFonts w:ascii="Arial" w:eastAsia="Arial" w:hAnsi="Arial" w:cs="MEPS Bookman WTS"/>
        </w:rPr>
        <w:t xml:space="preserve"> r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raġel li jintgħażel minn Ġeħova, </w:t>
      </w:r>
      <w:commentRangeStart w:id="0"/>
      <w:r w:rsidR="00C5149D" w:rsidRPr="0082127D">
        <w:rPr>
          <w:rFonts w:ascii="Arial" w:eastAsia="Arial" w:hAnsi="Arial" w:cs="MEPS Bookman WTS"/>
        </w:rPr>
        <w:t>i</w:t>
      </w:r>
      <w:r w:rsidRPr="0082127D">
        <w:rPr>
          <w:rFonts w:ascii="Arial" w:eastAsia="Arial" w:hAnsi="Arial" w:cs="MEPS Bookman WTS"/>
        </w:rPr>
        <w:t>kun il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qaddis</w:t>
      </w:r>
      <w:commentRangeEnd w:id="0"/>
      <w:r w:rsidR="001B3B84">
        <w:rPr>
          <w:rStyle w:val="CommentReference"/>
        </w:rPr>
        <w:commentReference w:id="0"/>
      </w:r>
      <w:r w:rsidRPr="0082127D">
        <w:rPr>
          <w:rFonts w:ascii="Arial" w:eastAsia="Arial" w:hAnsi="Arial" w:cs="MEPS Bookman WTS"/>
        </w:rPr>
        <w:t xml:space="preserve">. </w:t>
      </w:r>
      <w:r w:rsidR="00056B72">
        <w:rPr>
          <w:rFonts w:ascii="Arial" w:eastAsia="Arial" w:hAnsi="Arial" w:cs="MEPS Bookman WTS"/>
        </w:rPr>
        <w:t>Tfal taʼ</w:t>
      </w:r>
      <w:r w:rsidR="004D2CBC" w:rsidRPr="0082127D">
        <w:rPr>
          <w:rFonts w:ascii="Arial" w:eastAsia="Arial" w:hAnsi="Arial" w:cs="MEPS Bookman WTS"/>
        </w:rPr>
        <w:t xml:space="preserve"> Levi, i</w:t>
      </w:r>
      <w:r w:rsidR="00B13985" w:rsidRPr="0082127D">
        <w:rPr>
          <w:rFonts w:ascii="Arial" w:eastAsia="Arial" w:hAnsi="Arial" w:cs="MEPS Bookman WTS"/>
        </w:rPr>
        <w:t>ssa qbi</w:t>
      </w:r>
      <w:r w:rsidR="006F4F2C">
        <w:rPr>
          <w:rFonts w:ascii="Arial" w:eastAsia="Arial" w:hAnsi="Arial" w:cs="MEPS Bookman WTS"/>
        </w:rPr>
        <w:t>ż</w:t>
      </w:r>
      <w:r w:rsidR="00B13985" w:rsidRPr="0082127D">
        <w:rPr>
          <w:rFonts w:ascii="Arial" w:eastAsia="Arial" w:hAnsi="Arial" w:cs="MEPS Bookman WTS"/>
        </w:rPr>
        <w:t>tu</w:t>
      </w:r>
      <w:r w:rsidR="006F4F2C">
        <w:rPr>
          <w:rFonts w:ascii="Arial" w:eastAsia="Arial" w:hAnsi="Arial" w:cs="MEPS Bookman WTS"/>
        </w:rPr>
        <w:t xml:space="preserve"> </w:t>
      </w:r>
      <w:r w:rsidR="00705548" w:rsidRPr="0082127D">
        <w:rPr>
          <w:rFonts w:ascii="Arial" w:eastAsia="Arial" w:hAnsi="Arial" w:cs="MEPS Bookman WTS"/>
        </w:rPr>
        <w:t>l-limiti</w:t>
      </w:r>
      <w:r w:rsidRPr="0082127D">
        <w:rPr>
          <w:rFonts w:ascii="Arial" w:eastAsia="Arial" w:hAnsi="Arial" w:cs="MEPS Bookman WTS"/>
        </w:rPr>
        <w:t>!”</w:t>
      </w:r>
    </w:p>
    <w:p w14:paraId="025BA0BE" w14:textId="4FF66112" w:rsidR="007176C6" w:rsidRPr="0082127D" w:rsidRDefault="007176C6" w:rsidP="007176C6">
      <w:pPr>
        <w:rPr>
          <w:rFonts w:ascii="Arial" w:eastAsia="Arial" w:hAnsi="Arial" w:cs="MEPS Bookman WTS"/>
        </w:rPr>
      </w:pPr>
      <w:r w:rsidRPr="0082127D">
        <w:rPr>
          <w:rFonts w:ascii="Arial" w:eastAsia="Arial" w:hAnsi="Arial" w:cs="Arial"/>
          <w:b/>
        </w:rPr>
        <w:t>16:8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 xml:space="preserve">Mosè </w:t>
      </w:r>
      <w:r w:rsidR="0038708A" w:rsidRPr="0082127D">
        <w:rPr>
          <w:rFonts w:ascii="Arial" w:eastAsia="Arial" w:hAnsi="Arial" w:cs="MEPS Bookman WTS"/>
        </w:rPr>
        <w:t xml:space="preserve">mbagħad qal </w:t>
      </w:r>
      <w:r w:rsidRPr="0082127D">
        <w:rPr>
          <w:rFonts w:ascii="Arial" w:eastAsia="Arial" w:hAnsi="Arial" w:cs="MEPS Bookman WTS"/>
        </w:rPr>
        <w:t xml:space="preserve">lil Koraħ: “Jekk jogħġobkom, isimgħu, </w:t>
      </w:r>
      <w:r w:rsidR="00056B72">
        <w:rPr>
          <w:rFonts w:ascii="Arial" w:eastAsia="Arial" w:hAnsi="Arial" w:cs="MEPS Bookman WTS"/>
        </w:rPr>
        <w:t>tfal taʼ</w:t>
      </w:r>
      <w:r w:rsidRPr="0082127D">
        <w:rPr>
          <w:rFonts w:ascii="Arial" w:eastAsia="Arial" w:hAnsi="Arial" w:cs="MEPS Bookman WTS"/>
        </w:rPr>
        <w:t xml:space="preserve"> Levi. </w:t>
      </w:r>
      <w:r w:rsidRPr="0082127D">
        <w:rPr>
          <w:rFonts w:ascii="Arial" w:eastAsia="Arial" w:hAnsi="Arial" w:cs="Arial"/>
          <w:b/>
        </w:rPr>
        <w:t>16:9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="00534488" w:rsidRPr="0082127D">
        <w:rPr>
          <w:rFonts w:eastAsia="Arial"/>
        </w:rPr>
        <w:t>Jaqaw m</w:t>
      </w:r>
      <w:r w:rsidRPr="0082127D">
        <w:rPr>
          <w:rFonts w:ascii="Arial" w:eastAsia="Arial" w:hAnsi="Arial" w:cs="MEPS Bookman WTS"/>
        </w:rPr>
        <w:t>hu xejn għalikom li 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Alla </w:t>
      </w:r>
      <w:r w:rsidR="000F14D4" w:rsidRPr="0082127D">
        <w:rPr>
          <w:rFonts w:ascii="Arial" w:eastAsia="Arial" w:hAnsi="Arial" w:cs="MEPS Bookman WTS"/>
        </w:rPr>
        <w:t>t’Iżrael</w:t>
      </w:r>
      <w:r w:rsidRPr="0082127D">
        <w:rPr>
          <w:rFonts w:ascii="Arial" w:eastAsia="Arial" w:hAnsi="Arial" w:cs="MEPS Bookman WTS"/>
        </w:rPr>
        <w:t xml:space="preserve"> għażilkom minn fost il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ġemgħa </w:t>
      </w:r>
      <w:r w:rsidR="000F14D4" w:rsidRPr="0082127D">
        <w:rPr>
          <w:rFonts w:ascii="Arial" w:eastAsia="Arial" w:hAnsi="Arial" w:cs="MEPS Bookman WTS"/>
        </w:rPr>
        <w:t>t’Iżrael</w:t>
      </w:r>
      <w:r w:rsidRPr="0082127D">
        <w:rPr>
          <w:rFonts w:ascii="Arial" w:eastAsia="Arial" w:hAnsi="Arial" w:cs="MEPS Bookman WTS"/>
        </w:rPr>
        <w:t xml:space="preserve"> </w:t>
      </w:r>
      <w:r w:rsidR="00A71A7D" w:rsidRPr="0082127D">
        <w:rPr>
          <w:rFonts w:ascii="Arial" w:eastAsia="Arial" w:hAnsi="Arial" w:cs="MEPS Bookman WTS"/>
        </w:rPr>
        <w:t xml:space="preserve">u ħalliekom tersqu qribu biex </w:t>
      </w:r>
      <w:r w:rsidRPr="0082127D">
        <w:rPr>
          <w:rFonts w:ascii="Arial" w:eastAsia="Arial" w:hAnsi="Arial" w:cs="MEPS Bookman WTS"/>
        </w:rPr>
        <w:t>t</w:t>
      </w:r>
      <w:r w:rsidR="00F30073">
        <w:rPr>
          <w:rFonts w:ascii="Arial" w:eastAsia="Arial" w:hAnsi="Arial" w:cs="MEPS Bookman WTS"/>
        </w:rPr>
        <w:t xml:space="preserve">agħmlu </w:t>
      </w:r>
      <w:r w:rsidRPr="0082127D">
        <w:rPr>
          <w:rFonts w:ascii="Arial" w:eastAsia="Arial" w:hAnsi="Arial" w:cs="MEPS Bookman WTS"/>
        </w:rPr>
        <w:t>s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servizz tat</w:t>
      </w:r>
      <w:r w:rsidR="00C40B0A" w:rsidRPr="0082127D">
        <w:rPr>
          <w:rFonts w:ascii="Arial" w:eastAsia="Arial" w:hAnsi="Arial" w:cs="MEPS Bookman WTS"/>
        </w:rPr>
        <w:t>-</w:t>
      </w:r>
      <w:r w:rsidR="00A71A7D" w:rsidRPr="0082127D">
        <w:rPr>
          <w:rFonts w:ascii="Arial" w:eastAsia="Arial" w:hAnsi="Arial" w:cs="MEPS Bookman WTS"/>
        </w:rPr>
        <w:t>tabernaklu taʼ Ġeħova u biex toqogħdu</w:t>
      </w:r>
      <w:r w:rsidRPr="0082127D">
        <w:rPr>
          <w:rFonts w:ascii="Arial" w:eastAsia="Arial" w:hAnsi="Arial" w:cs="MEPS Bookman WTS"/>
        </w:rPr>
        <w:t xml:space="preserve"> quddiem il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>ġemgħa ħalli taqduha</w:t>
      </w:r>
      <w:r w:rsidR="006204A4" w:rsidRPr="0082127D">
        <w:rPr>
          <w:rFonts w:ascii="Arial" w:eastAsia="Arial" w:hAnsi="Arial" w:cs="MEPS Bookman WTS"/>
        </w:rPr>
        <w:t>?</w:t>
      </w:r>
      <w:r w:rsidRPr="0082127D">
        <w:rPr>
          <w:rFonts w:ascii="Arial" w:eastAsia="Arial" w:hAnsi="Arial" w:cs="MEPS Bookman WTS"/>
        </w:rPr>
        <w:t xml:space="preserve"> </w:t>
      </w:r>
      <w:r w:rsidRPr="0082127D">
        <w:rPr>
          <w:rFonts w:ascii="Arial" w:eastAsia="Arial" w:hAnsi="Arial" w:cs="Arial"/>
          <w:b/>
        </w:rPr>
        <w:t>16:10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="006204A4" w:rsidRPr="0082127D">
        <w:rPr>
          <w:rFonts w:eastAsia="Arial"/>
        </w:rPr>
        <w:t>Mhu xejn għalikom</w:t>
      </w:r>
      <w:r w:rsidRPr="0082127D">
        <w:rPr>
          <w:rFonts w:ascii="Arial" w:eastAsia="Arial" w:hAnsi="Arial" w:cs="MEPS Bookman WTS"/>
        </w:rPr>
        <w:t xml:space="preserve"> li </w:t>
      </w:r>
      <w:r w:rsidR="006204A4" w:rsidRPr="0082127D">
        <w:rPr>
          <w:rFonts w:ascii="Arial" w:eastAsia="Arial" w:hAnsi="Arial" w:cs="MEPS Bookman WTS"/>
        </w:rPr>
        <w:t xml:space="preserve">ħadkom </w:t>
      </w:r>
      <w:r w:rsidRPr="0082127D">
        <w:rPr>
          <w:rFonts w:ascii="Arial" w:eastAsia="Arial" w:hAnsi="Arial" w:cs="MEPS Bookman WTS"/>
        </w:rPr>
        <w:t xml:space="preserve">qrib </w:t>
      </w:r>
      <w:r w:rsidR="006204A4" w:rsidRPr="0082127D">
        <w:rPr>
          <w:rFonts w:ascii="Arial" w:eastAsia="Arial" w:hAnsi="Arial" w:cs="MEPS Bookman WTS"/>
        </w:rPr>
        <w:t xml:space="preserve">tiegħu, </w:t>
      </w:r>
      <w:r w:rsidRPr="0082127D">
        <w:rPr>
          <w:rFonts w:ascii="Arial" w:eastAsia="Arial" w:hAnsi="Arial" w:cs="MEPS Bookman WTS"/>
        </w:rPr>
        <w:t xml:space="preserve">lilek u lil ħutek kollha, </w:t>
      </w:r>
      <w:r w:rsidR="00056B72">
        <w:rPr>
          <w:rFonts w:ascii="Arial" w:eastAsia="Arial" w:hAnsi="Arial" w:cs="MEPS Bookman WTS"/>
        </w:rPr>
        <w:t xml:space="preserve">tfal taʼ </w:t>
      </w:r>
      <w:r w:rsidRPr="0082127D">
        <w:rPr>
          <w:rFonts w:ascii="Arial" w:eastAsia="Arial" w:hAnsi="Arial" w:cs="MEPS Bookman WTS"/>
        </w:rPr>
        <w:t xml:space="preserve">Levi? </w:t>
      </w:r>
      <w:r w:rsidR="00DF4169" w:rsidRPr="0082127D">
        <w:rPr>
          <w:rFonts w:ascii="Arial" w:eastAsia="Arial" w:hAnsi="Arial" w:cs="MEPS Bookman WTS"/>
        </w:rPr>
        <w:t xml:space="preserve">Issa qegħdin </w:t>
      </w:r>
      <w:r w:rsidRPr="0082127D">
        <w:rPr>
          <w:rFonts w:ascii="Arial" w:eastAsia="Arial" w:hAnsi="Arial" w:cs="MEPS Bookman WTS"/>
        </w:rPr>
        <w:t xml:space="preserve">tipprovaw </w:t>
      </w:r>
      <w:r w:rsidR="006204A4" w:rsidRPr="0082127D">
        <w:rPr>
          <w:rFonts w:ascii="Arial" w:eastAsia="Arial" w:hAnsi="Arial" w:cs="MEPS Bookman WTS"/>
        </w:rPr>
        <w:t>tieħdu</w:t>
      </w:r>
      <w:r w:rsidRPr="0082127D">
        <w:rPr>
          <w:rFonts w:ascii="Arial" w:eastAsia="Arial" w:hAnsi="Arial" w:cs="MEPS Bookman WTS"/>
        </w:rPr>
        <w:t xml:space="preserve"> s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saċerdozju wkoll? </w:t>
      </w:r>
      <w:r w:rsidRPr="0082127D">
        <w:rPr>
          <w:rFonts w:ascii="Arial" w:eastAsia="Arial" w:hAnsi="Arial" w:cs="Arial"/>
          <w:b/>
        </w:rPr>
        <w:t>16:11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>Għal din ir</w:t>
      </w:r>
      <w:r w:rsidR="00C40B0A" w:rsidRPr="0082127D">
        <w:rPr>
          <w:rFonts w:ascii="Arial" w:eastAsia="Arial" w:hAnsi="Arial" w:cs="MEPS Bookman WTS"/>
        </w:rPr>
        <w:t>-</w:t>
      </w:r>
      <w:r w:rsidRPr="0082127D">
        <w:rPr>
          <w:rFonts w:ascii="Arial" w:eastAsia="Arial" w:hAnsi="Arial" w:cs="MEPS Bookman WTS"/>
        </w:rPr>
        <w:t xml:space="preserve">raġuni, int u </w:t>
      </w:r>
      <w:r w:rsidR="002A649E" w:rsidRPr="0082127D">
        <w:rPr>
          <w:rFonts w:ascii="Arial" w:eastAsia="Arial" w:hAnsi="Arial" w:cs="MEPS Bookman WTS"/>
        </w:rPr>
        <w:t xml:space="preserve">dawk kollha li qed jinġabru miegħek biex jappoġġawk </w:t>
      </w:r>
      <w:r w:rsidRPr="0082127D">
        <w:rPr>
          <w:rFonts w:ascii="Arial" w:eastAsia="Arial" w:hAnsi="Arial" w:cs="MEPS Bookman WTS"/>
        </w:rPr>
        <w:t xml:space="preserve">qed tiħduha kontra Ġeħova. Għax </w:t>
      </w:r>
      <w:r w:rsidR="00347F97" w:rsidRPr="0082127D">
        <w:rPr>
          <w:rFonts w:ascii="Arial" w:eastAsia="Arial" w:hAnsi="Arial" w:cs="MEPS Bookman WTS"/>
        </w:rPr>
        <w:t>min hu</w:t>
      </w:r>
      <w:r w:rsidRPr="0082127D">
        <w:rPr>
          <w:rFonts w:ascii="Arial" w:eastAsia="Arial" w:hAnsi="Arial" w:cs="MEPS Bookman WTS"/>
        </w:rPr>
        <w:t xml:space="preserve"> Aron biex tgergru kontrih?”</w:t>
      </w:r>
    </w:p>
    <w:p w14:paraId="103254F8" w14:textId="1934895B" w:rsidR="007176C6" w:rsidRPr="0023749C" w:rsidRDefault="007176C6" w:rsidP="007176C6">
      <w:pPr>
        <w:rPr>
          <w:rFonts w:ascii="Arial" w:eastAsia="Arial" w:hAnsi="Arial" w:cs="MEPS Bookman WTS"/>
        </w:rPr>
      </w:pPr>
      <w:r w:rsidRPr="0082127D">
        <w:rPr>
          <w:rFonts w:ascii="Arial" w:eastAsia="Arial" w:hAnsi="Arial" w:cs="Arial"/>
          <w:b/>
        </w:rPr>
        <w:t>16:12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 xml:space="preserve">Iktar tard Mosè bagħat </w:t>
      </w:r>
      <w:r w:rsidR="001D377D" w:rsidRPr="0082127D">
        <w:rPr>
          <w:rFonts w:ascii="Arial" w:eastAsia="Arial" w:hAnsi="Arial" w:cs="MEPS Bookman WTS"/>
        </w:rPr>
        <w:t>għal</w:t>
      </w:r>
      <w:r w:rsidRPr="0082127D">
        <w:rPr>
          <w:rFonts w:ascii="Arial" w:eastAsia="Arial" w:hAnsi="Arial" w:cs="MEPS Bookman WTS"/>
        </w:rPr>
        <w:t xml:space="preserve"> Datan u Abiram, </w:t>
      </w:r>
      <w:r w:rsidR="00056B72">
        <w:rPr>
          <w:rFonts w:ascii="Arial" w:eastAsia="Arial" w:hAnsi="Arial" w:cs="MEPS Bookman WTS"/>
        </w:rPr>
        <w:t>it-</w:t>
      </w:r>
      <w:r w:rsidR="00056B72" w:rsidRPr="00056B72">
        <w:rPr>
          <w:rFonts w:ascii="Arial" w:eastAsia="Arial" w:hAnsi="Arial" w:cs="MEPS Bookman WTS"/>
        </w:rPr>
        <w:t>tfal t</w:t>
      </w:r>
      <w:r w:rsidR="00056B72">
        <w:rPr>
          <w:rFonts w:ascii="Arial" w:eastAsia="Arial" w:hAnsi="Arial" w:cs="MEPS Bookman WTS"/>
        </w:rPr>
        <w:t>’</w:t>
      </w:r>
      <w:r w:rsidRPr="0082127D">
        <w:rPr>
          <w:rFonts w:ascii="Arial" w:eastAsia="Arial" w:hAnsi="Arial" w:cs="MEPS Bookman WTS"/>
        </w:rPr>
        <w:t xml:space="preserve">Eljab, imma huma qalu: “M’aħniex </w:t>
      </w:r>
      <w:r w:rsidR="001D377D" w:rsidRPr="0082127D">
        <w:rPr>
          <w:rFonts w:ascii="Arial" w:eastAsia="Arial" w:hAnsi="Arial" w:cs="MEPS Bookman WTS"/>
        </w:rPr>
        <w:t>ġejjin</w:t>
      </w:r>
      <w:r w:rsidRPr="0082127D">
        <w:rPr>
          <w:rFonts w:ascii="Arial" w:eastAsia="Arial" w:hAnsi="Arial" w:cs="MEPS Bookman WTS"/>
        </w:rPr>
        <w:t>!</w:t>
      </w:r>
      <w:r w:rsidRPr="0082127D">
        <w:rPr>
          <w:rFonts w:eastAsia="Arial"/>
        </w:rPr>
        <w:t xml:space="preserve"> </w:t>
      </w:r>
      <w:r w:rsidRPr="0082127D">
        <w:rPr>
          <w:rFonts w:ascii="Arial" w:eastAsia="Arial" w:hAnsi="Arial" w:cs="Arial"/>
          <w:b/>
        </w:rPr>
        <w:t>16:13</w:t>
      </w:r>
      <w:r w:rsidR="00C40B0A" w:rsidRPr="0082127D">
        <w:rPr>
          <w:rFonts w:ascii="Arial" w:eastAsia="Arial" w:hAnsi="Arial" w:cs="Arial"/>
          <w:b/>
        </w:rPr>
        <w:t xml:space="preserve"> </w:t>
      </w:r>
      <w:r w:rsidRPr="0082127D">
        <w:rPr>
          <w:rFonts w:ascii="Arial" w:eastAsia="Arial" w:hAnsi="Arial" w:cs="MEPS Bookman WTS"/>
        </w:rPr>
        <w:t>Mhu xejn</w:t>
      </w:r>
      <w:r w:rsidR="0082127D">
        <w:rPr>
          <w:rFonts w:ascii="Arial" w:eastAsia="Arial" w:hAnsi="Arial" w:cs="MEPS Bookman WTS"/>
        </w:rPr>
        <w:t xml:space="preserve"> għalik</w:t>
      </w:r>
      <w:r w:rsidRPr="0082127D">
        <w:rPr>
          <w:rFonts w:ascii="Arial" w:eastAsia="Arial" w:hAnsi="Arial" w:cs="MEPS Bookman WTS"/>
        </w:rPr>
        <w:t xml:space="preserve"> li ħriġtna minn art li</w:t>
      </w:r>
      <w:r w:rsidR="00456624" w:rsidRPr="0082127D">
        <w:rPr>
          <w:rFonts w:ascii="Arial" w:eastAsia="Arial" w:hAnsi="Arial" w:cs="Arial"/>
          <w:lang w:bidi="ar-SA"/>
        </w:rPr>
        <w:t xml:space="preserve"> </w:t>
      </w:r>
      <w:commentRangeStart w:id="1"/>
      <w:r w:rsidR="00456624" w:rsidRPr="0082127D">
        <w:rPr>
          <w:rFonts w:ascii="Arial" w:eastAsia="Arial" w:hAnsi="Arial" w:cs="Arial"/>
          <w:lang w:bidi="ar-SA"/>
        </w:rPr>
        <w:t>tipproduċi</w:t>
      </w:r>
      <w:commentRangeEnd w:id="1"/>
      <w:r w:rsidR="00E2713C" w:rsidRPr="0082127D">
        <w:rPr>
          <w:rStyle w:val="CommentReference"/>
        </w:rPr>
        <w:commentReference w:id="1"/>
      </w:r>
      <w:r w:rsidR="00456624" w:rsidRPr="0082127D">
        <w:rPr>
          <w:rFonts w:ascii="Arial" w:eastAsia="Arial" w:hAnsi="Arial" w:cs="Arial"/>
          <w:lang w:bidi="ar-SA"/>
        </w:rPr>
        <w:t xml:space="preserve"> ħafna</w:t>
      </w:r>
      <w:r w:rsidR="00E058B1" w:rsidRPr="00BB238F">
        <w:rPr>
          <w:rFonts w:eastAsia="Arial"/>
        </w:rPr>
        <w:t xml:space="preserve"> </w:t>
      </w:r>
      <w:r w:rsidR="00E058B1">
        <w:rPr>
          <w:rFonts w:ascii="Arial" w:eastAsia="Arial" w:hAnsi="Arial" w:cs="Arial"/>
          <w:lang w:bidi="ar-SA"/>
        </w:rPr>
        <w:t>ħalib u għasel</w:t>
      </w:r>
      <w:r w:rsidR="00456624" w:rsidRPr="0082127D">
        <w:rPr>
          <w:rFonts w:ascii="Arial" w:eastAsia="Arial" w:hAnsi="Arial" w:cs="MEPS Bookman WTS"/>
        </w:rPr>
        <w:t xml:space="preserve"> </w:t>
      </w:r>
      <w:r w:rsidRPr="0082127D">
        <w:rPr>
          <w:rFonts w:ascii="Arial" w:eastAsia="Arial" w:hAnsi="Arial" w:cs="MEPS Bookman WTS"/>
        </w:rPr>
        <w:t>biex toqtolna fi</w:t>
      </w:r>
      <w:r w:rsidR="00F47828">
        <w:rPr>
          <w:rFonts w:ascii="Arial" w:eastAsia="Arial" w:hAnsi="Arial" w:cs="MEPS Bookman WTS"/>
        </w:rPr>
        <w:t>d-deżert</w:t>
      </w:r>
      <w:r w:rsidR="00C970E3" w:rsidRPr="0082127D">
        <w:rPr>
          <w:rFonts w:ascii="Arial" w:eastAsia="Arial" w:hAnsi="Arial" w:cs="MEPS Bookman WTS"/>
        </w:rPr>
        <w:t>?</w:t>
      </w:r>
      <w:r w:rsidRPr="0082127D">
        <w:rPr>
          <w:rFonts w:ascii="Arial" w:eastAsia="Arial" w:hAnsi="Arial" w:cs="MEPS Bookman WTS"/>
        </w:rPr>
        <w:t xml:space="preserve"> </w:t>
      </w:r>
      <w:r w:rsidR="00C970E3" w:rsidRPr="0082127D">
        <w:rPr>
          <w:rFonts w:ascii="Arial" w:eastAsia="Arial" w:hAnsi="Arial" w:cs="MEPS Bookman WTS"/>
        </w:rPr>
        <w:t>Issa</w:t>
      </w:r>
      <w:r w:rsidRPr="0082127D">
        <w:rPr>
          <w:rFonts w:ascii="Arial" w:eastAsia="Arial" w:hAnsi="Arial" w:cs="MEPS Bookman WTS"/>
        </w:rPr>
        <w:t xml:space="preserve"> </w:t>
      </w:r>
      <w:r w:rsidR="00423A75" w:rsidRPr="0082127D">
        <w:rPr>
          <w:rFonts w:ascii="Arial" w:eastAsia="Arial" w:hAnsi="Arial" w:cs="MEPS Bookman WTS"/>
        </w:rPr>
        <w:t xml:space="preserve">trid </w:t>
      </w:r>
      <w:r w:rsidR="00423A75" w:rsidRPr="0082127D">
        <w:rPr>
          <w:rFonts w:eastAsia="Arial"/>
        </w:rPr>
        <w:t xml:space="preserve">ukoll </w:t>
      </w:r>
      <w:r w:rsidR="00377606" w:rsidRPr="0082127D">
        <w:rPr>
          <w:rFonts w:eastAsia="Arial"/>
        </w:rPr>
        <w:t>taħ</w:t>
      </w:r>
      <w:bookmarkStart w:id="2" w:name="_GoBack"/>
      <w:bookmarkEnd w:id="2"/>
      <w:r w:rsidR="00377606" w:rsidRPr="0082127D">
        <w:rPr>
          <w:rFonts w:eastAsia="Arial"/>
        </w:rPr>
        <w:t xml:space="preserve">kem </w:t>
      </w:r>
      <w:r w:rsidR="00423A75" w:rsidRPr="0082127D">
        <w:rPr>
          <w:rFonts w:eastAsia="Arial"/>
        </w:rPr>
        <w:t>għalkollox</w:t>
      </w:r>
      <w:r w:rsidR="00423A75" w:rsidRPr="0082127D">
        <w:rPr>
          <w:rFonts w:ascii="Arial" w:eastAsia="Arial" w:hAnsi="Arial" w:cs="MEPS Bookman WTS"/>
        </w:rPr>
        <w:t xml:space="preserve"> fuqna</w:t>
      </w:r>
      <w:r w:rsidRPr="0082127D">
        <w:rPr>
          <w:rFonts w:ascii="Arial" w:eastAsia="Arial" w:hAnsi="Arial" w:cs="MEPS Bookman WTS"/>
        </w:rPr>
        <w:t>?</w:t>
      </w:r>
      <w:r w:rsidR="00C43745" w:rsidRPr="0082127D">
        <w:rPr>
          <w:rFonts w:ascii="MEPS Bookman WTS" w:eastAsia="Arial" w:hAnsi="MEPS Bookman WTS" w:cs="MEPS Bookman WTS"/>
        </w:rPr>
        <w:t></w:t>
      </w:r>
      <w:r w:rsidRPr="0082127D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Arial"/>
          <w:b/>
        </w:rPr>
        <w:t>16:14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Kif juru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fatti, int ma daħħaltniex f’xi art li </w:t>
      </w:r>
      <w:r w:rsidR="00B35429" w:rsidRPr="0023749C">
        <w:rPr>
          <w:rFonts w:ascii="Arial" w:eastAsia="Arial" w:hAnsi="Arial" w:cs="Arial"/>
          <w:lang w:bidi="ar-SA"/>
        </w:rPr>
        <w:t>tipproduċi ħafna</w:t>
      </w:r>
      <w:r w:rsidR="00291374" w:rsidRPr="00BB238F">
        <w:rPr>
          <w:rFonts w:ascii="Arial" w:eastAsia="Arial" w:hAnsi="Arial" w:cs="Arial"/>
          <w:lang w:bidi="ar-SA"/>
        </w:rPr>
        <w:t xml:space="preserve"> </w:t>
      </w:r>
      <w:r w:rsidR="00291374">
        <w:rPr>
          <w:rFonts w:ascii="Arial" w:eastAsia="Arial" w:hAnsi="Arial" w:cs="Arial"/>
          <w:lang w:bidi="ar-SA"/>
        </w:rPr>
        <w:t>ħalib u għasel</w:t>
      </w:r>
      <w:r w:rsidRPr="0023749C">
        <w:rPr>
          <w:rFonts w:ascii="Arial" w:eastAsia="Arial" w:hAnsi="Arial" w:cs="MEPS Bookman WTS"/>
        </w:rPr>
        <w:t xml:space="preserve">, </w:t>
      </w:r>
      <w:r w:rsidR="00B35429" w:rsidRPr="0023749C">
        <w:rPr>
          <w:rFonts w:ascii="Arial" w:eastAsia="Arial" w:hAnsi="Arial" w:cs="MEPS Bookman WTS"/>
        </w:rPr>
        <w:t xml:space="preserve">u lanqas </w:t>
      </w:r>
      <w:r w:rsidRPr="0023749C">
        <w:rPr>
          <w:rFonts w:ascii="Arial" w:eastAsia="Arial" w:hAnsi="Arial" w:cs="MEPS Bookman WTS"/>
        </w:rPr>
        <w:t>ta</w:t>
      </w:r>
      <w:r w:rsidR="00B35429" w:rsidRPr="0023749C">
        <w:rPr>
          <w:rFonts w:ascii="Arial" w:eastAsia="Arial" w:hAnsi="Arial" w:cs="MEPS Bookman WTS"/>
        </w:rPr>
        <w:t>j</w:t>
      </w:r>
      <w:r w:rsidRPr="0023749C">
        <w:rPr>
          <w:rFonts w:ascii="Arial" w:eastAsia="Arial" w:hAnsi="Arial" w:cs="MEPS Bookman WTS"/>
        </w:rPr>
        <w:t>tna bħala wirt xi għalqa jew xi qasam tad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dwieli. </w:t>
      </w:r>
      <w:r w:rsidR="00803CF7" w:rsidRPr="0023749C">
        <w:rPr>
          <w:rFonts w:ascii="Arial" w:eastAsia="Arial" w:hAnsi="Arial" w:cs="MEPS Bookman WTS"/>
        </w:rPr>
        <w:t>Jaqaw t</w:t>
      </w:r>
      <w:r w:rsidRPr="0023749C">
        <w:rPr>
          <w:rFonts w:eastAsia="Arial"/>
        </w:rPr>
        <w:t>rid taqlaʼ għajnejn dawn in</w:t>
      </w:r>
      <w:r w:rsidR="00C40B0A" w:rsidRPr="0023749C">
        <w:rPr>
          <w:rFonts w:eastAsia="Arial"/>
        </w:rPr>
        <w:t>-</w:t>
      </w:r>
      <w:r w:rsidRPr="0023749C">
        <w:rPr>
          <w:rFonts w:eastAsia="Arial"/>
        </w:rPr>
        <w:t>nies?</w:t>
      </w:r>
      <w:r w:rsidRPr="0023749C">
        <w:rPr>
          <w:rFonts w:ascii="Arial" w:eastAsia="Arial" w:hAnsi="Arial" w:cs="MEPS Bookman WTS"/>
        </w:rPr>
        <w:t xml:space="preserve"> Aħna m</w:t>
      </w:r>
      <w:r w:rsidR="00B35429" w:rsidRPr="0023749C">
        <w:rPr>
          <w:rFonts w:ascii="Arial" w:eastAsia="Arial" w:hAnsi="Arial" w:cs="MEPS Bookman WTS"/>
        </w:rPr>
        <w:t>hux ġejjin</w:t>
      </w:r>
      <w:r w:rsidRPr="0023749C">
        <w:rPr>
          <w:rFonts w:ascii="Arial" w:eastAsia="Arial" w:hAnsi="Arial" w:cs="MEPS Bookman WTS"/>
        </w:rPr>
        <w:t>!”</w:t>
      </w:r>
    </w:p>
    <w:p w14:paraId="75F26D8F" w14:textId="77777777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16:15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Għal</w:t>
      </w:r>
      <w:r w:rsidR="00B35429" w:rsidRPr="0023749C">
        <w:rPr>
          <w:rFonts w:ascii="Arial" w:eastAsia="Arial" w:hAnsi="Arial" w:cs="MEPS Bookman WTS"/>
        </w:rPr>
        <w:t>hekk</w:t>
      </w:r>
      <w:r w:rsidRPr="0023749C">
        <w:rPr>
          <w:rFonts w:ascii="Arial" w:eastAsia="Arial" w:hAnsi="Arial" w:cs="MEPS Bookman WTS"/>
        </w:rPr>
        <w:t xml:space="preserve">, Mosè rrabja </w:t>
      </w:r>
      <w:r w:rsidR="00103975">
        <w:rPr>
          <w:rFonts w:ascii="Arial" w:eastAsia="Arial" w:hAnsi="Arial" w:cs="Arial"/>
        </w:rPr>
        <w:t>ħafna</w:t>
      </w:r>
      <w:r w:rsidRPr="0023749C">
        <w:rPr>
          <w:rFonts w:ascii="Arial" w:eastAsia="Arial" w:hAnsi="Arial" w:cs="MEPS Bookman WTS"/>
        </w:rPr>
        <w:t xml:space="preserve"> u qal lil Ġeħova: “T</w:t>
      </w:r>
      <w:r w:rsidR="00847A15" w:rsidRPr="0023749C">
        <w:rPr>
          <w:rFonts w:ascii="Arial" w:eastAsia="Arial" w:hAnsi="Arial" w:cs="MEPS Bookman WTS"/>
        </w:rPr>
        <w:t>aċċettax</w:t>
      </w:r>
      <w:r w:rsidRPr="0023749C">
        <w:rPr>
          <w:rFonts w:ascii="Arial" w:eastAsia="Arial" w:hAnsi="Arial" w:cs="MEPS Bookman WTS"/>
        </w:rPr>
        <w:t xml:space="preserve">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offerta ta</w:t>
      </w:r>
      <w:r w:rsidR="00B35429" w:rsidRPr="0023749C">
        <w:rPr>
          <w:rFonts w:ascii="Arial" w:eastAsia="Arial" w:hAnsi="Arial" w:cs="MEPS Bookman WTS"/>
        </w:rPr>
        <w:t>ċ-</w:t>
      </w:r>
      <w:commentRangeStart w:id="3"/>
      <w:r w:rsidR="00B35429" w:rsidRPr="0023749C">
        <w:rPr>
          <w:rFonts w:ascii="Arial" w:eastAsia="Arial" w:hAnsi="Arial" w:cs="MEPS Bookman WTS"/>
        </w:rPr>
        <w:t>ċereali</w:t>
      </w:r>
      <w:commentRangeEnd w:id="3"/>
      <w:r w:rsidR="00BC7C83" w:rsidRPr="0023749C">
        <w:rPr>
          <w:rFonts w:ascii="MEPS Bookman WTS" w:eastAsia="Arial" w:hAnsi="MEPS Bookman WTS" w:cs="MEPS Bookman WTS"/>
        </w:rPr>
        <w:t></w:t>
      </w:r>
      <w:r w:rsidR="00C83C82" w:rsidRPr="0023749C">
        <w:rPr>
          <w:rStyle w:val="CommentReference"/>
        </w:rPr>
        <w:commentReference w:id="3"/>
      </w:r>
      <w:r w:rsidR="00A45E26"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MEPS Bookman WTS"/>
        </w:rPr>
        <w:t xml:space="preserve">tagħhom. </w:t>
      </w:r>
      <w:r w:rsidR="0014206E" w:rsidRPr="0023749C">
        <w:rPr>
          <w:rFonts w:ascii="Arial" w:eastAsia="Arial" w:hAnsi="Arial" w:cs="MEPS Bookman WTS"/>
        </w:rPr>
        <w:t>Jien l</w:t>
      </w:r>
      <w:r w:rsidRPr="0023749C">
        <w:rPr>
          <w:rFonts w:ascii="Arial" w:eastAsia="Arial" w:hAnsi="Arial" w:cs="MEPS Bookman WTS"/>
        </w:rPr>
        <w:t>anqas ħmar wieħed ma ħadtilhom, u m’għamilt ħsara lil ħadd minnhom.”</w:t>
      </w:r>
    </w:p>
    <w:p w14:paraId="7061F205" w14:textId="77777777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16:16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Imbagħad Mosè qal lil Koraħ: “Għada</w:t>
      </w:r>
      <w:r w:rsidR="00A45E26" w:rsidRPr="0023749C">
        <w:rPr>
          <w:rFonts w:ascii="Arial" w:eastAsia="Arial" w:hAnsi="Arial" w:cs="MEPS Bookman WTS"/>
        </w:rPr>
        <w:t xml:space="preserve"> </w:t>
      </w:r>
      <w:r w:rsidR="0007483A" w:rsidRPr="0023749C">
        <w:rPr>
          <w:rFonts w:ascii="Arial" w:eastAsia="Arial" w:hAnsi="Arial" w:cs="MEPS Bookman WTS"/>
        </w:rPr>
        <w:t>mur</w:t>
      </w:r>
      <w:r w:rsidR="00A45E26"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MEPS Bookman WTS"/>
        </w:rPr>
        <w:t>quddiem Ġeħova</w:t>
      </w:r>
      <w:r w:rsidR="00A45E26" w:rsidRPr="0023749C">
        <w:rPr>
          <w:rFonts w:ascii="Arial" w:eastAsia="Arial" w:hAnsi="Arial" w:cs="MEPS Bookman WTS"/>
        </w:rPr>
        <w:t xml:space="preserve"> maʼ dawk kollha li jappoġġawk</w:t>
      </w:r>
      <w:r w:rsidRPr="0023749C">
        <w:rPr>
          <w:rFonts w:ascii="Arial" w:eastAsia="Arial" w:hAnsi="Arial" w:cs="MEPS Bookman WTS"/>
        </w:rPr>
        <w:t xml:space="preserve">, int u huma u Aron. </w:t>
      </w:r>
      <w:r w:rsidRPr="0023749C">
        <w:rPr>
          <w:rFonts w:ascii="Arial" w:eastAsia="Arial" w:hAnsi="Arial" w:cs="Arial"/>
          <w:b/>
        </w:rPr>
        <w:t>16:17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A45E26" w:rsidRPr="0023749C">
        <w:rPr>
          <w:rFonts w:ascii="Arial" w:eastAsia="Arial" w:hAnsi="Arial" w:cs="MEPS Bookman WTS"/>
        </w:rPr>
        <w:t>K</w:t>
      </w:r>
      <w:r w:rsidRPr="0023749C">
        <w:rPr>
          <w:rFonts w:ascii="Arial" w:eastAsia="Arial" w:hAnsi="Arial" w:cs="MEPS Bookman WTS"/>
        </w:rPr>
        <w:t xml:space="preserve">ull wieħed </w:t>
      </w:r>
      <w:r w:rsidR="00A45E26" w:rsidRPr="0023749C">
        <w:rPr>
          <w:rFonts w:ascii="Arial" w:eastAsia="Arial" w:hAnsi="Arial" w:cs="MEPS Bookman WTS"/>
        </w:rPr>
        <w:t xml:space="preserve">għandu </w:t>
      </w:r>
      <w:r w:rsidRPr="0023749C">
        <w:rPr>
          <w:rFonts w:ascii="Arial" w:eastAsia="Arial" w:hAnsi="Arial" w:cs="MEPS Bookman WTS"/>
        </w:rPr>
        <w:t>jieħu 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inċens tiegħu u </w:t>
      </w:r>
      <w:r w:rsidR="00A45E26" w:rsidRPr="0023749C">
        <w:rPr>
          <w:rFonts w:ascii="Arial" w:eastAsia="Arial" w:hAnsi="Arial" w:cs="MEPS Bookman WTS"/>
        </w:rPr>
        <w:t>j</w:t>
      </w:r>
      <w:r w:rsidRPr="0023749C">
        <w:rPr>
          <w:rFonts w:ascii="Arial" w:eastAsia="Arial" w:hAnsi="Arial" w:cs="MEPS Bookman WTS"/>
        </w:rPr>
        <w:t>poġġ</w:t>
      </w:r>
      <w:r w:rsidR="00A45E26" w:rsidRPr="0023749C">
        <w:rPr>
          <w:rFonts w:ascii="Arial" w:eastAsia="Arial" w:hAnsi="Arial" w:cs="MEPS Bookman WTS"/>
        </w:rPr>
        <w:t>i</w:t>
      </w:r>
      <w:r w:rsidRPr="0023749C">
        <w:rPr>
          <w:rFonts w:ascii="Arial" w:eastAsia="Arial" w:hAnsi="Arial" w:cs="MEPS Bookman WTS"/>
        </w:rPr>
        <w:t xml:space="preserve">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inċens fuq</w:t>
      </w:r>
      <w:r w:rsidR="00B962F5" w:rsidRPr="0023749C">
        <w:rPr>
          <w:rFonts w:ascii="Arial" w:eastAsia="Arial" w:hAnsi="Arial" w:cs="MEPS Bookman WTS"/>
        </w:rPr>
        <w:t>u</w:t>
      </w:r>
      <w:r w:rsidR="00A45E26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u </w:t>
      </w:r>
      <w:r w:rsidR="00A45E26" w:rsidRPr="0023749C">
        <w:rPr>
          <w:rFonts w:ascii="Arial" w:eastAsia="Arial" w:hAnsi="Arial" w:cs="MEPS Bookman WTS"/>
        </w:rPr>
        <w:t>kull wieħed j</w:t>
      </w:r>
      <w:r w:rsidRPr="0023749C">
        <w:rPr>
          <w:rFonts w:ascii="Arial" w:eastAsia="Arial" w:hAnsi="Arial" w:cs="MEPS Bookman WTS"/>
        </w:rPr>
        <w:t>ippreżenta</w:t>
      </w:r>
      <w:r w:rsidR="00B962F5" w:rsidRPr="0023749C">
        <w:rPr>
          <w:rFonts w:ascii="Arial" w:eastAsia="Arial" w:hAnsi="Arial" w:cs="MEPS Bookman WTS"/>
        </w:rPr>
        <w:t>h</w:t>
      </w:r>
      <w:r w:rsidRPr="0023749C">
        <w:rPr>
          <w:rFonts w:ascii="Arial" w:eastAsia="Arial" w:hAnsi="Arial" w:cs="MEPS Bookman WTS"/>
        </w:rPr>
        <w:t xml:space="preserve"> quddiem Ġeħova, </w:t>
      </w:r>
      <w:r w:rsidR="00A45E26" w:rsidRPr="0023749C">
        <w:rPr>
          <w:rFonts w:ascii="Arial" w:eastAsia="Arial" w:hAnsi="Arial" w:cs="MEPS Bookman WTS"/>
        </w:rPr>
        <w:t>250</w:t>
      </w:r>
      <w:r w:rsidRPr="0023749C">
        <w:rPr>
          <w:rFonts w:ascii="Arial" w:eastAsia="Arial" w:hAnsi="Arial" w:cs="MEPS Bookman WTS"/>
        </w:rPr>
        <w:t xml:space="preserve"> reċipjent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inċens, </w:t>
      </w:r>
      <w:r w:rsidR="00A45E26" w:rsidRPr="0023749C">
        <w:rPr>
          <w:rFonts w:ascii="Arial" w:eastAsia="Arial" w:hAnsi="Arial" w:cs="MEPS Bookman WTS"/>
        </w:rPr>
        <w:t>flimkien miegħek u m’</w:t>
      </w:r>
      <w:r w:rsidRPr="0023749C">
        <w:rPr>
          <w:rFonts w:ascii="Arial" w:eastAsia="Arial" w:hAnsi="Arial" w:cs="MEPS Bookman WTS"/>
        </w:rPr>
        <w:t>Aron</w:t>
      </w:r>
      <w:r w:rsidR="00A45E26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kull wieħed </w:t>
      </w:r>
      <w:r w:rsidR="00A45E26" w:rsidRPr="0023749C">
        <w:rPr>
          <w:rFonts w:ascii="Arial" w:eastAsia="Arial" w:hAnsi="Arial" w:cs="MEPS Bookman WTS"/>
        </w:rPr>
        <w:t>b</w:t>
      </w:r>
      <w:r w:rsidRPr="0023749C">
        <w:rPr>
          <w:rFonts w:ascii="Arial" w:eastAsia="Arial" w:hAnsi="Arial" w:cs="MEPS Bookman WTS"/>
        </w:rPr>
        <w:t>ir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inċens tiegħu.” </w:t>
      </w:r>
      <w:r w:rsidRPr="0023749C">
        <w:rPr>
          <w:rFonts w:ascii="Arial" w:eastAsia="Arial" w:hAnsi="Arial" w:cs="Arial"/>
          <w:b/>
        </w:rPr>
        <w:t>16:18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Għalhekk, kull wieħed </w:t>
      </w:r>
      <w:r w:rsidR="00A45E26" w:rsidRPr="0023749C">
        <w:rPr>
          <w:rFonts w:ascii="Arial" w:eastAsia="Arial" w:hAnsi="Arial" w:cs="MEPS Bookman WTS"/>
        </w:rPr>
        <w:t xml:space="preserve">ħa </w:t>
      </w:r>
      <w:r w:rsidRPr="0023749C">
        <w:rPr>
          <w:rFonts w:ascii="Arial" w:eastAsia="Arial" w:hAnsi="Arial" w:cs="MEPS Bookman WTS"/>
        </w:rPr>
        <w:t>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inċens tiegħu, u </w:t>
      </w:r>
      <w:r w:rsidR="00BB199C" w:rsidRPr="0023749C">
        <w:rPr>
          <w:rFonts w:ascii="Arial" w:eastAsia="Arial" w:hAnsi="Arial" w:cs="MEPS Bookman WTS"/>
        </w:rPr>
        <w:t>huma</w:t>
      </w:r>
      <w:r w:rsidR="001E58F9"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MEPS Bookman WTS"/>
        </w:rPr>
        <w:t>poġġew in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nar 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inċens fuqhom u qagħdu fid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daħla tat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tinda tal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laqgħa flimkien maʼ Mosè u Aron. </w:t>
      </w:r>
      <w:r w:rsidRPr="0023749C">
        <w:rPr>
          <w:rFonts w:ascii="Arial" w:eastAsia="Arial" w:hAnsi="Arial" w:cs="Arial"/>
          <w:b/>
        </w:rPr>
        <w:t>16:19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Meta Koraħ</w:t>
      </w:r>
      <w:r w:rsidR="00E12FDD" w:rsidRPr="0023749C">
        <w:rPr>
          <w:rFonts w:ascii="Arial" w:eastAsia="Arial" w:hAnsi="Arial" w:cs="MEPS Bookman WTS"/>
        </w:rPr>
        <w:t xml:space="preserve"> ġabar lil dawk</w:t>
      </w:r>
      <w:r w:rsidRPr="0023749C">
        <w:rPr>
          <w:rFonts w:ascii="Arial" w:eastAsia="Arial" w:hAnsi="Arial" w:cs="MEPS Bookman WTS"/>
        </w:rPr>
        <w:t xml:space="preserve"> </w:t>
      </w:r>
      <w:r w:rsidR="00A45E26" w:rsidRPr="0023749C">
        <w:rPr>
          <w:rFonts w:ascii="Arial" w:eastAsia="Arial" w:hAnsi="Arial" w:cs="MEPS Bookman WTS"/>
        </w:rPr>
        <w:t>li jappoġġawh</w:t>
      </w:r>
      <w:r w:rsidR="005D6036" w:rsidRPr="0023749C">
        <w:rPr>
          <w:rStyle w:val="CommentReference"/>
        </w:rPr>
        <w:commentReference w:id="4"/>
      </w:r>
      <w:r w:rsidR="005D6036"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MEPS Bookman WTS"/>
        </w:rPr>
        <w:t>fid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daħla tat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tinda tal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laqgħa, 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glorja taʼ Ġeħova dehret lill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ġemgħa kollha.</w:t>
      </w:r>
    </w:p>
    <w:p w14:paraId="788E9962" w14:textId="5DD3B238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16:20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Ġeħova issa </w:t>
      </w:r>
      <w:r w:rsidR="002A05EE" w:rsidRPr="0023749C">
        <w:rPr>
          <w:rFonts w:ascii="Arial" w:eastAsia="Arial" w:hAnsi="Arial" w:cs="MEPS Bookman WTS"/>
        </w:rPr>
        <w:t xml:space="preserve">qal </w:t>
      </w:r>
      <w:r w:rsidRPr="0023749C">
        <w:rPr>
          <w:rFonts w:ascii="Arial" w:eastAsia="Arial" w:hAnsi="Arial" w:cs="MEPS Bookman WTS"/>
        </w:rPr>
        <w:t xml:space="preserve">lil Mosè u lil Aron: </w:t>
      </w:r>
      <w:r w:rsidRPr="0023749C">
        <w:rPr>
          <w:rFonts w:ascii="Arial" w:eastAsia="Arial" w:hAnsi="Arial" w:cs="Arial"/>
          <w:b/>
        </w:rPr>
        <w:t>16:21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“Infirdu minn </w:t>
      </w:r>
      <w:r w:rsidR="00100415" w:rsidRPr="0023749C">
        <w:rPr>
          <w:rFonts w:ascii="Arial" w:eastAsia="Arial" w:hAnsi="Arial" w:cs="MEPS Bookman WTS"/>
        </w:rPr>
        <w:t>maʼ</w:t>
      </w:r>
      <w:r w:rsidRPr="0023749C">
        <w:rPr>
          <w:rFonts w:ascii="Arial" w:eastAsia="Arial" w:hAnsi="Arial" w:cs="MEPS Bookman WTS"/>
        </w:rPr>
        <w:t xml:space="preserve"> d</w:t>
      </w:r>
      <w:r w:rsidR="002A05EE" w:rsidRPr="0023749C">
        <w:rPr>
          <w:rFonts w:ascii="Arial" w:eastAsia="Arial" w:hAnsi="Arial" w:cs="MEPS Bookman WTS"/>
        </w:rPr>
        <w:t>a</w:t>
      </w:r>
      <w:r w:rsidRPr="0023749C">
        <w:rPr>
          <w:rFonts w:ascii="Arial" w:eastAsia="Arial" w:hAnsi="Arial" w:cs="MEPS Bookman WTS"/>
        </w:rPr>
        <w:t>n il</w:t>
      </w:r>
      <w:r w:rsidR="00C40B0A" w:rsidRPr="0023749C">
        <w:rPr>
          <w:rFonts w:ascii="Arial" w:eastAsia="Arial" w:hAnsi="Arial" w:cs="MEPS Bookman WTS"/>
        </w:rPr>
        <w:t>-</w:t>
      </w:r>
      <w:r w:rsidR="002A05EE" w:rsidRPr="0023749C">
        <w:rPr>
          <w:rFonts w:ascii="Arial" w:eastAsia="Arial" w:hAnsi="Arial" w:cs="MEPS Bookman WTS"/>
        </w:rPr>
        <w:t>grupp</w:t>
      </w:r>
      <w:r w:rsidRPr="0023749C">
        <w:rPr>
          <w:rFonts w:ascii="Arial" w:eastAsia="Arial" w:hAnsi="Arial" w:cs="MEPS Bookman WTS"/>
        </w:rPr>
        <w:t xml:space="preserve">, sabiex neqridhom f’ħakka t’għajn.” </w:t>
      </w:r>
      <w:r w:rsidRPr="0023749C">
        <w:rPr>
          <w:rFonts w:ascii="Arial" w:eastAsia="Arial" w:hAnsi="Arial" w:cs="Arial"/>
          <w:b/>
        </w:rPr>
        <w:t>16:22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2A05EE" w:rsidRPr="0023749C">
        <w:rPr>
          <w:rFonts w:ascii="Arial" w:eastAsia="Arial" w:hAnsi="Arial" w:cs="MEPS Bookman WTS"/>
        </w:rPr>
        <w:t xml:space="preserve">Għal dan, </w:t>
      </w:r>
      <w:r w:rsidRPr="0023749C">
        <w:rPr>
          <w:rFonts w:ascii="Arial" w:eastAsia="Arial" w:hAnsi="Arial" w:cs="MEPS Bookman WTS"/>
        </w:rPr>
        <w:t>huma nxteħtu wiċċhom fl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 u qalu: “Alla </w:t>
      </w:r>
      <w:r w:rsidR="002A05EE" w:rsidRPr="0023749C">
        <w:rPr>
          <w:rFonts w:ascii="Arial" w:eastAsia="Arial" w:hAnsi="Arial" w:cs="MEPS Bookman WTS"/>
        </w:rPr>
        <w:t>li jagħti l-ħajja lil kulħadd</w:t>
      </w:r>
      <w:r w:rsidRPr="0023749C">
        <w:rPr>
          <w:rFonts w:ascii="Arial" w:eastAsia="Arial" w:hAnsi="Arial" w:cs="MEPS Bookman WTS"/>
        </w:rPr>
        <w:t>,</w:t>
      </w:r>
      <w:r w:rsidR="000605DB" w:rsidRPr="0023749C">
        <w:rPr>
          <w:rFonts w:ascii="MEPS Bookman WTS" w:eastAsia="Arial" w:hAnsi="MEPS Bookman WTS" w:cs="MEPS Bookman WTS"/>
        </w:rPr>
        <w:t></w:t>
      </w:r>
      <w:r w:rsidRPr="0023749C">
        <w:rPr>
          <w:rFonts w:ascii="Arial" w:eastAsia="Arial" w:hAnsi="Arial" w:cs="MEPS Bookman WTS"/>
        </w:rPr>
        <w:t xml:space="preserve"> </w:t>
      </w:r>
      <w:r w:rsidR="003763E8" w:rsidRPr="0023749C">
        <w:rPr>
          <w:rFonts w:ascii="Arial" w:eastAsia="Arial" w:hAnsi="Arial" w:cs="MEPS Bookman WTS"/>
        </w:rPr>
        <w:t xml:space="preserve">se </w:t>
      </w:r>
      <w:r w:rsidR="00DF4958" w:rsidRPr="0023749C">
        <w:rPr>
          <w:rFonts w:ascii="Arial" w:eastAsia="Arial" w:hAnsi="Arial" w:cs="MEPS Bookman WTS"/>
        </w:rPr>
        <w:t>tirrabja</w:t>
      </w:r>
      <w:r w:rsidR="003763E8" w:rsidRPr="0023749C">
        <w:rPr>
          <w:rFonts w:ascii="Arial" w:eastAsia="Arial" w:hAnsi="Arial" w:cs="MEPS Bookman WTS"/>
        </w:rPr>
        <w:t xml:space="preserve"> int kontra l-ġemgħa kollha minħabba d-dnub taʼ</w:t>
      </w:r>
      <w:r w:rsidRPr="0023749C">
        <w:rPr>
          <w:rFonts w:ascii="Arial" w:eastAsia="Arial" w:hAnsi="Arial" w:cs="MEPS Bookman WTS"/>
        </w:rPr>
        <w:t xml:space="preserve"> raġel wieħed biss?”</w:t>
      </w:r>
    </w:p>
    <w:p w14:paraId="119F3047" w14:textId="77777777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16:23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Imbagħad Ġeħova </w:t>
      </w:r>
      <w:r w:rsidR="003763E8" w:rsidRPr="0023749C">
        <w:rPr>
          <w:rFonts w:ascii="Arial" w:eastAsia="Arial" w:hAnsi="Arial" w:cs="MEPS Bookman WTS"/>
        </w:rPr>
        <w:t xml:space="preserve">qal </w:t>
      </w:r>
      <w:r w:rsidRPr="0023749C">
        <w:rPr>
          <w:rFonts w:ascii="Arial" w:eastAsia="Arial" w:hAnsi="Arial" w:cs="MEPS Bookman WTS"/>
        </w:rPr>
        <w:t xml:space="preserve">lil Mosè: </w:t>
      </w:r>
      <w:r w:rsidRPr="0023749C">
        <w:rPr>
          <w:rFonts w:ascii="Arial" w:eastAsia="Arial" w:hAnsi="Arial" w:cs="Arial"/>
          <w:b/>
        </w:rPr>
        <w:t>16:24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“Kellem lill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ġemgħa u għidil</w:t>
      </w:r>
      <w:r w:rsidR="003763E8" w:rsidRPr="0023749C">
        <w:rPr>
          <w:rFonts w:ascii="Arial" w:eastAsia="Arial" w:hAnsi="Arial" w:cs="MEPS Bookman WTS"/>
        </w:rPr>
        <w:t>hom</w:t>
      </w:r>
      <w:r w:rsidRPr="0023749C">
        <w:rPr>
          <w:rFonts w:ascii="Arial" w:eastAsia="Arial" w:hAnsi="Arial" w:cs="MEPS Bookman WTS"/>
        </w:rPr>
        <w:t>, ‘Warrb</w:t>
      </w:r>
      <w:r w:rsidR="003763E8" w:rsidRPr="0023749C">
        <w:rPr>
          <w:rFonts w:ascii="Arial" w:eastAsia="Arial" w:hAnsi="Arial" w:cs="MEPS Bookman WTS"/>
        </w:rPr>
        <w:t>u</w:t>
      </w:r>
      <w:r w:rsidRPr="0023749C">
        <w:rPr>
          <w:rFonts w:ascii="Arial" w:eastAsia="Arial" w:hAnsi="Arial" w:cs="MEPS Bookman WTS"/>
        </w:rPr>
        <w:t xml:space="preserve"> minn madwar it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tined taʼ Koraħ, Datan, u Abiram!’”</w:t>
      </w:r>
    </w:p>
    <w:p w14:paraId="230BC805" w14:textId="02833BDB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16:25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3763E8" w:rsidRPr="0023749C">
        <w:rPr>
          <w:rFonts w:ascii="Arial" w:eastAsia="Arial" w:hAnsi="Arial" w:cs="MEPS Bookman WTS"/>
        </w:rPr>
        <w:t xml:space="preserve">Imbagħad </w:t>
      </w:r>
      <w:r w:rsidRPr="0023749C">
        <w:rPr>
          <w:rFonts w:ascii="Arial" w:eastAsia="Arial" w:hAnsi="Arial" w:cs="MEPS Bookman WTS"/>
        </w:rPr>
        <w:t xml:space="preserve">Mosè qam u mar għand Datan u Abiram, u </w:t>
      </w:r>
      <w:r w:rsidR="003763E8" w:rsidRPr="0023749C">
        <w:rPr>
          <w:rFonts w:ascii="Arial" w:eastAsia="Arial" w:hAnsi="Arial" w:cs="MEPS Bookman WTS"/>
        </w:rPr>
        <w:t>l-</w:t>
      </w:r>
      <w:commentRangeStart w:id="5"/>
      <w:r w:rsidR="003763E8" w:rsidRPr="0023749C">
        <w:rPr>
          <w:rFonts w:ascii="Arial" w:eastAsia="Arial" w:hAnsi="Arial" w:cs="MEPS Bookman WTS"/>
        </w:rPr>
        <w:t>anzjani</w:t>
      </w:r>
      <w:commentRangeEnd w:id="5"/>
      <w:r w:rsidR="00F97CEE" w:rsidRPr="0023749C">
        <w:rPr>
          <w:rFonts w:ascii="MEPS Bookman WTS" w:eastAsia="Arial" w:hAnsi="MEPS Bookman WTS" w:cs="MEPS Bookman WTS"/>
        </w:rPr>
        <w:t></w:t>
      </w:r>
      <w:r w:rsidR="00CA3178" w:rsidRPr="0023749C">
        <w:rPr>
          <w:rStyle w:val="CommentReference"/>
        </w:rPr>
        <w:commentReference w:id="5"/>
      </w:r>
      <w:r w:rsidRPr="0023749C">
        <w:rPr>
          <w:rFonts w:ascii="Arial" w:eastAsia="Arial" w:hAnsi="Arial" w:cs="MEPS Bookman WTS"/>
        </w:rPr>
        <w:t xml:space="preserve"> </w:t>
      </w:r>
      <w:r w:rsidR="000F14D4" w:rsidRPr="0023749C">
        <w:rPr>
          <w:rFonts w:ascii="Arial" w:eastAsia="Arial" w:hAnsi="Arial" w:cs="MEPS Bookman WTS"/>
        </w:rPr>
        <w:t>t’Iżrael</w:t>
      </w:r>
      <w:r w:rsidRPr="0023749C">
        <w:rPr>
          <w:rFonts w:ascii="Arial" w:eastAsia="Arial" w:hAnsi="Arial" w:cs="MEPS Bookman WTS"/>
        </w:rPr>
        <w:t xml:space="preserve"> marru miegħu. </w:t>
      </w:r>
      <w:r w:rsidRPr="0023749C">
        <w:rPr>
          <w:rFonts w:ascii="Arial" w:eastAsia="Arial" w:hAnsi="Arial" w:cs="Arial"/>
          <w:b/>
        </w:rPr>
        <w:t>16:26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3763E8" w:rsidRPr="0023749C">
        <w:rPr>
          <w:rFonts w:ascii="Arial" w:eastAsia="Arial" w:hAnsi="Arial" w:cs="MEPS Bookman WTS"/>
        </w:rPr>
        <w:t>Hu qal</w:t>
      </w:r>
      <w:r w:rsidRPr="0023749C">
        <w:rPr>
          <w:rFonts w:ascii="Arial" w:eastAsia="Arial" w:hAnsi="Arial" w:cs="MEPS Bookman WTS"/>
        </w:rPr>
        <w:t xml:space="preserve"> lill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ġemgħa: “Jekk jogħġobkom, </w:t>
      </w:r>
      <w:r w:rsidR="00042F8D" w:rsidRPr="0023749C">
        <w:rPr>
          <w:rFonts w:ascii="Arial" w:eastAsia="Arial" w:hAnsi="Arial" w:cs="MEPS Bookman WTS"/>
        </w:rPr>
        <w:t xml:space="preserve">ersqu </w:t>
      </w:r>
      <w:r w:rsidRPr="0023749C">
        <w:rPr>
          <w:rFonts w:ascii="Arial" w:eastAsia="Arial" w:hAnsi="Arial" w:cs="MEPS Bookman WTS"/>
        </w:rPr>
        <w:t xml:space="preserve">minn </w:t>
      </w:r>
      <w:r w:rsidR="006A3BFE" w:rsidRPr="0023749C">
        <w:rPr>
          <w:rFonts w:ascii="Arial" w:eastAsia="Arial" w:hAnsi="Arial" w:cs="MEPS Bookman WTS"/>
        </w:rPr>
        <w:t>ħdejn</w:t>
      </w:r>
      <w:r w:rsidRPr="0023749C">
        <w:rPr>
          <w:rFonts w:ascii="Arial" w:eastAsia="Arial" w:hAnsi="Arial" w:cs="MEPS Bookman WTS"/>
        </w:rPr>
        <w:t xml:space="preserve"> it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tined taʼ dawn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irġiel mill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agħar u tmissu xejn minn tagħhom, biex ma tinqerdux </w:t>
      </w:r>
      <w:r w:rsidR="00D91531" w:rsidRPr="0023749C">
        <w:rPr>
          <w:rFonts w:ascii="Arial" w:eastAsia="Arial" w:hAnsi="Arial" w:cs="MEPS Bookman WTS"/>
        </w:rPr>
        <w:t>minħabba d-</w:t>
      </w:r>
      <w:r w:rsidRPr="0023749C">
        <w:rPr>
          <w:rFonts w:ascii="Arial" w:eastAsia="Arial" w:hAnsi="Arial" w:cs="MEPS Bookman WTS"/>
        </w:rPr>
        <w:t>dnub</w:t>
      </w:r>
      <w:r w:rsidR="00D91531" w:rsidRPr="0023749C">
        <w:rPr>
          <w:rFonts w:ascii="Arial" w:eastAsia="Arial" w:hAnsi="Arial" w:cs="MEPS Bookman WTS"/>
        </w:rPr>
        <w:t xml:space="preserve"> tagħhom</w:t>
      </w:r>
      <w:r w:rsidRPr="0023749C">
        <w:rPr>
          <w:rFonts w:ascii="Arial" w:eastAsia="Arial" w:hAnsi="Arial" w:cs="MEPS Bookman WTS"/>
        </w:rPr>
        <w:t xml:space="preserve">.” </w:t>
      </w:r>
      <w:r w:rsidRPr="0023749C">
        <w:rPr>
          <w:rFonts w:ascii="Arial" w:eastAsia="Arial" w:hAnsi="Arial" w:cs="Arial"/>
          <w:b/>
        </w:rPr>
        <w:t>16:27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Dawn telqu minnufih minn </w:t>
      </w:r>
      <w:r w:rsidR="003166C9" w:rsidRPr="0023749C">
        <w:rPr>
          <w:rFonts w:ascii="Arial" w:eastAsia="Arial" w:hAnsi="Arial" w:cs="MEPS Bookman WTS"/>
        </w:rPr>
        <w:t>ħdejn</w:t>
      </w:r>
      <w:r w:rsidRPr="0023749C">
        <w:rPr>
          <w:rFonts w:ascii="Arial" w:eastAsia="Arial" w:hAnsi="Arial" w:cs="MEPS Bookman WTS"/>
        </w:rPr>
        <w:t xml:space="preserve"> it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</w:t>
      </w:r>
      <w:r w:rsidR="003166C9" w:rsidRPr="0023749C">
        <w:rPr>
          <w:rFonts w:ascii="Arial" w:eastAsia="Arial" w:hAnsi="Arial" w:cs="MEPS Bookman WTS"/>
        </w:rPr>
        <w:t>e</w:t>
      </w:r>
      <w:r w:rsidRPr="0023749C">
        <w:rPr>
          <w:rFonts w:ascii="Arial" w:eastAsia="Arial" w:hAnsi="Arial" w:cs="MEPS Bookman WTS"/>
        </w:rPr>
        <w:t>d taʼ Koraħ, Datan, u Abiram, minn kull naħa, u Datan u Abiram ħarġu u qagħdu fid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daħla tat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tined tagħhom, flimkien man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nisa </w:t>
      </w:r>
      <w:r w:rsidR="00042F8D" w:rsidRPr="0023749C">
        <w:rPr>
          <w:rFonts w:ascii="Arial" w:eastAsia="Arial" w:hAnsi="Arial" w:cs="MEPS Bookman WTS"/>
        </w:rPr>
        <w:t>u</w:t>
      </w:r>
      <w:r w:rsidRPr="0023749C">
        <w:rPr>
          <w:rFonts w:ascii="Arial" w:eastAsia="Arial" w:hAnsi="Arial" w:cs="MEPS Bookman WTS"/>
        </w:rPr>
        <w:t xml:space="preserve"> m</w:t>
      </w:r>
      <w:r w:rsidR="00056B72">
        <w:rPr>
          <w:rFonts w:ascii="Arial" w:eastAsia="Arial" w:hAnsi="Arial" w:cs="MEPS Bookman WTS"/>
        </w:rPr>
        <w:t>at-tfal</w:t>
      </w:r>
      <w:r w:rsidR="00042F8D" w:rsidRPr="0023749C">
        <w:rPr>
          <w:rFonts w:ascii="Arial" w:eastAsia="Arial" w:hAnsi="Arial" w:cs="MEPS Bookman WTS"/>
        </w:rPr>
        <w:t xml:space="preserve"> kbar u żgħar</w:t>
      </w:r>
      <w:r w:rsidR="00056B72">
        <w:rPr>
          <w:rFonts w:ascii="Arial" w:eastAsia="Arial" w:hAnsi="Arial" w:cs="MEPS Bookman WTS"/>
        </w:rPr>
        <w:t xml:space="preserve"> tagħhom</w:t>
      </w:r>
      <w:r w:rsidRPr="0023749C">
        <w:rPr>
          <w:rFonts w:ascii="Arial" w:eastAsia="Arial" w:hAnsi="Arial" w:cs="MEPS Bookman WTS"/>
        </w:rPr>
        <w:t>.</w:t>
      </w:r>
    </w:p>
    <w:p w14:paraId="16053273" w14:textId="77777777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16:28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Imbagħad Mosè qal: “</w:t>
      </w:r>
      <w:r w:rsidR="006B70CF" w:rsidRPr="0023749C">
        <w:rPr>
          <w:rFonts w:ascii="Arial" w:eastAsia="Arial" w:hAnsi="Arial" w:cs="MEPS Bookman WTS"/>
        </w:rPr>
        <w:t xml:space="preserve">Intom se </w:t>
      </w:r>
      <w:r w:rsidRPr="0023749C">
        <w:rPr>
          <w:rFonts w:ascii="Arial" w:eastAsia="Arial" w:hAnsi="Arial" w:cs="MEPS Bookman WTS"/>
        </w:rPr>
        <w:t>tkunu tafu li Ġeħova bagħatni biex nagħmel dawn l</w:t>
      </w:r>
      <w:r w:rsidR="00C40B0A" w:rsidRPr="0023749C">
        <w:rPr>
          <w:rFonts w:ascii="Arial" w:eastAsia="Arial" w:hAnsi="Arial" w:cs="MEPS Bookman WTS"/>
        </w:rPr>
        <w:t>-</w:t>
      </w:r>
      <w:r w:rsidR="00042F8D" w:rsidRPr="0023749C">
        <w:rPr>
          <w:rFonts w:ascii="Arial" w:eastAsia="Arial" w:hAnsi="Arial" w:cs="MEPS Bookman WTS"/>
        </w:rPr>
        <w:t xml:space="preserve">affarijiet </w:t>
      </w:r>
      <w:r w:rsidRPr="0023749C">
        <w:rPr>
          <w:rFonts w:ascii="Arial" w:eastAsia="Arial" w:hAnsi="Arial" w:cs="MEPS Bookman WTS"/>
        </w:rPr>
        <w:t xml:space="preserve">kollha u li </w:t>
      </w:r>
      <w:r w:rsidR="00CD75F7" w:rsidRPr="0023749C">
        <w:rPr>
          <w:rFonts w:ascii="Arial" w:eastAsia="Arial" w:hAnsi="Arial" w:cs="MEPS Bookman WTS"/>
        </w:rPr>
        <w:t>mhux</w:t>
      </w:r>
      <w:r w:rsidRPr="0023749C">
        <w:rPr>
          <w:rFonts w:ascii="Arial" w:eastAsia="Arial" w:hAnsi="Arial" w:cs="MEPS Bookman WTS"/>
        </w:rPr>
        <w:t xml:space="preserve"> minn rajja</w:t>
      </w:r>
      <w:r w:rsidR="006B70CF" w:rsidRPr="0023749C">
        <w:rPr>
          <w:rFonts w:ascii="Arial" w:eastAsia="Arial" w:hAnsi="Arial" w:cs="MEPS Bookman WTS"/>
        </w:rPr>
        <w:t>, b’dan li ġej:</w:t>
      </w:r>
      <w:r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Arial"/>
          <w:b/>
        </w:rPr>
        <w:t>16:29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Jekk dawn in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nies imutu </w:t>
      </w:r>
      <w:r w:rsidR="00042F8D" w:rsidRPr="0023749C">
        <w:rPr>
          <w:rFonts w:ascii="Arial" w:eastAsia="Arial" w:hAnsi="Arial" w:cs="MEPS Bookman WTS"/>
        </w:rPr>
        <w:t xml:space="preserve">mewta naturali </w:t>
      </w:r>
      <w:r w:rsidRPr="0023749C">
        <w:rPr>
          <w:rFonts w:ascii="Arial" w:eastAsia="Arial" w:hAnsi="Arial" w:cs="MEPS Bookman WTS"/>
        </w:rPr>
        <w:t>bħalma jmutu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bnedmin kollha u j</w:t>
      </w:r>
      <w:r w:rsidR="00042F8D" w:rsidRPr="0023749C">
        <w:rPr>
          <w:rFonts w:ascii="Arial" w:eastAsia="Arial" w:hAnsi="Arial" w:cs="MEPS Bookman WTS"/>
        </w:rPr>
        <w:t>ekk il-</w:t>
      </w:r>
      <w:r w:rsidRPr="0023749C">
        <w:rPr>
          <w:rFonts w:ascii="Arial" w:eastAsia="Arial" w:hAnsi="Arial" w:cs="MEPS Bookman WTS"/>
        </w:rPr>
        <w:t>kastig</w:t>
      </w:r>
      <w:r w:rsidR="00042F8D" w:rsidRPr="0023749C">
        <w:rPr>
          <w:rFonts w:ascii="Arial" w:eastAsia="Arial" w:hAnsi="Arial" w:cs="MEPS Bookman WTS"/>
        </w:rPr>
        <w:t xml:space="preserve"> tagħhom hu l-istess bħal</w:t>
      </w:r>
      <w:r w:rsidRPr="0023749C">
        <w:rPr>
          <w:rFonts w:ascii="Arial" w:eastAsia="Arial" w:hAnsi="Arial" w:cs="MEPS Bookman WTS"/>
        </w:rPr>
        <w:t xml:space="preserve"> </w:t>
      </w:r>
      <w:r w:rsidR="00042F8D" w:rsidRPr="0023749C">
        <w:rPr>
          <w:rFonts w:ascii="Arial" w:eastAsia="Arial" w:hAnsi="Arial" w:cs="MEPS Bookman WTS"/>
        </w:rPr>
        <w:t>ta</w:t>
      </w:r>
      <w:r w:rsidRPr="0023749C">
        <w:rPr>
          <w:rFonts w:ascii="Arial" w:eastAsia="Arial" w:hAnsi="Arial" w:cs="MEPS Bookman WTS"/>
        </w:rPr>
        <w:t>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bnedmin kollha, allura Ġeħova </w:t>
      </w:r>
      <w:r w:rsidR="00042F8D" w:rsidRPr="0023749C">
        <w:rPr>
          <w:rFonts w:ascii="Arial" w:eastAsia="Arial" w:hAnsi="Arial" w:cs="MEPS Bookman WTS"/>
        </w:rPr>
        <w:t>ma</w:t>
      </w:r>
      <w:r w:rsidRPr="0023749C">
        <w:rPr>
          <w:rFonts w:ascii="Arial" w:eastAsia="Arial" w:hAnsi="Arial" w:cs="MEPS Bookman WTS"/>
        </w:rPr>
        <w:t xml:space="preserve"> bagħatni</w:t>
      </w:r>
      <w:r w:rsidR="00042F8D" w:rsidRPr="0023749C">
        <w:rPr>
          <w:rFonts w:ascii="Arial" w:eastAsia="Arial" w:hAnsi="Arial" w:cs="MEPS Bookman WTS"/>
        </w:rPr>
        <w:t>x</w:t>
      </w:r>
      <w:r w:rsidRPr="0023749C">
        <w:rPr>
          <w:rFonts w:ascii="Arial" w:eastAsia="Arial" w:hAnsi="Arial" w:cs="MEPS Bookman WTS"/>
        </w:rPr>
        <w:t xml:space="preserve">. </w:t>
      </w:r>
      <w:r w:rsidRPr="0023749C">
        <w:rPr>
          <w:rFonts w:ascii="Arial" w:eastAsia="Arial" w:hAnsi="Arial" w:cs="Arial"/>
          <w:b/>
        </w:rPr>
        <w:t>16:30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Imma jekk Ġeħova </w:t>
      </w:r>
      <w:r w:rsidR="00EB5EEF" w:rsidRPr="0023749C">
        <w:rPr>
          <w:rFonts w:ascii="Arial" w:eastAsia="Arial" w:hAnsi="Arial" w:cs="MEPS Bookman WTS"/>
        </w:rPr>
        <w:t xml:space="preserve">jagħmel xi ħaġa </w:t>
      </w:r>
      <w:r w:rsidR="005776BC" w:rsidRPr="0023749C">
        <w:rPr>
          <w:rFonts w:ascii="Arial" w:eastAsia="Arial" w:hAnsi="Arial" w:cs="MEPS Bookman WTS"/>
        </w:rPr>
        <w:t>mhux tas-soltu magħhom</w:t>
      </w:r>
      <w:r w:rsidRPr="0023749C">
        <w:rPr>
          <w:rFonts w:ascii="Arial" w:eastAsia="Arial" w:hAnsi="Arial" w:cs="MEPS Bookman WTS"/>
        </w:rPr>
        <w:t>, 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 </w:t>
      </w:r>
      <w:r w:rsidR="005776BC" w:rsidRPr="0023749C">
        <w:rPr>
          <w:rFonts w:ascii="Arial" w:eastAsia="Arial" w:hAnsi="Arial" w:cs="MEPS Bookman WTS"/>
        </w:rPr>
        <w:t>tinfetaħ</w:t>
      </w:r>
      <w:r w:rsidR="00261130" w:rsidRPr="0023749C">
        <w:rPr>
          <w:rFonts w:ascii="MEPS Bookman WTS" w:eastAsia="Arial" w:hAnsi="MEPS Bookman WTS" w:cs="MEPS Bookman WTS"/>
        </w:rPr>
        <w:t></w:t>
      </w:r>
      <w:r w:rsidRPr="0023749C">
        <w:rPr>
          <w:rFonts w:ascii="Arial" w:eastAsia="Arial" w:hAnsi="Arial" w:cs="MEPS Bookman WTS"/>
        </w:rPr>
        <w:t xml:space="preserve"> u tiblaʼ lilhom u kulma </w:t>
      </w:r>
      <w:r w:rsidR="00EA7EDF" w:rsidRPr="0023749C">
        <w:rPr>
          <w:rFonts w:ascii="Arial" w:eastAsia="Arial" w:hAnsi="Arial" w:cs="MEPS Bookman WTS"/>
        </w:rPr>
        <w:t>għand</w:t>
      </w:r>
      <w:r w:rsidRPr="0023749C">
        <w:rPr>
          <w:rFonts w:ascii="Arial" w:eastAsia="Arial" w:hAnsi="Arial" w:cs="MEPS Bookman WTS"/>
        </w:rPr>
        <w:t>hom</w:t>
      </w:r>
      <w:r w:rsidR="00EA7EDF" w:rsidRPr="0023749C">
        <w:rPr>
          <w:rFonts w:ascii="Arial" w:eastAsia="Arial" w:hAnsi="Arial" w:cs="MEPS Bookman WTS"/>
        </w:rPr>
        <w:t xml:space="preserve"> u</w:t>
      </w:r>
      <w:r w:rsidRPr="0023749C">
        <w:rPr>
          <w:rFonts w:ascii="Arial" w:eastAsia="Arial" w:hAnsi="Arial" w:cs="MEPS Bookman WTS"/>
        </w:rPr>
        <w:t xml:space="preserve"> jinżlu ħajjin fil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Qabar,</w:t>
      </w:r>
      <w:r w:rsidR="00782E67" w:rsidRPr="0023749C">
        <w:rPr>
          <w:rFonts w:ascii="MEPS Bookman WTS" w:eastAsia="Arial" w:hAnsi="MEPS Bookman WTS" w:cs="MEPS Bookman WTS"/>
        </w:rPr>
        <w:t></w:t>
      </w:r>
      <w:r w:rsidRPr="0023749C">
        <w:rPr>
          <w:rFonts w:ascii="Arial" w:eastAsia="Arial" w:hAnsi="Arial" w:cs="MEPS Bookman WTS"/>
        </w:rPr>
        <w:t xml:space="preserve"> tkunu tafu fiċ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ċert li dawn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irġiel urew nuqqas taʼ rispett lejn Ġeħova.”</w:t>
      </w:r>
    </w:p>
    <w:p w14:paraId="606D15F4" w14:textId="77777777" w:rsidR="007176C6" w:rsidRPr="0023749C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16:31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U malli spiċċa jgħid dan 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kliem kollu,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art taʼ taħthom inqasm</w:t>
      </w:r>
      <w:r w:rsidR="0011403A" w:rsidRPr="0023749C">
        <w:rPr>
          <w:rFonts w:ascii="Arial" w:eastAsia="Arial" w:hAnsi="Arial" w:cs="MEPS Bookman WTS"/>
        </w:rPr>
        <w:t>et</w:t>
      </w:r>
      <w:r w:rsidRPr="0023749C">
        <w:rPr>
          <w:rFonts w:ascii="Arial" w:eastAsia="Arial" w:hAnsi="Arial" w:cs="MEPS Bookman WTS"/>
        </w:rPr>
        <w:t xml:space="preserve">. </w:t>
      </w:r>
      <w:r w:rsidRPr="0023749C">
        <w:rPr>
          <w:rFonts w:ascii="Arial" w:eastAsia="Arial" w:hAnsi="Arial" w:cs="Arial"/>
          <w:b/>
        </w:rPr>
        <w:t>16:32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 </w:t>
      </w:r>
      <w:r w:rsidR="00E12E23" w:rsidRPr="0023749C">
        <w:rPr>
          <w:rFonts w:ascii="Arial" w:eastAsia="Arial" w:hAnsi="Arial" w:cs="MEPS Bookman WTS"/>
        </w:rPr>
        <w:t>in</w:t>
      </w:r>
      <w:r w:rsidRPr="0023749C">
        <w:rPr>
          <w:rFonts w:ascii="Arial" w:eastAsia="Arial" w:hAnsi="Arial" w:cs="MEPS Bookman WTS"/>
        </w:rPr>
        <w:t>fetħet</w:t>
      </w:r>
      <w:r w:rsidR="003F4C2A" w:rsidRPr="0023749C">
        <w:rPr>
          <w:rFonts w:ascii="MEPS Bookman WTS" w:eastAsia="Arial" w:hAnsi="MEPS Bookman WTS" w:cs="MEPS Bookman WTS"/>
        </w:rPr>
        <w:t></w:t>
      </w:r>
      <w:r w:rsidRPr="0023749C">
        <w:rPr>
          <w:rFonts w:ascii="Arial" w:eastAsia="Arial" w:hAnsi="Arial" w:cs="MEPS Bookman WTS"/>
        </w:rPr>
        <w:t xml:space="preserve"> u belgħet lilhom</w:t>
      </w:r>
      <w:r w:rsidR="007B0896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lil taʼ darhom</w:t>
      </w:r>
      <w:r w:rsidR="007B0896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lin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nies kollha taʼ Koraħ</w:t>
      </w:r>
      <w:r w:rsidR="007B0896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affarijiet kollha</w:t>
      </w:r>
      <w:r w:rsidR="00E12E23" w:rsidRPr="0023749C">
        <w:rPr>
          <w:rFonts w:ascii="Arial" w:eastAsia="Arial" w:hAnsi="Arial" w:cs="MEPS Bookman WTS"/>
        </w:rPr>
        <w:t xml:space="preserve"> tagħhom</w:t>
      </w:r>
      <w:r w:rsidRPr="0023749C">
        <w:rPr>
          <w:rFonts w:ascii="Arial" w:eastAsia="Arial" w:hAnsi="Arial" w:cs="MEPS Bookman WTS"/>
        </w:rPr>
        <w:t xml:space="preserve">. </w:t>
      </w:r>
      <w:r w:rsidRPr="0023749C">
        <w:rPr>
          <w:rFonts w:ascii="Arial" w:eastAsia="Arial" w:hAnsi="Arial" w:cs="Arial"/>
          <w:b/>
        </w:rPr>
        <w:t>16:33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U niżlu ħajjin fil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Qabar</w:t>
      </w:r>
      <w:r w:rsidR="00BC671D" w:rsidRPr="0023749C">
        <w:rPr>
          <w:rFonts w:ascii="MEPS Bookman WTS" w:eastAsia="Arial" w:hAnsi="MEPS Bookman WTS" w:cs="MEPS Bookman WTS"/>
        </w:rPr>
        <w:t></w:t>
      </w:r>
      <w:r w:rsidRPr="0023749C">
        <w:rPr>
          <w:rFonts w:ascii="Arial" w:eastAsia="Arial" w:hAnsi="Arial" w:cs="MEPS Bookman WTS"/>
        </w:rPr>
        <w:t xml:space="preserve"> huma u dawk kollha li kienu tagħhom, 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 għattiethom, u b’hekk </w:t>
      </w:r>
      <w:r w:rsidR="00E12E23" w:rsidRPr="0023749C">
        <w:rPr>
          <w:rFonts w:ascii="Arial" w:eastAsia="Arial" w:hAnsi="Arial" w:cs="MEPS Bookman WTS"/>
        </w:rPr>
        <w:t>inqerdu</w:t>
      </w:r>
      <w:r w:rsidRPr="0023749C">
        <w:rPr>
          <w:rFonts w:ascii="Arial" w:eastAsia="Arial" w:hAnsi="Arial" w:cs="MEPS Bookman WTS"/>
        </w:rPr>
        <w:t xml:space="preserve"> minn fost 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kongregazzjoni. </w:t>
      </w:r>
      <w:r w:rsidRPr="0023749C">
        <w:rPr>
          <w:rFonts w:ascii="Arial" w:eastAsia="Arial" w:hAnsi="Arial" w:cs="Arial"/>
          <w:b/>
        </w:rPr>
        <w:t>16:34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E12E23" w:rsidRPr="0023749C">
        <w:rPr>
          <w:rFonts w:ascii="Arial" w:eastAsia="Arial" w:hAnsi="Arial" w:cs="MEPS Bookman WTS"/>
        </w:rPr>
        <w:t>L</w:t>
      </w:r>
      <w:r w:rsidR="00C40B0A" w:rsidRPr="0023749C">
        <w:rPr>
          <w:rFonts w:ascii="Arial" w:eastAsia="Arial" w:hAnsi="Arial" w:cs="MEPS Bookman WTS"/>
        </w:rPr>
        <w:t>-</w:t>
      </w:r>
      <w:r w:rsidR="00CD75F7" w:rsidRPr="0023749C">
        <w:rPr>
          <w:rFonts w:ascii="Arial" w:eastAsia="Arial" w:hAnsi="Arial" w:cs="MEPS Bookman WTS"/>
        </w:rPr>
        <w:t>Iżraelin</w:t>
      </w:r>
      <w:r w:rsidRPr="0023749C">
        <w:rPr>
          <w:rFonts w:ascii="Arial" w:eastAsia="Arial" w:hAnsi="Arial" w:cs="MEPS Bookman WTS"/>
        </w:rPr>
        <w:t xml:space="preserve"> kollha li kienu madwarhom ħarbu meta semgħuhom iwerżqu, għax </w:t>
      </w:r>
      <w:r w:rsidR="00E12E23" w:rsidRPr="0023749C">
        <w:rPr>
          <w:rFonts w:ascii="Arial" w:eastAsia="Arial" w:hAnsi="Arial" w:cs="MEPS Bookman WTS"/>
        </w:rPr>
        <w:t>qalu</w:t>
      </w:r>
      <w:r w:rsidRPr="0023749C">
        <w:rPr>
          <w:rFonts w:ascii="Arial" w:eastAsia="Arial" w:hAnsi="Arial" w:cs="MEPS Bookman WTS"/>
        </w:rPr>
        <w:t>: “Qed nibżgħu li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 tiblaʼ lilna wkoll!” </w:t>
      </w:r>
      <w:r w:rsidRPr="0023749C">
        <w:rPr>
          <w:rFonts w:ascii="Arial" w:eastAsia="Arial" w:hAnsi="Arial" w:cs="Arial"/>
          <w:b/>
        </w:rPr>
        <w:t>16:35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E12E23" w:rsidRPr="0023749C">
        <w:rPr>
          <w:rFonts w:ascii="Arial" w:eastAsia="Arial" w:hAnsi="Arial" w:cs="MEPS Bookman WTS"/>
        </w:rPr>
        <w:t xml:space="preserve">Imbagħad </w:t>
      </w:r>
      <w:r w:rsidRPr="0023749C">
        <w:rPr>
          <w:rFonts w:ascii="Arial" w:eastAsia="Arial" w:hAnsi="Arial" w:cs="MEPS Bookman WTS"/>
        </w:rPr>
        <w:t>ħareġ nar mingħand Ġeħova u ħaraq il</w:t>
      </w:r>
      <w:r w:rsidR="00C40B0A" w:rsidRPr="0023749C">
        <w:rPr>
          <w:rFonts w:ascii="Arial" w:eastAsia="Arial" w:hAnsi="Arial" w:cs="MEPS Bookman WTS"/>
        </w:rPr>
        <w:t>-</w:t>
      </w:r>
      <w:r w:rsidR="00E12E23" w:rsidRPr="0023749C">
        <w:rPr>
          <w:rFonts w:ascii="Arial" w:eastAsia="Arial" w:hAnsi="Arial" w:cs="MEPS Bookman WTS"/>
        </w:rPr>
        <w:t>250</w:t>
      </w:r>
      <w:r w:rsidRPr="0023749C">
        <w:rPr>
          <w:rFonts w:ascii="Arial" w:eastAsia="Arial" w:hAnsi="Arial" w:cs="MEPS Bookman WTS"/>
        </w:rPr>
        <w:t xml:space="preserve"> raġel li kienu qed joffru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inċens.</w:t>
      </w:r>
    </w:p>
    <w:p w14:paraId="53F029F9" w14:textId="77777777" w:rsidR="007176C6" w:rsidRPr="00F65838" w:rsidRDefault="007176C6" w:rsidP="007176C6">
      <w:pPr>
        <w:rPr>
          <w:rFonts w:ascii="Arial" w:eastAsia="Arial" w:hAnsi="Arial" w:cs="MEPS Bookman WTS"/>
        </w:rPr>
      </w:pPr>
      <w:r w:rsidRPr="0023749C">
        <w:rPr>
          <w:rFonts w:ascii="Arial" w:eastAsia="Arial" w:hAnsi="Arial" w:cs="Arial"/>
          <w:b/>
        </w:rPr>
        <w:t>16:36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 xml:space="preserve">Ġeħova issa </w:t>
      </w:r>
      <w:r w:rsidR="009B2354" w:rsidRPr="0023749C">
        <w:rPr>
          <w:rFonts w:ascii="Arial" w:eastAsia="Arial" w:hAnsi="Arial" w:cs="MEPS Bookman WTS"/>
        </w:rPr>
        <w:t xml:space="preserve">qal </w:t>
      </w:r>
      <w:r w:rsidRPr="0023749C">
        <w:rPr>
          <w:rFonts w:ascii="Arial" w:eastAsia="Arial" w:hAnsi="Arial" w:cs="MEPS Bookman WTS"/>
        </w:rPr>
        <w:t xml:space="preserve">lil Mosè: </w:t>
      </w:r>
      <w:r w:rsidRPr="0023749C">
        <w:rPr>
          <w:rFonts w:ascii="Arial" w:eastAsia="Arial" w:hAnsi="Arial" w:cs="Arial"/>
          <w:b/>
        </w:rPr>
        <w:t>16:37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“Għid lil Elegħażar bin Aron 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qassis </w:t>
      </w:r>
      <w:r w:rsidR="009B2354" w:rsidRPr="0023749C">
        <w:rPr>
          <w:rFonts w:ascii="Arial" w:eastAsia="Arial" w:hAnsi="Arial" w:cs="MEPS Bookman WTS"/>
        </w:rPr>
        <w:t xml:space="preserve">biex </w:t>
      </w:r>
      <w:r w:rsidRPr="0023749C">
        <w:rPr>
          <w:rFonts w:ascii="Arial" w:eastAsia="Arial" w:hAnsi="Arial" w:cs="MEPS Bookman WTS"/>
        </w:rPr>
        <w:t>jieħu 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reċipjenti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inċens minn ġon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nar,</w:t>
      </w:r>
      <w:r w:rsidR="009B2354" w:rsidRPr="0023749C">
        <w:rPr>
          <w:rFonts w:ascii="Arial" w:eastAsia="Arial" w:hAnsi="Arial" w:cs="MEPS Bookman WTS"/>
        </w:rPr>
        <w:t xml:space="preserve"> għax huma qaddisin. Għidlu wkoll biex</w:t>
      </w:r>
      <w:r w:rsidRPr="0023749C">
        <w:rPr>
          <w:rFonts w:ascii="Arial" w:eastAsia="Arial" w:hAnsi="Arial" w:cs="MEPS Bookman WTS"/>
        </w:rPr>
        <w:t xml:space="preserve"> </w:t>
      </w:r>
      <w:r w:rsidR="009B2354" w:rsidRPr="0023749C">
        <w:rPr>
          <w:rFonts w:ascii="Arial" w:eastAsia="Arial" w:hAnsi="Arial" w:cs="MEPS Bookman WTS"/>
        </w:rPr>
        <w:t>i</w:t>
      </w:r>
      <w:r w:rsidRPr="0023749C">
        <w:rPr>
          <w:rFonts w:ascii="Arial" w:eastAsia="Arial" w:hAnsi="Arial" w:cs="MEPS Bookman WTS"/>
        </w:rPr>
        <w:t>ferrex i</w:t>
      </w:r>
      <w:r w:rsidR="009B2354" w:rsidRPr="0023749C">
        <w:rPr>
          <w:rFonts w:ascii="Arial" w:eastAsia="Arial" w:hAnsi="Arial" w:cs="MEPS Bookman WTS"/>
        </w:rPr>
        <w:t>l-ġamar ftit ’il bogħod.</w:t>
      </w:r>
      <w:r w:rsidRPr="0023749C">
        <w:rPr>
          <w:rFonts w:ascii="Arial" w:eastAsia="Arial" w:hAnsi="Arial" w:cs="MEPS Bookman WTS"/>
        </w:rPr>
        <w:t xml:space="preserve"> </w:t>
      </w:r>
      <w:r w:rsidRPr="0023749C">
        <w:rPr>
          <w:rFonts w:ascii="Arial" w:eastAsia="Arial" w:hAnsi="Arial" w:cs="Arial"/>
          <w:b/>
        </w:rPr>
        <w:t>16:38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="00C574B6" w:rsidRPr="0023749C">
        <w:rPr>
          <w:rFonts w:ascii="Arial" w:eastAsia="Arial" w:hAnsi="Arial" w:cs="MEPS Bookman WTS"/>
        </w:rPr>
        <w:t>I</w:t>
      </w:r>
      <w:r w:rsidRPr="0023749C">
        <w:rPr>
          <w:rFonts w:ascii="Arial" w:eastAsia="Arial" w:hAnsi="Arial" w:cs="MEPS Bookman WTS"/>
        </w:rPr>
        <w:t>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reċipjenti għall</w:t>
      </w:r>
      <w:r w:rsidR="00C40B0A" w:rsidRPr="0023749C">
        <w:rPr>
          <w:rFonts w:ascii="Arial" w:eastAsia="Arial" w:hAnsi="Arial" w:cs="MEPS Bookman WTS"/>
        </w:rPr>
        <w:t>-</w:t>
      </w:r>
      <w:r w:rsidR="0023749C">
        <w:rPr>
          <w:rFonts w:ascii="Arial" w:eastAsia="Arial" w:hAnsi="Arial" w:cs="MEPS Bookman WTS"/>
        </w:rPr>
        <w:t>inċens ta</w:t>
      </w:r>
      <w:r w:rsidRPr="0023749C">
        <w:rPr>
          <w:rFonts w:ascii="Arial" w:eastAsia="Arial" w:hAnsi="Arial" w:cs="MEPS Bookman WTS"/>
        </w:rPr>
        <w:t>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irġiel li dinbu</w:t>
      </w:r>
      <w:r w:rsidR="00E539C7" w:rsidRPr="0023749C">
        <w:rPr>
          <w:rFonts w:ascii="Arial" w:eastAsia="Arial" w:hAnsi="Arial" w:cs="MEPS Bookman WTS"/>
        </w:rPr>
        <w:t>,</w:t>
      </w:r>
      <w:r w:rsidRPr="0023749C">
        <w:rPr>
          <w:rFonts w:ascii="Arial" w:eastAsia="Arial" w:hAnsi="Arial" w:cs="MEPS Bookman WTS"/>
        </w:rPr>
        <w:t xml:space="preserve"> </w:t>
      </w:r>
      <w:r w:rsidR="00C574B6" w:rsidRPr="0023749C">
        <w:rPr>
          <w:rFonts w:ascii="Arial" w:eastAsia="Arial" w:hAnsi="Arial" w:cs="MEPS Bookman WTS"/>
        </w:rPr>
        <w:t>u b’hekk mietu</w:t>
      </w:r>
      <w:r w:rsidR="00E539C7" w:rsidRPr="0023749C">
        <w:rPr>
          <w:rFonts w:ascii="Arial" w:eastAsia="Arial" w:hAnsi="Arial" w:cs="MEPS Bookman WTS"/>
        </w:rPr>
        <w:t>,</w:t>
      </w:r>
      <w:r w:rsidR="001D03BF" w:rsidRPr="0023749C">
        <w:rPr>
          <w:rFonts w:ascii="MEPS Bookman WTS" w:eastAsia="Arial" w:hAnsi="MEPS Bookman WTS" w:cs="MEPS Bookman WTS"/>
        </w:rPr>
        <w:t></w:t>
      </w:r>
      <w:r w:rsidR="00C5146F" w:rsidRPr="0023749C">
        <w:rPr>
          <w:rFonts w:ascii="Arial" w:eastAsia="Arial" w:hAnsi="Arial" w:cs="MEPS Bookman WTS"/>
        </w:rPr>
        <w:t xml:space="preserve"> għandhom isiru </w:t>
      </w:r>
      <w:r w:rsidRPr="0023749C">
        <w:rPr>
          <w:rFonts w:ascii="Arial" w:eastAsia="Arial" w:hAnsi="Arial" w:cs="MEPS Bookman WTS"/>
        </w:rPr>
        <w:t>pjanċi rqaq tal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metall biex jiksu 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artal, għaliex huma ppreżentawhom quddiem Ġeħova, u b’hekk saru qadd</w:t>
      </w:r>
      <w:r w:rsidR="00C5146F" w:rsidRPr="0023749C">
        <w:rPr>
          <w:rFonts w:ascii="Arial" w:eastAsia="Arial" w:hAnsi="Arial" w:cs="MEPS Bookman WTS"/>
        </w:rPr>
        <w:t>i</w:t>
      </w:r>
      <w:r w:rsidRPr="0023749C">
        <w:rPr>
          <w:rFonts w:ascii="Arial" w:eastAsia="Arial" w:hAnsi="Arial" w:cs="MEPS Bookman WTS"/>
        </w:rPr>
        <w:t>sin</w:t>
      </w:r>
      <w:r w:rsidR="00406E62" w:rsidRPr="0023749C">
        <w:rPr>
          <w:rFonts w:ascii="Arial" w:eastAsia="Arial" w:hAnsi="Arial" w:cs="MEPS Bookman WTS"/>
        </w:rPr>
        <w:t>.</w:t>
      </w:r>
      <w:r w:rsidRPr="0023749C">
        <w:rPr>
          <w:rFonts w:ascii="Arial" w:eastAsia="Arial" w:hAnsi="Arial" w:cs="MEPS Bookman WTS"/>
        </w:rPr>
        <w:t xml:space="preserve"> </w:t>
      </w:r>
      <w:r w:rsidR="00406E62" w:rsidRPr="0023749C">
        <w:rPr>
          <w:rFonts w:ascii="Arial" w:eastAsia="Arial" w:hAnsi="Arial" w:cs="MEPS Bookman WTS"/>
        </w:rPr>
        <w:t xml:space="preserve">Dawn </w:t>
      </w:r>
      <w:r w:rsidRPr="0023749C">
        <w:rPr>
          <w:rFonts w:ascii="Arial" w:eastAsia="Arial" w:hAnsi="Arial" w:cs="MEPS Bookman WTS"/>
        </w:rPr>
        <w:t>għandhom iservu bħala sinjal għal</w:t>
      </w:r>
      <w:r w:rsidR="00406E62" w:rsidRPr="0023749C">
        <w:rPr>
          <w:rFonts w:ascii="Arial" w:eastAsia="Arial" w:hAnsi="Arial" w:cs="MEPS Bookman WTS"/>
        </w:rPr>
        <w:t>l-</w:t>
      </w:r>
      <w:r w:rsidR="00CD75F7" w:rsidRPr="0023749C">
        <w:rPr>
          <w:rFonts w:ascii="Arial" w:eastAsia="Arial" w:hAnsi="Arial" w:cs="MEPS Bookman WTS"/>
        </w:rPr>
        <w:t>Iżrael</w:t>
      </w:r>
      <w:r w:rsidR="00406E62" w:rsidRPr="0023749C">
        <w:rPr>
          <w:rFonts w:ascii="Arial" w:eastAsia="Arial" w:hAnsi="Arial" w:cs="MEPS Bookman WTS"/>
        </w:rPr>
        <w:t>in</w:t>
      </w:r>
      <w:r w:rsidRPr="0023749C">
        <w:rPr>
          <w:rFonts w:ascii="Arial" w:eastAsia="Arial" w:hAnsi="Arial" w:cs="MEPS Bookman WTS"/>
        </w:rPr>
        <w:t xml:space="preserve">.” </w:t>
      </w:r>
      <w:r w:rsidRPr="0023749C">
        <w:rPr>
          <w:rFonts w:ascii="Arial" w:eastAsia="Arial" w:hAnsi="Arial" w:cs="Arial"/>
          <w:b/>
        </w:rPr>
        <w:t>16:39</w:t>
      </w:r>
      <w:r w:rsidR="00C40B0A" w:rsidRPr="0023749C">
        <w:rPr>
          <w:rFonts w:ascii="Arial" w:eastAsia="Arial" w:hAnsi="Arial" w:cs="Arial"/>
          <w:b/>
        </w:rPr>
        <w:t xml:space="preserve"> </w:t>
      </w:r>
      <w:r w:rsidRPr="0023749C">
        <w:rPr>
          <w:rFonts w:ascii="Arial" w:eastAsia="Arial" w:hAnsi="Arial" w:cs="MEPS Bookman WTS"/>
        </w:rPr>
        <w:t>Għal</w:t>
      </w:r>
      <w:r w:rsidR="001644E2" w:rsidRPr="0023749C">
        <w:rPr>
          <w:rFonts w:ascii="Arial" w:eastAsia="Arial" w:hAnsi="Arial" w:cs="MEPS Bookman WTS"/>
        </w:rPr>
        <w:t xml:space="preserve">hekk, </w:t>
      </w:r>
      <w:r w:rsidRPr="0023749C">
        <w:rPr>
          <w:rFonts w:ascii="Arial" w:eastAsia="Arial" w:hAnsi="Arial" w:cs="MEPS Bookman WTS"/>
        </w:rPr>
        <w:t>Elegħażar il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qassis ħa 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reċipjenti għall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>inċens tar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ram, li </w:t>
      </w:r>
      <w:r w:rsidR="001644E2" w:rsidRPr="0023749C">
        <w:rPr>
          <w:rFonts w:ascii="Arial" w:eastAsia="Arial" w:hAnsi="Arial" w:cs="MEPS Bookman WTS"/>
        </w:rPr>
        <w:t xml:space="preserve">kienu ppreżentawhom dawk li </w:t>
      </w:r>
      <w:r w:rsidRPr="0023749C">
        <w:rPr>
          <w:rFonts w:ascii="Arial" w:eastAsia="Arial" w:hAnsi="Arial" w:cs="MEPS Bookman WTS"/>
        </w:rPr>
        <w:t>nħarqu, u għam</w:t>
      </w:r>
      <w:r w:rsidR="001644E2" w:rsidRPr="0023749C">
        <w:rPr>
          <w:rFonts w:ascii="Arial" w:eastAsia="Arial" w:hAnsi="Arial" w:cs="MEPS Bookman WTS"/>
        </w:rPr>
        <w:t>i</w:t>
      </w:r>
      <w:r w:rsidRPr="0023749C">
        <w:rPr>
          <w:rFonts w:ascii="Arial" w:eastAsia="Arial" w:hAnsi="Arial" w:cs="MEPS Bookman WTS"/>
        </w:rPr>
        <w:t xml:space="preserve">lhom pjanċi </w:t>
      </w:r>
      <w:r w:rsidR="00D35BEE" w:rsidRPr="0023749C">
        <w:rPr>
          <w:rFonts w:ascii="Arial" w:eastAsia="Arial" w:hAnsi="Arial" w:cs="MEPS Bookman WTS"/>
        </w:rPr>
        <w:t xml:space="preserve">biex jinkesa </w:t>
      </w:r>
      <w:r w:rsidR="008B5328" w:rsidRPr="0023749C">
        <w:rPr>
          <w:rFonts w:ascii="Arial" w:eastAsia="Arial" w:hAnsi="Arial" w:cs="MEPS Bookman WTS"/>
        </w:rPr>
        <w:t>l</w:t>
      </w:r>
      <w:r w:rsidR="00C40B0A" w:rsidRPr="0023749C">
        <w:rPr>
          <w:rFonts w:ascii="Arial" w:eastAsia="Arial" w:hAnsi="Arial" w:cs="MEPS Bookman WTS"/>
        </w:rPr>
        <w:t>-</w:t>
      </w:r>
      <w:r w:rsidRPr="0023749C">
        <w:rPr>
          <w:rFonts w:ascii="Arial" w:eastAsia="Arial" w:hAnsi="Arial" w:cs="MEPS Bookman WTS"/>
        </w:rPr>
        <w:t xml:space="preserve">artal, </w:t>
      </w:r>
      <w:r w:rsidRPr="00F65838">
        <w:rPr>
          <w:rFonts w:ascii="Arial" w:eastAsia="Arial" w:hAnsi="Arial" w:cs="Arial"/>
          <w:b/>
        </w:rPr>
        <w:t>16:40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0E09AD" w:rsidRPr="00F65838">
        <w:rPr>
          <w:rFonts w:eastAsia="Arial"/>
        </w:rPr>
        <w:t>bħalma</w:t>
      </w:r>
      <w:r w:rsidR="000E09AD" w:rsidRPr="00F65838">
        <w:rPr>
          <w:rFonts w:ascii="Arial" w:eastAsia="Arial" w:hAnsi="Arial" w:cs="Arial"/>
          <w:b/>
        </w:rPr>
        <w:t xml:space="preserve"> </w:t>
      </w:r>
      <w:r w:rsidR="000E09AD" w:rsidRPr="00F65838">
        <w:rPr>
          <w:rFonts w:ascii="Arial" w:eastAsia="Arial" w:hAnsi="Arial" w:cs="MEPS Bookman WTS"/>
        </w:rPr>
        <w:t>Ġeħova kien qallu permezz taʼ Mosè. Dan kien</w:t>
      </w:r>
      <w:r w:rsidRPr="00F65838">
        <w:rPr>
          <w:rFonts w:ascii="Arial" w:eastAsia="Arial" w:hAnsi="Arial" w:cs="MEPS Bookman WTS"/>
        </w:rPr>
        <w:t xml:space="preserve"> </w:t>
      </w:r>
      <w:r w:rsidR="000E09AD" w:rsidRPr="00F65838">
        <w:rPr>
          <w:rFonts w:ascii="Arial" w:eastAsia="Arial" w:hAnsi="Arial" w:cs="MEPS Bookman WTS"/>
        </w:rPr>
        <w:t>biex ifakkar</w:t>
      </w:r>
      <w:r w:rsidRPr="00F65838">
        <w:rPr>
          <w:rFonts w:ascii="Arial" w:eastAsia="Arial" w:hAnsi="Arial" w:cs="MEPS Bookman WTS"/>
        </w:rPr>
        <w:t xml:space="preserve"> </w:t>
      </w:r>
      <w:r w:rsidR="000E09AD" w:rsidRPr="00F65838">
        <w:rPr>
          <w:rFonts w:ascii="Arial" w:eastAsia="Arial" w:hAnsi="Arial" w:cs="MEPS Bookman WTS"/>
        </w:rPr>
        <w:t>lill-</w:t>
      </w:r>
      <w:r w:rsidR="00CD75F7" w:rsidRPr="00F65838">
        <w:rPr>
          <w:rFonts w:ascii="Arial" w:eastAsia="Arial" w:hAnsi="Arial" w:cs="MEPS Bookman WTS"/>
        </w:rPr>
        <w:t>Iżrael</w:t>
      </w:r>
      <w:r w:rsidR="000E09AD" w:rsidRPr="00F65838">
        <w:rPr>
          <w:rFonts w:ascii="Arial" w:eastAsia="Arial" w:hAnsi="Arial" w:cs="MEPS Bookman WTS"/>
        </w:rPr>
        <w:t xml:space="preserve">in </w:t>
      </w:r>
      <w:r w:rsidRPr="00F65838">
        <w:rPr>
          <w:rFonts w:ascii="Arial" w:eastAsia="Arial" w:hAnsi="Arial" w:cs="MEPS Bookman WTS"/>
        </w:rPr>
        <w:t xml:space="preserve">li ebda </w:t>
      </w:r>
      <w:r w:rsidR="000E09AD" w:rsidRPr="00F65838">
        <w:rPr>
          <w:rFonts w:ascii="Arial" w:eastAsia="Arial" w:hAnsi="Arial" w:cs="Arial"/>
          <w:lang w:bidi="ar-SA"/>
        </w:rPr>
        <w:t>individwu mhux awtorizzat</w:t>
      </w:r>
      <w:r w:rsidR="001D4D92" w:rsidRPr="00F65838">
        <w:rPr>
          <w:rFonts w:ascii="MEPS Bookman WTS" w:eastAsia="Arial" w:hAnsi="MEPS Bookman WTS" w:cs="MEPS Bookman WTS"/>
          <w:lang w:bidi="ar-SA"/>
        </w:rPr>
        <w:t></w:t>
      </w:r>
      <w:r w:rsidRPr="00F65838">
        <w:rPr>
          <w:rFonts w:ascii="Arial" w:eastAsia="Arial" w:hAnsi="Arial" w:cs="MEPS Bookman WTS"/>
        </w:rPr>
        <w:t xml:space="preserve"> </w:t>
      </w:r>
      <w:r w:rsidR="009D33F1" w:rsidRPr="00F65838">
        <w:rPr>
          <w:rFonts w:ascii="Arial" w:eastAsia="Arial" w:hAnsi="Arial" w:cs="MEPS Bookman WTS"/>
        </w:rPr>
        <w:t xml:space="preserve">u </w:t>
      </w:r>
      <w:r w:rsidRPr="00F65838">
        <w:rPr>
          <w:rFonts w:ascii="Arial" w:eastAsia="Arial" w:hAnsi="Arial" w:cs="MEPS Bookman WTS"/>
        </w:rPr>
        <w:t xml:space="preserve">li </w:t>
      </w:r>
      <w:r w:rsidR="00CD75F7" w:rsidRPr="00F65838">
        <w:rPr>
          <w:rFonts w:ascii="Arial" w:eastAsia="Arial" w:hAnsi="Arial" w:cs="MEPS Bookman WTS"/>
        </w:rPr>
        <w:t>mhuwiex</w:t>
      </w:r>
      <w:r w:rsidR="004B5415" w:rsidRPr="00F65838">
        <w:rPr>
          <w:rFonts w:ascii="Arial" w:eastAsia="Arial" w:hAnsi="Arial" w:cs="MEPS Bookman WTS"/>
        </w:rPr>
        <w:t xml:space="preserve"> </w:t>
      </w:r>
      <w:commentRangeStart w:id="6"/>
      <w:r w:rsidR="004B5415" w:rsidRPr="00F65838">
        <w:rPr>
          <w:rFonts w:ascii="Arial" w:eastAsia="Arial" w:hAnsi="Arial" w:cs="MEPS Bookman WTS"/>
        </w:rPr>
        <w:t>min</w:t>
      </w:r>
      <w:r w:rsidR="00E6627E" w:rsidRPr="00BB238F">
        <w:rPr>
          <w:rFonts w:ascii="Arial" w:eastAsia="Arial" w:hAnsi="Arial" w:cs="MEPS Bookman WTS"/>
        </w:rPr>
        <w:t>-</w:t>
      </w:r>
      <w:r w:rsidR="004B5415" w:rsidRPr="00F65838">
        <w:rPr>
          <w:rFonts w:ascii="Arial" w:eastAsia="Arial" w:hAnsi="Arial" w:cs="MEPS Bookman WTS"/>
        </w:rPr>
        <w:t xml:space="preserve">nisel </w:t>
      </w:r>
      <w:r w:rsidR="009D33F1" w:rsidRPr="00F65838">
        <w:rPr>
          <w:rFonts w:ascii="Arial" w:eastAsia="Arial" w:hAnsi="Arial" w:cs="MEPS Bookman WTS"/>
        </w:rPr>
        <w:t>t’</w:t>
      </w:r>
      <w:r w:rsidR="004B5415" w:rsidRPr="00F65838">
        <w:rPr>
          <w:rFonts w:ascii="Arial" w:eastAsia="Arial" w:hAnsi="Arial" w:cs="MEPS Bookman WTS"/>
        </w:rPr>
        <w:t>Aron</w:t>
      </w:r>
      <w:commentRangeEnd w:id="6"/>
      <w:r w:rsidR="00F92073">
        <w:rPr>
          <w:rStyle w:val="CommentReference"/>
        </w:rPr>
        <w:commentReference w:id="6"/>
      </w:r>
      <w:r w:rsidRPr="00F65838">
        <w:rPr>
          <w:rFonts w:ascii="Arial" w:eastAsia="Arial" w:hAnsi="Arial" w:cs="MEPS Bookman WTS"/>
        </w:rPr>
        <w:t xml:space="preserve"> m</w:t>
      </w:r>
      <w:r w:rsidR="000E09AD" w:rsidRPr="00F65838">
        <w:rPr>
          <w:rFonts w:ascii="Arial" w:eastAsia="Arial" w:hAnsi="Arial" w:cs="MEPS Bookman WTS"/>
        </w:rPr>
        <w:t>’għandu</w:t>
      </w:r>
      <w:r w:rsidRPr="00F65838">
        <w:rPr>
          <w:rFonts w:ascii="Arial" w:eastAsia="Arial" w:hAnsi="Arial" w:cs="MEPS Bookman WTS"/>
        </w:rPr>
        <w:t xml:space="preserve"> jersaq biex jaħraq 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inċens quddiem Ġeħova, u li ħadd m</w:t>
      </w:r>
      <w:r w:rsidR="000E09AD" w:rsidRPr="00F65838">
        <w:rPr>
          <w:rFonts w:ascii="Arial" w:eastAsia="Arial" w:hAnsi="Arial" w:cs="MEPS Bookman WTS"/>
        </w:rPr>
        <w:t>’għandu</w:t>
      </w:r>
      <w:r w:rsidRPr="00F65838">
        <w:rPr>
          <w:rFonts w:ascii="Arial" w:eastAsia="Arial" w:hAnsi="Arial" w:cs="MEPS Bookman WTS"/>
        </w:rPr>
        <w:t xml:space="preserve"> jsir bħal Koraħ u </w:t>
      </w:r>
      <w:r w:rsidR="000E09AD" w:rsidRPr="00F65838">
        <w:rPr>
          <w:rFonts w:ascii="Arial" w:eastAsia="Arial" w:hAnsi="Arial" w:cs="MEPS Bookman WTS"/>
        </w:rPr>
        <w:t>dawk li appoġġawh</w:t>
      </w:r>
      <w:r w:rsidRPr="00F65838">
        <w:rPr>
          <w:rFonts w:ascii="Arial" w:eastAsia="Arial" w:hAnsi="Arial" w:cs="MEPS Bookman WTS"/>
        </w:rPr>
        <w:t>.</w:t>
      </w:r>
    </w:p>
    <w:p w14:paraId="3F872AB8" w14:textId="77777777" w:rsidR="007176C6" w:rsidRPr="00F65838" w:rsidRDefault="007176C6" w:rsidP="007176C6">
      <w:pPr>
        <w:rPr>
          <w:rFonts w:ascii="Arial" w:eastAsia="Arial" w:hAnsi="Arial" w:cs="MEPS Bookman WTS"/>
        </w:rPr>
      </w:pPr>
      <w:r w:rsidRPr="00F65838">
        <w:rPr>
          <w:rFonts w:ascii="Arial" w:eastAsia="Arial" w:hAnsi="Arial" w:cs="Arial"/>
          <w:b/>
        </w:rPr>
        <w:t>16:41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9828DD" w:rsidRPr="00F65838">
        <w:rPr>
          <w:rFonts w:eastAsia="Arial"/>
        </w:rPr>
        <w:t>L-għada stess</w:t>
      </w:r>
      <w:r w:rsidR="009828DD" w:rsidRPr="00F65838">
        <w:rPr>
          <w:rFonts w:ascii="Arial" w:eastAsia="Arial" w:hAnsi="Arial" w:cs="MEPS Bookman WTS"/>
        </w:rPr>
        <w:t>, i</w:t>
      </w:r>
      <w:r w:rsidRPr="00F65838">
        <w:rPr>
          <w:rFonts w:ascii="Arial" w:eastAsia="Arial" w:hAnsi="Arial" w:cs="MEPS Bookman WTS"/>
        </w:rPr>
        <w:t>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ġemgħa kollha ta</w:t>
      </w:r>
      <w:r w:rsidR="009828DD" w:rsidRPr="00F65838">
        <w:rPr>
          <w:rFonts w:ascii="Arial" w:eastAsia="Arial" w:hAnsi="Arial" w:cs="MEPS Bookman WTS"/>
        </w:rPr>
        <w:t>l-</w:t>
      </w:r>
      <w:r w:rsidR="00CD75F7" w:rsidRPr="00F65838">
        <w:rPr>
          <w:rFonts w:ascii="Arial" w:eastAsia="Arial" w:hAnsi="Arial" w:cs="MEPS Bookman WTS"/>
        </w:rPr>
        <w:t>Iżrael</w:t>
      </w:r>
      <w:r w:rsidR="009828DD" w:rsidRPr="00F65838">
        <w:rPr>
          <w:rFonts w:ascii="Arial" w:eastAsia="Arial" w:hAnsi="Arial" w:cs="MEPS Bookman WTS"/>
        </w:rPr>
        <w:t>in</w:t>
      </w:r>
      <w:r w:rsidRPr="00F65838">
        <w:rPr>
          <w:rFonts w:ascii="Arial" w:eastAsia="Arial" w:hAnsi="Arial" w:cs="MEPS Bookman WTS"/>
        </w:rPr>
        <w:t xml:space="preserve"> bdiet tgerger kontra Mosè u Aron u tgħid: “Intom </w:t>
      </w:r>
      <w:r w:rsidR="004A1FC9" w:rsidRPr="00F65838">
        <w:rPr>
          <w:rFonts w:ascii="Arial" w:eastAsia="Arial" w:hAnsi="Arial" w:cs="MEPS Bookman WTS"/>
        </w:rPr>
        <w:t xml:space="preserve">it-tnejn </w:t>
      </w:r>
      <w:r w:rsidRPr="00F65838">
        <w:rPr>
          <w:rFonts w:ascii="Arial" w:eastAsia="Arial" w:hAnsi="Arial" w:cs="MEPS Bookman WTS"/>
        </w:rPr>
        <w:t>qtiltu n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nies taʼ Ġeħova.” </w:t>
      </w:r>
      <w:r w:rsidRPr="00F65838">
        <w:rPr>
          <w:rFonts w:ascii="Arial" w:eastAsia="Arial" w:hAnsi="Arial" w:cs="Arial"/>
          <w:b/>
        </w:rPr>
        <w:t>16:42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8820D6" w:rsidRPr="00F65838">
        <w:rPr>
          <w:rFonts w:ascii="Arial" w:eastAsia="Arial" w:hAnsi="Arial" w:cs="MEPS Bookman WTS"/>
        </w:rPr>
        <w:t xml:space="preserve">Meta </w:t>
      </w:r>
      <w:r w:rsidRPr="00F65838">
        <w:rPr>
          <w:rFonts w:ascii="Arial" w:eastAsia="Arial" w:hAnsi="Arial" w:cs="MEPS Bookman WTS"/>
        </w:rPr>
        <w:t>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ġemgħa kienet inġ</w:t>
      </w:r>
      <w:r w:rsidR="008820D6" w:rsidRPr="00F65838">
        <w:rPr>
          <w:rFonts w:ascii="Arial" w:eastAsia="Arial" w:hAnsi="Arial" w:cs="MEPS Bookman WTS"/>
        </w:rPr>
        <w:t>abret</w:t>
      </w:r>
      <w:r w:rsidRPr="00F65838">
        <w:rPr>
          <w:rFonts w:ascii="Arial" w:eastAsia="Arial" w:hAnsi="Arial" w:cs="MEPS Bookman WTS"/>
        </w:rPr>
        <w:t xml:space="preserve"> kontra Mosè u Aron, imbagħad dar</w:t>
      </w:r>
      <w:r w:rsidR="008820D6" w:rsidRPr="00F65838">
        <w:rPr>
          <w:rFonts w:ascii="Arial" w:eastAsia="Arial" w:hAnsi="Arial" w:cs="MEPS Bookman WTS"/>
        </w:rPr>
        <w:t>u</w:t>
      </w:r>
      <w:r w:rsidRPr="00F65838">
        <w:rPr>
          <w:rFonts w:ascii="Arial" w:eastAsia="Arial" w:hAnsi="Arial" w:cs="MEPS Bookman WTS"/>
        </w:rPr>
        <w:t xml:space="preserve"> lejn it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tinda tal</w:t>
      </w:r>
      <w:r w:rsidR="00C40B0A" w:rsidRPr="00F65838">
        <w:rPr>
          <w:rFonts w:ascii="Arial" w:eastAsia="Arial" w:hAnsi="Arial" w:cs="MEPS Bookman WTS"/>
        </w:rPr>
        <w:t>-</w:t>
      </w:r>
      <w:r w:rsidR="008820D6" w:rsidRPr="00F65838">
        <w:rPr>
          <w:rFonts w:ascii="Arial" w:eastAsia="Arial" w:hAnsi="Arial" w:cs="MEPS Bookman WTS"/>
        </w:rPr>
        <w:t>laqgħa,</w:t>
      </w:r>
      <w:r w:rsidRPr="00F65838">
        <w:rPr>
          <w:rFonts w:ascii="Arial" w:eastAsia="Arial" w:hAnsi="Arial" w:cs="MEPS Bookman WTS"/>
        </w:rPr>
        <w:t xml:space="preserve"> u ara, is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sħaba għattietha, u bdiet tidher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glorja taʼ Ġeħova.</w:t>
      </w:r>
    </w:p>
    <w:p w14:paraId="3F7EB8F3" w14:textId="77777777" w:rsidR="00762BCB" w:rsidRPr="00F65838" w:rsidRDefault="007176C6" w:rsidP="007176C6">
      <w:r w:rsidRPr="00F65838">
        <w:rPr>
          <w:rFonts w:ascii="Arial" w:eastAsia="Arial" w:hAnsi="Arial" w:cs="Arial"/>
          <w:b/>
        </w:rPr>
        <w:t>16:43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Pr="00F65838">
        <w:rPr>
          <w:rFonts w:ascii="Arial" w:eastAsia="Arial" w:hAnsi="Arial" w:cs="MEPS Bookman WTS"/>
        </w:rPr>
        <w:t xml:space="preserve">Mosè u Aron </w:t>
      </w:r>
      <w:r w:rsidR="0014612C" w:rsidRPr="00F65838">
        <w:rPr>
          <w:rFonts w:ascii="Arial" w:eastAsia="Arial" w:hAnsi="Arial" w:cs="MEPS Bookman WTS"/>
        </w:rPr>
        <w:t>marru</w:t>
      </w:r>
      <w:r w:rsidRPr="00F65838">
        <w:rPr>
          <w:rFonts w:ascii="Arial" w:eastAsia="Arial" w:hAnsi="Arial" w:cs="MEPS Bookman WTS"/>
        </w:rPr>
        <w:t xml:space="preserve"> quddiem it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tinda tal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laqgħa</w:t>
      </w:r>
      <w:r w:rsidR="0014612C" w:rsidRPr="00F65838">
        <w:rPr>
          <w:rFonts w:ascii="Arial" w:eastAsia="Arial" w:hAnsi="Arial" w:cs="MEPS Bookman WTS"/>
        </w:rPr>
        <w:t>,</w:t>
      </w:r>
      <w:r w:rsidRPr="00F65838">
        <w:rPr>
          <w:rFonts w:eastAsia="Arial"/>
        </w:rPr>
        <w:t xml:space="preserve"> </w:t>
      </w:r>
      <w:r w:rsidRPr="00F65838">
        <w:rPr>
          <w:rFonts w:ascii="Arial" w:eastAsia="Arial" w:hAnsi="Arial" w:cs="Arial"/>
          <w:b/>
        </w:rPr>
        <w:t>16:44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3945DB" w:rsidRPr="00F65838">
        <w:rPr>
          <w:rFonts w:ascii="Arial" w:eastAsia="Arial" w:hAnsi="Arial" w:cs="MEPS Bookman WTS"/>
        </w:rPr>
        <w:t xml:space="preserve">u </w:t>
      </w:r>
      <w:r w:rsidRPr="00F65838">
        <w:rPr>
          <w:rFonts w:ascii="Arial" w:eastAsia="Arial" w:hAnsi="Arial" w:cs="MEPS Bookman WTS"/>
        </w:rPr>
        <w:t xml:space="preserve">Ġeħova </w:t>
      </w:r>
      <w:r w:rsidR="003945DB" w:rsidRPr="00F65838">
        <w:rPr>
          <w:rFonts w:ascii="Arial" w:eastAsia="Arial" w:hAnsi="Arial" w:cs="MEPS Bookman WTS"/>
        </w:rPr>
        <w:t xml:space="preserve">qal </w:t>
      </w:r>
      <w:r w:rsidRPr="00F65838">
        <w:rPr>
          <w:rFonts w:ascii="Arial" w:eastAsia="Arial" w:hAnsi="Arial" w:cs="MEPS Bookman WTS"/>
        </w:rPr>
        <w:t xml:space="preserve">lil Mosè: </w:t>
      </w:r>
      <w:r w:rsidRPr="00F65838">
        <w:rPr>
          <w:rFonts w:ascii="Arial" w:eastAsia="Arial" w:hAnsi="Arial" w:cs="Arial"/>
          <w:b/>
        </w:rPr>
        <w:t>16:45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Pr="00F65838">
        <w:rPr>
          <w:rFonts w:ascii="Arial" w:eastAsia="Arial" w:hAnsi="Arial" w:cs="MEPS Bookman WTS"/>
        </w:rPr>
        <w:t>“</w:t>
      </w:r>
      <w:r w:rsidR="003945DB" w:rsidRPr="00F65838">
        <w:rPr>
          <w:rFonts w:ascii="Arial" w:eastAsia="Arial" w:hAnsi="Arial" w:cs="MEPS Bookman WTS"/>
        </w:rPr>
        <w:t xml:space="preserve">Warrbu </w:t>
      </w:r>
      <w:r w:rsidRPr="00F65838">
        <w:rPr>
          <w:rFonts w:ascii="Arial" w:eastAsia="Arial" w:hAnsi="Arial" w:cs="MEPS Bookman WTS"/>
        </w:rPr>
        <w:t>minn nofs din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ġemgħa, sabiex neqridhom f’ħakka t’għajn.” U dawn inxteħtu wiċċhom fl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art. </w:t>
      </w:r>
      <w:r w:rsidRPr="00F65838">
        <w:rPr>
          <w:rFonts w:ascii="Arial" w:eastAsia="Arial" w:hAnsi="Arial" w:cs="Arial"/>
          <w:b/>
        </w:rPr>
        <w:t>16:46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Pr="00F65838">
        <w:rPr>
          <w:rFonts w:ascii="Arial" w:eastAsia="Arial" w:hAnsi="Arial" w:cs="MEPS Bookman WTS"/>
        </w:rPr>
        <w:t>Imbagħad Mosè qal lil Aron: “Ħu r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reċipjent għall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inċens u poġġi fih in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nar minn fuq 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artal u poġġi fuqu 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inċens u mur </w:t>
      </w:r>
      <w:r w:rsidR="00C83878" w:rsidRPr="00F65838">
        <w:rPr>
          <w:rFonts w:ascii="Arial" w:eastAsia="Arial" w:hAnsi="Arial" w:cs="MEPS Bookman WTS"/>
        </w:rPr>
        <w:t>malajr</w:t>
      </w:r>
      <w:r w:rsidRPr="00F65838">
        <w:rPr>
          <w:rFonts w:ascii="Arial" w:eastAsia="Arial" w:hAnsi="Arial" w:cs="MEPS Bookman WTS"/>
        </w:rPr>
        <w:t xml:space="preserve"> għand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ġ</w:t>
      </w:r>
      <w:r w:rsidR="00C83878" w:rsidRPr="00F65838">
        <w:rPr>
          <w:rFonts w:ascii="Arial" w:eastAsia="Arial" w:hAnsi="Arial" w:cs="MEPS Bookman WTS"/>
        </w:rPr>
        <w:t>emgħa u agħmel tpattija għalihom</w:t>
      </w:r>
      <w:r w:rsidRPr="00F65838">
        <w:rPr>
          <w:rFonts w:ascii="Arial" w:eastAsia="Arial" w:hAnsi="Arial" w:cs="MEPS Bookman WTS"/>
        </w:rPr>
        <w:t xml:space="preserve">, għax ħarġet </w:t>
      </w:r>
      <w:r w:rsidR="00C83878" w:rsidRPr="00F65838">
        <w:rPr>
          <w:rFonts w:ascii="Arial" w:eastAsia="Arial" w:hAnsi="Arial" w:cs="MEPS Bookman WTS"/>
        </w:rPr>
        <w:t xml:space="preserve">rabja mingħand </w:t>
      </w:r>
      <w:r w:rsidRPr="00F65838">
        <w:rPr>
          <w:rFonts w:ascii="Arial" w:eastAsia="Arial" w:hAnsi="Arial" w:cs="MEPS Bookman WTS"/>
        </w:rPr>
        <w:t>Ġeħova.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kastig beda!” </w:t>
      </w:r>
      <w:r w:rsidRPr="00F65838">
        <w:rPr>
          <w:rFonts w:ascii="Arial" w:eastAsia="Arial" w:hAnsi="Arial" w:cs="Arial"/>
          <w:b/>
        </w:rPr>
        <w:t>16:47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Pr="00F65838">
        <w:rPr>
          <w:rFonts w:ascii="Arial" w:eastAsia="Arial" w:hAnsi="Arial" w:cs="MEPS Bookman WTS"/>
        </w:rPr>
        <w:t>Aron ħa minnufih ir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reċipjent għall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inċens, bħalma kien qal Mosè, u telaq jiġri f’nofs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kongregazzjoni</w:t>
      </w:r>
      <w:r w:rsidR="00C83878" w:rsidRPr="00F65838">
        <w:rPr>
          <w:rFonts w:ascii="Arial" w:eastAsia="Arial" w:hAnsi="Arial" w:cs="MEPS Bookman WTS"/>
        </w:rPr>
        <w:t>,</w:t>
      </w:r>
      <w:r w:rsidRPr="00F65838">
        <w:rPr>
          <w:rFonts w:ascii="Arial" w:eastAsia="Arial" w:hAnsi="Arial" w:cs="MEPS Bookman WTS"/>
        </w:rPr>
        <w:t xml:space="preserve"> u ara,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kastig kien beda fost in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nies. Għalhekk, poġġa 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inċens </w:t>
      </w:r>
      <w:r w:rsidR="00C83878" w:rsidRPr="00F65838">
        <w:rPr>
          <w:rFonts w:ascii="Arial" w:eastAsia="Arial" w:hAnsi="Arial" w:cs="MEPS Bookman WTS"/>
        </w:rPr>
        <w:t xml:space="preserve">fir-reċipjent </w:t>
      </w:r>
      <w:r w:rsidRPr="00F65838">
        <w:rPr>
          <w:rFonts w:ascii="Arial" w:eastAsia="Arial" w:hAnsi="Arial" w:cs="MEPS Bookman WTS"/>
        </w:rPr>
        <w:t>u beda jagħmel tpattija għan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 xml:space="preserve">nies. </w:t>
      </w:r>
      <w:r w:rsidRPr="00F65838">
        <w:rPr>
          <w:rFonts w:ascii="Arial" w:eastAsia="Arial" w:hAnsi="Arial" w:cs="Arial"/>
          <w:b/>
        </w:rPr>
        <w:t>16:48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66720C" w:rsidRPr="00F65838">
        <w:rPr>
          <w:rFonts w:ascii="Arial" w:eastAsia="Arial" w:hAnsi="Arial" w:cs="MEPS Bookman WTS"/>
        </w:rPr>
        <w:t>Hu</w:t>
      </w:r>
      <w:r w:rsidRPr="00F65838">
        <w:rPr>
          <w:rFonts w:ascii="Arial" w:eastAsia="Arial" w:hAnsi="Arial" w:cs="MEPS Bookman WTS"/>
        </w:rPr>
        <w:t xml:space="preserve"> baqaʼ wieqaf bejn il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mejtin u 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ħajjin. U l</w:t>
      </w:r>
      <w:r w:rsidR="00C40B0A" w:rsidRPr="00F65838">
        <w:rPr>
          <w:rFonts w:ascii="Arial" w:eastAsia="Arial" w:hAnsi="Arial" w:cs="MEPS Bookman WTS"/>
        </w:rPr>
        <w:t>-</w:t>
      </w:r>
      <w:r w:rsidR="00DD13DB">
        <w:rPr>
          <w:rFonts w:ascii="Arial" w:eastAsia="Arial" w:hAnsi="Arial" w:cs="MEPS Bookman WTS"/>
        </w:rPr>
        <w:t>kastig</w:t>
      </w:r>
      <w:r w:rsidR="00FF621B" w:rsidRPr="00F65838">
        <w:rPr>
          <w:rStyle w:val="CommentReference"/>
        </w:rPr>
        <w:commentReference w:id="7"/>
      </w:r>
      <w:r w:rsidR="0066720C" w:rsidRPr="00F65838">
        <w:rPr>
          <w:rFonts w:ascii="Arial" w:eastAsia="Arial" w:hAnsi="Arial" w:cs="MEPS Bookman WTS"/>
        </w:rPr>
        <w:t xml:space="preserve"> fl-aħħar</w:t>
      </w:r>
      <w:r w:rsidRPr="00F65838">
        <w:rPr>
          <w:rFonts w:ascii="Arial" w:eastAsia="Arial" w:hAnsi="Arial" w:cs="MEPS Bookman WTS"/>
        </w:rPr>
        <w:t xml:space="preserve"> waqaf. </w:t>
      </w:r>
      <w:r w:rsidRPr="00F65838">
        <w:rPr>
          <w:rFonts w:ascii="Arial" w:eastAsia="Arial" w:hAnsi="Arial" w:cs="Arial"/>
          <w:b/>
        </w:rPr>
        <w:t>16:49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="006D7B3F" w:rsidRPr="00F65838">
        <w:rPr>
          <w:rFonts w:eastAsia="Arial"/>
        </w:rPr>
        <w:t xml:space="preserve">U mietu </w:t>
      </w:r>
      <w:r w:rsidR="006D7B3F" w:rsidRPr="00F65838">
        <w:rPr>
          <w:rFonts w:eastAsia="Segoe UI" w:cs="Arial"/>
        </w:rPr>
        <w:t>14,700</w:t>
      </w:r>
      <w:r w:rsidR="006D7B3F" w:rsidRPr="00F65838">
        <w:rPr>
          <w:rFonts w:ascii="Arial" w:eastAsia="Arial" w:hAnsi="Arial" w:cs="MEPS Bookman WTS"/>
        </w:rPr>
        <w:t xml:space="preserve"> </w:t>
      </w:r>
      <w:r w:rsidRPr="00F65838">
        <w:rPr>
          <w:rFonts w:ascii="Arial" w:eastAsia="Arial" w:hAnsi="Arial" w:cs="MEPS Bookman WTS"/>
        </w:rPr>
        <w:t>bil</w:t>
      </w:r>
      <w:r w:rsidR="00C40B0A" w:rsidRPr="00F65838">
        <w:rPr>
          <w:rFonts w:ascii="Arial" w:eastAsia="Arial" w:hAnsi="Arial" w:cs="MEPS Bookman WTS"/>
        </w:rPr>
        <w:t>-</w:t>
      </w:r>
      <w:r w:rsidR="00DD13DB">
        <w:rPr>
          <w:rFonts w:ascii="Arial" w:eastAsia="Arial" w:hAnsi="Arial" w:cs="MEPS Bookman WTS"/>
        </w:rPr>
        <w:t>kastig</w:t>
      </w:r>
      <w:r w:rsidRPr="00F65838">
        <w:rPr>
          <w:rFonts w:ascii="Arial" w:eastAsia="Arial" w:hAnsi="Arial" w:cs="MEPS Bookman WTS"/>
        </w:rPr>
        <w:t xml:space="preserve">, minbarra dawk li mietu minħabba Koraħ. </w:t>
      </w:r>
      <w:r w:rsidRPr="00F65838">
        <w:rPr>
          <w:rFonts w:ascii="Arial" w:eastAsia="Arial" w:hAnsi="Arial" w:cs="Arial"/>
          <w:b/>
        </w:rPr>
        <w:t>16:50</w:t>
      </w:r>
      <w:r w:rsidR="00C40B0A" w:rsidRPr="00F65838">
        <w:rPr>
          <w:rFonts w:ascii="Arial" w:eastAsia="Arial" w:hAnsi="Arial" w:cs="Arial"/>
          <w:b/>
        </w:rPr>
        <w:t xml:space="preserve"> </w:t>
      </w:r>
      <w:r w:rsidRPr="00F65838">
        <w:rPr>
          <w:rFonts w:ascii="Arial" w:eastAsia="Arial" w:hAnsi="Arial" w:cs="MEPS Bookman WTS"/>
        </w:rPr>
        <w:t>Aron mar lura għand Mosè fid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daħla tat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tinda tal</w:t>
      </w:r>
      <w:r w:rsidR="00C40B0A" w:rsidRPr="00F65838">
        <w:rPr>
          <w:rFonts w:ascii="Arial" w:eastAsia="Arial" w:hAnsi="Arial" w:cs="MEPS Bookman WTS"/>
        </w:rPr>
        <w:t>-</w:t>
      </w:r>
      <w:r w:rsidRPr="00F65838">
        <w:rPr>
          <w:rFonts w:ascii="Arial" w:eastAsia="Arial" w:hAnsi="Arial" w:cs="MEPS Bookman WTS"/>
        </w:rPr>
        <w:t>laqgħa</w:t>
      </w:r>
      <w:r w:rsidR="0084629D" w:rsidRPr="00F65838">
        <w:rPr>
          <w:rFonts w:ascii="Arial" w:eastAsia="Arial" w:hAnsi="Arial" w:cs="MEPS Bookman WTS"/>
        </w:rPr>
        <w:t xml:space="preserve"> wara li </w:t>
      </w:r>
      <w:r w:rsidRPr="00F65838">
        <w:rPr>
          <w:rFonts w:ascii="Arial" w:eastAsia="Arial" w:hAnsi="Arial" w:cs="MEPS Bookman WTS"/>
        </w:rPr>
        <w:t>l</w:t>
      </w:r>
      <w:r w:rsidR="00C40B0A" w:rsidRPr="00F65838">
        <w:rPr>
          <w:rFonts w:ascii="Arial" w:eastAsia="Arial" w:hAnsi="Arial" w:cs="MEPS Bookman WTS"/>
        </w:rPr>
        <w:t>-</w:t>
      </w:r>
      <w:r w:rsidR="00DD13DB">
        <w:rPr>
          <w:rFonts w:ascii="Arial" w:eastAsia="Arial" w:hAnsi="Arial" w:cs="MEPS Bookman WTS"/>
        </w:rPr>
        <w:t>kastig</w:t>
      </w:r>
      <w:r w:rsidRPr="00F65838">
        <w:rPr>
          <w:rFonts w:ascii="Arial" w:eastAsia="Arial" w:hAnsi="Arial" w:cs="MEPS Bookman WTS"/>
        </w:rPr>
        <w:t xml:space="preserve"> kien waqaf.</w:t>
      </w:r>
    </w:p>
    <w:sectPr w:rsidR="00762BCB" w:rsidRPr="00F65838" w:rsidSect="00F65838">
      <w:headerReference w:type="default" r:id="rId9"/>
      <w:headerReference w:type="first" r:id="rId10"/>
      <w:pgSz w:w="11907" w:h="16840" w:code="9"/>
      <w:pgMar w:top="864" w:right="1411" w:bottom="864" w:left="1411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4T15:19:00Z" w:initials="r">
    <w:p w14:paraId="7A82924B" w14:textId="77777777" w:rsidR="001B3B84" w:rsidRDefault="001B3B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16:7 - ikun il-qaddis</w:t>
        </w:r>
      </w:hyperlink>
    </w:p>
  </w:comment>
  <w:comment w:id="1" w:author="nwt Team Comments" w:date="2020-01-13T07:54:00Z" w:initials="t">
    <w:p w14:paraId="7E3348F2" w14:textId="77777777" w:rsidR="00E2713C" w:rsidRDefault="00E2713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16:13 - tipproduċi</w:t>
        </w:r>
      </w:hyperlink>
    </w:p>
  </w:comment>
  <w:comment w:id="3" w:author="nwt Team Comments" w:date="2020-01-13T08:05:00Z" w:initials="t">
    <w:p w14:paraId="108255F1" w14:textId="77777777" w:rsidR="00C83C82" w:rsidRDefault="00C83C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16:15 - ċereali</w:t>
        </w:r>
      </w:hyperlink>
    </w:p>
  </w:comment>
  <w:comment w:id="4" w:author="nwt Team Comments" w:date="2020-01-13T08:33:00Z" w:initials="t">
    <w:p w14:paraId="7327B2EC" w14:textId="77777777" w:rsidR="005D6036" w:rsidRDefault="005D6036" w:rsidP="005D603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16:19 - kontra</w:t>
        </w:r>
      </w:hyperlink>
    </w:p>
  </w:comment>
  <w:comment w:id="5" w:author="nwt Team Comments" w:date="2020-01-13T08:44:00Z" w:initials="t">
    <w:p w14:paraId="550806A9" w14:textId="77777777" w:rsidR="00CA3178" w:rsidRDefault="00CA317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16:25 - anzjani</w:t>
        </w:r>
      </w:hyperlink>
    </w:p>
  </w:comment>
  <w:comment w:id="6" w:author="nwt Outside Readers Comments" w:date="2020-04-04T15:20:00Z" w:initials="r">
    <w:p w14:paraId="2FF47636" w14:textId="77777777" w:rsidR="00F92073" w:rsidRDefault="00F9207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16:40 - minn nisel t’Aron</w:t>
        </w:r>
      </w:hyperlink>
    </w:p>
  </w:comment>
  <w:comment w:id="7" w:author="nwt Team Comments" w:date="2020-01-13T10:44:00Z" w:initials="t">
    <w:p w14:paraId="5067AFE9" w14:textId="77777777" w:rsidR="00FF621B" w:rsidRDefault="00FF621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Num. 16:48 - kastig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A82924B" w15:done="0"/>
  <w15:commentEx w15:paraId="7E3348F2" w15:done="0"/>
  <w15:commentEx w15:paraId="108255F1" w15:done="0"/>
  <w15:commentEx w15:paraId="7327B2EC" w15:done="0"/>
  <w15:commentEx w15:paraId="550806A9" w15:done="0"/>
  <w15:commentEx w15:paraId="2FF47636" w15:done="0"/>
  <w15:commentEx w15:paraId="5067AF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A82924B" w16cid:durableId="233D1A60"/>
  <w16cid:commentId w16cid:paraId="7E3348F2" w16cid:durableId="233D1A61"/>
  <w16cid:commentId w16cid:paraId="108255F1" w16cid:durableId="233D1A62"/>
  <w16cid:commentId w16cid:paraId="550806A9" w16cid:durableId="233D1A63"/>
  <w16cid:commentId w16cid:paraId="2FF47636" w16cid:durableId="233D1A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2E59A4" w14:textId="77777777" w:rsidR="00FC3B5B" w:rsidRDefault="00FC3B5B">
      <w:r>
        <w:separator/>
      </w:r>
    </w:p>
  </w:endnote>
  <w:endnote w:type="continuationSeparator" w:id="0">
    <w:p w14:paraId="50460C32" w14:textId="77777777" w:rsidR="00FC3B5B" w:rsidRDefault="00FC3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EACC4" w14:textId="77777777" w:rsidR="00FC3B5B" w:rsidRDefault="00FC3B5B">
      <w:r>
        <w:separator/>
      </w:r>
    </w:p>
  </w:footnote>
  <w:footnote w:type="continuationSeparator" w:id="0">
    <w:p w14:paraId="442A91DF" w14:textId="77777777" w:rsidR="00FC3B5B" w:rsidRDefault="00FC3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70922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B7703">
      <w:rPr>
        <w:rStyle w:val="PageNumber"/>
        <w:noProof/>
      </w:rPr>
      <w:t>3</w:t>
    </w:r>
    <w:r>
      <w:rPr>
        <w:rStyle w:val="PageNumber"/>
      </w:rPr>
      <w:fldChar w:fldCharType="end"/>
    </w:r>
  </w:p>
  <w:p w14:paraId="01A2FC3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47828">
      <w:fldChar w:fldCharType="begin"/>
    </w:r>
    <w:r w:rsidR="00F47828">
      <w:instrText xml:space="preserve"> TITLE  \* MERGEFORMAT </w:instrText>
    </w:r>
    <w:r w:rsidR="00F47828">
      <w:fldChar w:fldCharType="separate"/>
    </w:r>
    <w:r w:rsidR="00F65838">
      <w:t>Numbers Chapter 16</w:t>
    </w:r>
    <w:r w:rsidR="00F47828">
      <w:fldChar w:fldCharType="end"/>
    </w:r>
  </w:p>
  <w:p w14:paraId="64B1B57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65838">
      <w:t>04-Numbers</w:t>
    </w:r>
    <w:r>
      <w:fldChar w:fldCharType="end"/>
    </w:r>
  </w:p>
  <w:p w14:paraId="108BBC5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5838">
      <w:rPr>
        <w:noProof/>
        <w:snapToGrid w:val="0"/>
      </w:rPr>
      <w:t>Numbers 16.docx</w:t>
    </w:r>
    <w:r>
      <w:rPr>
        <w:snapToGrid w:val="0"/>
      </w:rPr>
      <w:fldChar w:fldCharType="end"/>
    </w:r>
    <w:r>
      <w:rPr>
        <w:snapToGrid w:val="0"/>
      </w:rPr>
      <w:tab/>
    </w:r>
  </w:p>
  <w:p w14:paraId="5BC57C0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6B3A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47828">
      <w:fldChar w:fldCharType="begin"/>
    </w:r>
    <w:r w:rsidR="00F47828">
      <w:instrText xml:space="preserve"> TITLE  \* MERGEFORMAT </w:instrText>
    </w:r>
    <w:r w:rsidR="00F47828">
      <w:fldChar w:fldCharType="separate"/>
    </w:r>
    <w:r w:rsidR="00F65838">
      <w:t>Numbers Chapter 16</w:t>
    </w:r>
    <w:r w:rsidR="00F47828">
      <w:fldChar w:fldCharType="end"/>
    </w:r>
  </w:p>
  <w:p w14:paraId="4BB6680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65838">
      <w:t>04-Numbers</w:t>
    </w:r>
    <w:r>
      <w:fldChar w:fldCharType="end"/>
    </w:r>
  </w:p>
  <w:p w14:paraId="2FC2B3E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5838">
      <w:rPr>
        <w:noProof/>
        <w:snapToGrid w:val="0"/>
      </w:rPr>
      <w:t>Numbers 16.docx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65838">
      <w:t>&lt;not set&gt;</w:t>
    </w:r>
    <w:r>
      <w:fldChar w:fldCharType="end"/>
    </w:r>
  </w:p>
  <w:p w14:paraId="5B7BB3E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6583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65838">
      <w:t>&lt;not set&gt;</w:t>
    </w:r>
    <w:r>
      <w:fldChar w:fldCharType="end"/>
    </w:r>
  </w:p>
  <w:p w14:paraId="33B2683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65838">
      <w:t>&lt;not set&gt;</w:t>
    </w:r>
    <w:r>
      <w:fldChar w:fldCharType="end"/>
    </w:r>
  </w:p>
  <w:p w14:paraId="5E55972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3B5B"/>
    <w:rsid w:val="00003B9E"/>
    <w:rsid w:val="000212E2"/>
    <w:rsid w:val="00042F8D"/>
    <w:rsid w:val="00056B72"/>
    <w:rsid w:val="000605DB"/>
    <w:rsid w:val="0007483A"/>
    <w:rsid w:val="000802ED"/>
    <w:rsid w:val="000A36B7"/>
    <w:rsid w:val="000B7703"/>
    <w:rsid w:val="000E09AD"/>
    <w:rsid w:val="000F14D4"/>
    <w:rsid w:val="00100415"/>
    <w:rsid w:val="00103975"/>
    <w:rsid w:val="0011403A"/>
    <w:rsid w:val="001243A8"/>
    <w:rsid w:val="0014206E"/>
    <w:rsid w:val="0014612C"/>
    <w:rsid w:val="001543AE"/>
    <w:rsid w:val="001546E2"/>
    <w:rsid w:val="001644E2"/>
    <w:rsid w:val="001A1953"/>
    <w:rsid w:val="001B3B84"/>
    <w:rsid w:val="001D03BF"/>
    <w:rsid w:val="001D307E"/>
    <w:rsid w:val="001D377D"/>
    <w:rsid w:val="001D4D92"/>
    <w:rsid w:val="001E58F9"/>
    <w:rsid w:val="00216B80"/>
    <w:rsid w:val="0023749C"/>
    <w:rsid w:val="00245EDD"/>
    <w:rsid w:val="00261130"/>
    <w:rsid w:val="0026230D"/>
    <w:rsid w:val="00291374"/>
    <w:rsid w:val="002A05EE"/>
    <w:rsid w:val="002A649E"/>
    <w:rsid w:val="002B524D"/>
    <w:rsid w:val="002D219E"/>
    <w:rsid w:val="002D5A7F"/>
    <w:rsid w:val="002F2051"/>
    <w:rsid w:val="00310508"/>
    <w:rsid w:val="003166C9"/>
    <w:rsid w:val="00347F97"/>
    <w:rsid w:val="003763E8"/>
    <w:rsid w:val="00376BF4"/>
    <w:rsid w:val="00377606"/>
    <w:rsid w:val="0038708A"/>
    <w:rsid w:val="003945DB"/>
    <w:rsid w:val="003B4AD0"/>
    <w:rsid w:val="003E0FDA"/>
    <w:rsid w:val="003F4C2A"/>
    <w:rsid w:val="004030AC"/>
    <w:rsid w:val="00406E62"/>
    <w:rsid w:val="0041422D"/>
    <w:rsid w:val="004145A1"/>
    <w:rsid w:val="00423A75"/>
    <w:rsid w:val="004500A2"/>
    <w:rsid w:val="00456624"/>
    <w:rsid w:val="00456D79"/>
    <w:rsid w:val="004A1FC9"/>
    <w:rsid w:val="004B5415"/>
    <w:rsid w:val="004C5EB7"/>
    <w:rsid w:val="004D2CBC"/>
    <w:rsid w:val="004E674A"/>
    <w:rsid w:val="00522ED6"/>
    <w:rsid w:val="00531811"/>
    <w:rsid w:val="00532FA2"/>
    <w:rsid w:val="00534488"/>
    <w:rsid w:val="00543083"/>
    <w:rsid w:val="005776BC"/>
    <w:rsid w:val="005D4494"/>
    <w:rsid w:val="005D6036"/>
    <w:rsid w:val="005F29B7"/>
    <w:rsid w:val="006204A4"/>
    <w:rsid w:val="006634F9"/>
    <w:rsid w:val="0066720C"/>
    <w:rsid w:val="006755D9"/>
    <w:rsid w:val="00683A19"/>
    <w:rsid w:val="00685218"/>
    <w:rsid w:val="00693F1B"/>
    <w:rsid w:val="006A3BFE"/>
    <w:rsid w:val="006B2E68"/>
    <w:rsid w:val="006B70CF"/>
    <w:rsid w:val="006D0A9F"/>
    <w:rsid w:val="006D7B3F"/>
    <w:rsid w:val="006F1B45"/>
    <w:rsid w:val="006F4F2C"/>
    <w:rsid w:val="00705548"/>
    <w:rsid w:val="007176C6"/>
    <w:rsid w:val="0075006C"/>
    <w:rsid w:val="00762BCB"/>
    <w:rsid w:val="00766D02"/>
    <w:rsid w:val="00782E67"/>
    <w:rsid w:val="00784C18"/>
    <w:rsid w:val="00796D66"/>
    <w:rsid w:val="007A584B"/>
    <w:rsid w:val="007B0896"/>
    <w:rsid w:val="007D7DED"/>
    <w:rsid w:val="00803CF7"/>
    <w:rsid w:val="0082127D"/>
    <w:rsid w:val="008358B2"/>
    <w:rsid w:val="0084629D"/>
    <w:rsid w:val="00847A15"/>
    <w:rsid w:val="00863830"/>
    <w:rsid w:val="008676F0"/>
    <w:rsid w:val="00875211"/>
    <w:rsid w:val="008820D6"/>
    <w:rsid w:val="008B5328"/>
    <w:rsid w:val="008D4EDE"/>
    <w:rsid w:val="008F667F"/>
    <w:rsid w:val="00927873"/>
    <w:rsid w:val="0096116B"/>
    <w:rsid w:val="00980020"/>
    <w:rsid w:val="009828DD"/>
    <w:rsid w:val="009939AC"/>
    <w:rsid w:val="009B2354"/>
    <w:rsid w:val="009C7D92"/>
    <w:rsid w:val="009D33F1"/>
    <w:rsid w:val="00A13B03"/>
    <w:rsid w:val="00A45E26"/>
    <w:rsid w:val="00A5335B"/>
    <w:rsid w:val="00A71A7D"/>
    <w:rsid w:val="00A73FF6"/>
    <w:rsid w:val="00A80969"/>
    <w:rsid w:val="00AA09DB"/>
    <w:rsid w:val="00AB66A3"/>
    <w:rsid w:val="00AE53C0"/>
    <w:rsid w:val="00B0452E"/>
    <w:rsid w:val="00B13985"/>
    <w:rsid w:val="00B30BD1"/>
    <w:rsid w:val="00B35429"/>
    <w:rsid w:val="00B377B7"/>
    <w:rsid w:val="00B87B77"/>
    <w:rsid w:val="00B962F5"/>
    <w:rsid w:val="00BA0469"/>
    <w:rsid w:val="00BB199C"/>
    <w:rsid w:val="00BB238F"/>
    <w:rsid w:val="00BC671D"/>
    <w:rsid w:val="00BC7C83"/>
    <w:rsid w:val="00BD6AB0"/>
    <w:rsid w:val="00C37E6E"/>
    <w:rsid w:val="00C40B0A"/>
    <w:rsid w:val="00C43745"/>
    <w:rsid w:val="00C4526B"/>
    <w:rsid w:val="00C5146F"/>
    <w:rsid w:val="00C5149D"/>
    <w:rsid w:val="00C574B6"/>
    <w:rsid w:val="00C83878"/>
    <w:rsid w:val="00C83C82"/>
    <w:rsid w:val="00C92D5F"/>
    <w:rsid w:val="00C970E3"/>
    <w:rsid w:val="00CA2E7C"/>
    <w:rsid w:val="00CA3178"/>
    <w:rsid w:val="00CD75F7"/>
    <w:rsid w:val="00CF20A4"/>
    <w:rsid w:val="00CF74D5"/>
    <w:rsid w:val="00D07142"/>
    <w:rsid w:val="00D35BEE"/>
    <w:rsid w:val="00D41195"/>
    <w:rsid w:val="00D46DA0"/>
    <w:rsid w:val="00D67FE7"/>
    <w:rsid w:val="00D73167"/>
    <w:rsid w:val="00D75449"/>
    <w:rsid w:val="00D91531"/>
    <w:rsid w:val="00DA0FE2"/>
    <w:rsid w:val="00DB5DC2"/>
    <w:rsid w:val="00DB6FB4"/>
    <w:rsid w:val="00DC700C"/>
    <w:rsid w:val="00DD13DB"/>
    <w:rsid w:val="00DE253C"/>
    <w:rsid w:val="00DF4169"/>
    <w:rsid w:val="00DF4958"/>
    <w:rsid w:val="00E058B1"/>
    <w:rsid w:val="00E12E23"/>
    <w:rsid w:val="00E12FDD"/>
    <w:rsid w:val="00E140E1"/>
    <w:rsid w:val="00E2713C"/>
    <w:rsid w:val="00E539C7"/>
    <w:rsid w:val="00E62A68"/>
    <w:rsid w:val="00E6627E"/>
    <w:rsid w:val="00E83652"/>
    <w:rsid w:val="00EA4E5B"/>
    <w:rsid w:val="00EA7EDF"/>
    <w:rsid w:val="00EB5EEF"/>
    <w:rsid w:val="00EF3BC1"/>
    <w:rsid w:val="00F30073"/>
    <w:rsid w:val="00F47828"/>
    <w:rsid w:val="00F65838"/>
    <w:rsid w:val="00F66502"/>
    <w:rsid w:val="00F92073"/>
    <w:rsid w:val="00F935DB"/>
    <w:rsid w:val="00F96DA3"/>
    <w:rsid w:val="00F97CEE"/>
    <w:rsid w:val="00FB6530"/>
    <w:rsid w:val="00FC1E15"/>
    <w:rsid w:val="00FC3998"/>
    <w:rsid w:val="00FC3B5B"/>
    <w:rsid w:val="00FF621B"/>
    <w:rsid w:val="00FF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38572714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2713C"/>
    <w:rPr>
      <w:sz w:val="16"/>
      <w:szCs w:val="16"/>
    </w:rPr>
  </w:style>
  <w:style w:type="paragraph" w:styleId="CommentText">
    <w:name w:val="annotation text"/>
    <w:basedOn w:val="Normal"/>
    <w:link w:val="CommentTextChar"/>
    <w:rsid w:val="00E271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713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271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2713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2713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E62A68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E62A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2A68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BB23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86&amp;book=4&amp;chapter=16&amp;verse=15" TargetMode="External"/><Relationship Id="rId7" Type="http://schemas.openxmlformats.org/officeDocument/2006/relationships/hyperlink" Target="wtsbiblecomment:refid=44&amp;biblecommentid=2889&amp;book=4&amp;chapter=16&amp;verse=48" TargetMode="External"/><Relationship Id="rId2" Type="http://schemas.openxmlformats.org/officeDocument/2006/relationships/hyperlink" Target="wtsbiblecomment:refid=44&amp;biblecommentid=2885&amp;book=4&amp;chapter=16&amp;verse=13" TargetMode="External"/><Relationship Id="rId1" Type="http://schemas.openxmlformats.org/officeDocument/2006/relationships/hyperlink" Target="wtsbiblecomment:refid=45&amp;biblecommentid=3278&amp;book=4&amp;chapter=16&amp;verse=7" TargetMode="External"/><Relationship Id="rId6" Type="http://schemas.openxmlformats.org/officeDocument/2006/relationships/hyperlink" Target="wtsbiblecomment:refid=45&amp;biblecommentid=3279&amp;book=4&amp;chapter=16&amp;verse=40" TargetMode="External"/><Relationship Id="rId5" Type="http://schemas.openxmlformats.org/officeDocument/2006/relationships/hyperlink" Target="wtsbiblecomment:refid=44&amp;biblecommentid=2888&amp;book=4&amp;chapter=16&amp;verse=25" TargetMode="External"/><Relationship Id="rId4" Type="http://schemas.openxmlformats.org/officeDocument/2006/relationships/hyperlink" Target="wtsbiblecomment:refid=44&amp;biblecommentid=2887&amp;book=4&amp;chapter=16&amp;verse=1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1043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16</vt:lpstr>
    </vt:vector>
  </TitlesOfParts>
  <Company>Watchtower</Company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16</dc:title>
  <dc:subject/>
  <dc:creator>David Waterson</dc:creator>
  <cp:keywords/>
  <dc:description/>
  <cp:lastModifiedBy>Calleja, Matthew</cp:lastModifiedBy>
  <cp:revision>127</cp:revision>
  <cp:lastPrinted>2020-01-13T10:17:00Z</cp:lastPrinted>
  <dcterms:created xsi:type="dcterms:W3CDTF">2019-08-04T14:15:00Z</dcterms:created>
  <dcterms:modified xsi:type="dcterms:W3CDTF">2021-07-05T13:51:00Z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16.docx</vt:lpwstr>
  </property>
  <property fmtid="{D5CDD505-2E9C-101B-9397-08002B2CF9AE}" pid="9" name="_TranslationDocumentId">
    <vt:i4>19463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